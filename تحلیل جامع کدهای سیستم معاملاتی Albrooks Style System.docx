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CA96" w14:textId="77777777" w:rsidR="00424777" w:rsidRDefault="00424777" w:rsidP="00424777">
      <w:pPr>
        <w:rPr>
          <w:rtl/>
        </w:rPr>
      </w:pPr>
      <w:r>
        <w:rPr>
          <w:rtl/>
        </w:rPr>
        <w:t>##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جامع کدها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Albrooks Style System</w:t>
      </w:r>
    </w:p>
    <w:p w14:paraId="127AB9B5" w14:textId="77777777" w:rsidR="00424777" w:rsidRDefault="00424777" w:rsidP="00424777">
      <w:pPr>
        <w:rPr>
          <w:rtl/>
        </w:rPr>
      </w:pPr>
    </w:p>
    <w:p w14:paraId="093306BC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تمام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ارسال‌شده را به‌صورت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هدف، درک عملکرد هر ماژول، نحوه تعامل آنها، منطق ورود، حد ضرر،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استاپ،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tl/>
        </w:rPr>
        <w:t xml:space="preserve">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نقاط ضعف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باگ‌ها</w:t>
      </w:r>
      <w:r>
        <w:rPr>
          <w:rFonts w:hint="cs"/>
          <w:rtl/>
        </w:rPr>
        <w:t>ی</w:t>
      </w:r>
      <w:r>
        <w:rPr>
          <w:rtl/>
        </w:rPr>
        <w:t xml:space="preserve"> احتمال</w:t>
      </w:r>
      <w:r>
        <w:rPr>
          <w:rFonts w:hint="cs"/>
          <w:rtl/>
        </w:rPr>
        <w:t>ی</w:t>
      </w:r>
      <w:r>
        <w:rPr>
          <w:rtl/>
        </w:rPr>
        <w:t xml:space="preserve"> است. توجه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صرفاً بر اساس کده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موجود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اصلاح ارائه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(مگر اشاره به مشکل).</w:t>
      </w:r>
    </w:p>
    <w:p w14:paraId="059613B2" w14:textId="77777777" w:rsidR="00424777" w:rsidRDefault="00424777" w:rsidP="00424777">
      <w:pPr>
        <w:rPr>
          <w:rtl/>
        </w:rPr>
      </w:pPr>
    </w:p>
    <w:p w14:paraId="697E4C62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2D4538B3" w14:textId="77777777" w:rsidR="00424777" w:rsidRDefault="00424777" w:rsidP="00424777">
      <w:pPr>
        <w:rPr>
          <w:rtl/>
        </w:rPr>
      </w:pPr>
    </w:p>
    <w:p w14:paraId="539CF07C" w14:textId="77777777" w:rsidR="00424777" w:rsidRDefault="00424777" w:rsidP="00424777">
      <w:pPr>
        <w:rPr>
          <w:rtl/>
        </w:rPr>
      </w:pPr>
      <w:r>
        <w:rPr>
          <w:rtl/>
        </w:rPr>
        <w:t>### ۱. مرور کل</w:t>
      </w:r>
      <w:r>
        <w:rPr>
          <w:rFonts w:hint="cs"/>
          <w:rtl/>
        </w:rPr>
        <w:t>ی</w:t>
      </w:r>
      <w:r>
        <w:rPr>
          <w:rtl/>
        </w:rPr>
        <w:t xml:space="preserve"> بر ساختار پروژه</w:t>
      </w:r>
    </w:p>
    <w:p w14:paraId="46C2AD7F" w14:textId="77777777" w:rsidR="00424777" w:rsidRDefault="00424777" w:rsidP="00424777">
      <w:pPr>
        <w:rPr>
          <w:rtl/>
        </w:rPr>
      </w:pPr>
    </w:p>
    <w:p w14:paraId="3586C2EB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مجموعه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ارائه‌شده،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</w:t>
      </w:r>
      <w:r>
        <w:rPr>
          <w:rFonts w:hint="cs"/>
          <w:rtl/>
        </w:rPr>
        <w:t>ی</w:t>
      </w:r>
      <w:r>
        <w:rPr>
          <w:rFonts w:hint="eastAsia"/>
          <w:rtl/>
        </w:rPr>
        <w:t>مورک</w:t>
      </w:r>
      <w:r>
        <w:rPr>
          <w:rtl/>
        </w:rPr>
        <w:t xml:space="preserve"> ماژولار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Expert Advisor</w:t>
      </w:r>
      <w:r>
        <w:rPr>
          <w:rtl/>
        </w:rPr>
        <w:t xml:space="preserve"> (ربات معامله‌گر) در متاتر</w:t>
      </w:r>
      <w:r>
        <w:rPr>
          <w:rFonts w:hint="cs"/>
          <w:rtl/>
        </w:rPr>
        <w:t>ی</w:t>
      </w:r>
      <w:r>
        <w:rPr>
          <w:rFonts w:hint="eastAsia"/>
          <w:rtl/>
        </w:rPr>
        <w:t>در</w:t>
      </w:r>
      <w:r>
        <w:rPr>
          <w:rtl/>
        </w:rPr>
        <w:t xml:space="preserve"> ۵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</w:t>
      </w:r>
      <w:r>
        <w:rPr>
          <w:rFonts w:hint="cs"/>
          <w:rtl/>
        </w:rPr>
        <w:t>ی</w:t>
      </w:r>
      <w:r>
        <w:rPr>
          <w:rFonts w:hint="eastAsia"/>
          <w:rtl/>
        </w:rPr>
        <w:t>مورک</w:t>
      </w:r>
      <w:r>
        <w:rPr>
          <w:rtl/>
        </w:rPr>
        <w:t xml:space="preserve"> بر اساس سبک پرا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اکشن «البروکس» (</w:t>
      </w:r>
      <w:r>
        <w:t>Albrooks</w:t>
      </w:r>
      <w:r>
        <w:rPr>
          <w:rtl/>
        </w:rPr>
        <w:t>) طراح</w:t>
      </w:r>
      <w:r>
        <w:rPr>
          <w:rFonts w:hint="cs"/>
          <w:rtl/>
        </w:rPr>
        <w:t>ی</w:t>
      </w:r>
      <w:r>
        <w:rPr>
          <w:rtl/>
        </w:rPr>
        <w:t xml:space="preserve"> شده و شامل بخش‌ها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است:</w:t>
      </w:r>
    </w:p>
    <w:p w14:paraId="0DF08CC9" w14:textId="77777777" w:rsidR="00424777" w:rsidRDefault="00424777" w:rsidP="00424777">
      <w:pPr>
        <w:rPr>
          <w:rtl/>
        </w:rPr>
      </w:pPr>
    </w:p>
    <w:p w14:paraId="6055C592" w14:textId="77777777" w:rsidR="00424777" w:rsidRDefault="00424777" w:rsidP="0042477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بازار** (</w:t>
      </w:r>
      <w:r>
        <w:t>MarketSessionManager</w:t>
      </w:r>
      <w:r>
        <w:rPr>
          <w:rtl/>
        </w:rPr>
        <w:t>)</w:t>
      </w:r>
    </w:p>
    <w:p w14:paraId="558967FA" w14:textId="77777777" w:rsidR="00424777" w:rsidRDefault="00424777" w:rsidP="0042477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نوع کندل** (</w:t>
      </w:r>
      <w:r>
        <w:t>CandleTypeDetector</w:t>
      </w:r>
      <w:r>
        <w:rPr>
          <w:rtl/>
        </w:rPr>
        <w:t>)</w:t>
      </w:r>
    </w:p>
    <w:p w14:paraId="1366B7EA" w14:textId="77777777" w:rsidR="00424777" w:rsidRDefault="00424777" w:rsidP="0042477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روند و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بازار** (</w:t>
      </w:r>
      <w:r>
        <w:t>TrendChannelDetector</w:t>
      </w:r>
      <w:r>
        <w:rPr>
          <w:rtl/>
        </w:rPr>
        <w:t xml:space="preserve"> و </w:t>
      </w:r>
      <w:r>
        <w:t>TrendCycleManager</w:t>
      </w:r>
      <w:r>
        <w:rPr>
          <w:rtl/>
        </w:rPr>
        <w:t>)</w:t>
      </w:r>
    </w:p>
    <w:p w14:paraId="66AA5A88" w14:textId="77777777" w:rsidR="00424777" w:rsidRDefault="00424777" w:rsidP="00424777">
      <w:pPr>
        <w:rPr>
          <w:rtl/>
        </w:rPr>
      </w:pPr>
      <w:r>
        <w:rPr>
          <w:rtl/>
        </w:rPr>
        <w:t>- **مد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سطوح 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/مقاومت** (</w:t>
      </w:r>
      <w:r>
        <w:t>SupportResistanceManager</w:t>
      </w:r>
      <w:r>
        <w:rPr>
          <w:rtl/>
        </w:rPr>
        <w:t>)</w:t>
      </w:r>
    </w:p>
    <w:p w14:paraId="305FFB09" w14:textId="77777777" w:rsidR="00424777" w:rsidRDefault="00424777" w:rsidP="00424777">
      <w:pPr>
        <w:rPr>
          <w:rtl/>
        </w:rPr>
      </w:pPr>
      <w:r>
        <w:rPr>
          <w:rtl/>
        </w:rPr>
        <w:t>- **مد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Fonts w:hint="cs"/>
          <w:rtl/>
        </w:rPr>
        <w:t>ی</w:t>
      </w:r>
      <w:r>
        <w:rPr>
          <w:rtl/>
        </w:rPr>
        <w:t xml:space="preserve"> متحرک** (</w:t>
      </w:r>
      <w:r>
        <w:t>MovingAverageManager</w:t>
      </w:r>
      <w:r>
        <w:rPr>
          <w:rtl/>
        </w:rPr>
        <w:t>)</w:t>
      </w:r>
    </w:p>
    <w:p w14:paraId="6D2E43C3" w14:textId="77777777" w:rsidR="00424777" w:rsidRDefault="00424777" w:rsidP="0042477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ورود** (</w:t>
      </w:r>
      <w:r>
        <w:t>EntrySignalManager</w:t>
      </w:r>
      <w:r>
        <w:rPr>
          <w:rtl/>
        </w:rPr>
        <w:t>)</w:t>
      </w:r>
    </w:p>
    <w:p w14:paraId="22EA7239" w14:textId="77777777" w:rsidR="00424777" w:rsidRDefault="00424777" w:rsidP="0042477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** (</w:t>
      </w:r>
      <w:r>
        <w:t>PatternDetector</w:t>
      </w:r>
      <w:r>
        <w:rPr>
          <w:rtl/>
        </w:rPr>
        <w:t>)</w:t>
      </w:r>
    </w:p>
    <w:p w14:paraId="172CBB38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**مد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اند</w:t>
      </w:r>
      <w:r>
        <w:rPr>
          <w:rFonts w:hint="cs"/>
          <w:rtl/>
        </w:rPr>
        <w:t>ی</w:t>
      </w:r>
      <w:r>
        <w:rPr>
          <w:rFonts w:hint="eastAsia"/>
          <w:rtl/>
        </w:rPr>
        <w:t>کاتور</w:t>
      </w:r>
      <w:r>
        <w:rPr>
          <w:rtl/>
        </w:rPr>
        <w:t xml:space="preserve"> </w:t>
      </w:r>
      <w:r>
        <w:t>RSI</w:t>
      </w:r>
      <w:r>
        <w:rPr>
          <w:rtl/>
        </w:rPr>
        <w:t xml:space="preserve"> و واگرا</w:t>
      </w:r>
      <w:r>
        <w:rPr>
          <w:rFonts w:hint="cs"/>
          <w:rtl/>
        </w:rPr>
        <w:t>یی</w:t>
      </w:r>
      <w:r>
        <w:rPr>
          <w:rtl/>
        </w:rPr>
        <w:t>** (</w:t>
      </w:r>
      <w:r>
        <w:t>RSIManager</w:t>
      </w:r>
      <w:r>
        <w:rPr>
          <w:rtl/>
        </w:rPr>
        <w:t>)</w:t>
      </w:r>
    </w:p>
    <w:p w14:paraId="2A1703E6" w14:textId="77777777" w:rsidR="00424777" w:rsidRDefault="00424777" w:rsidP="00424777">
      <w:pPr>
        <w:rPr>
          <w:rtl/>
        </w:rPr>
      </w:pPr>
      <w:r>
        <w:rPr>
          <w:rtl/>
        </w:rPr>
        <w:t>- **مد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و معاملات** (</w:t>
      </w:r>
      <w:r>
        <w:t>TradeRiskManager</w:t>
      </w:r>
      <w:r>
        <w:rPr>
          <w:rtl/>
        </w:rPr>
        <w:t>)</w:t>
      </w:r>
    </w:p>
    <w:p w14:paraId="4FFD5D01" w14:textId="77777777" w:rsidR="00424777" w:rsidRDefault="00424777" w:rsidP="00424777">
      <w:pPr>
        <w:rPr>
          <w:rtl/>
        </w:rPr>
      </w:pPr>
    </w:p>
    <w:p w14:paraId="45E5D005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ماژول‌ها قرار است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EA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(احتمالاً `</w:t>
      </w:r>
      <w:r>
        <w:t>priceAction.mq5</w:t>
      </w:r>
      <w:r>
        <w:rPr>
          <w:rtl/>
        </w:rPr>
        <w:t>` که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اول بود) به کار گرفته شوند.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مانند `</w:t>
      </w:r>
      <w:r>
        <w:t>InpMainTimeframe`</w:t>
      </w:r>
      <w:r>
        <w:rPr>
          <w:rtl/>
        </w:rPr>
        <w:t xml:space="preserve">، </w:t>
      </w:r>
      <w:r>
        <w:t>`InpHigherTimeframe</w:t>
      </w:r>
      <w:r>
        <w:rPr>
          <w:rtl/>
        </w:rPr>
        <w:t>` و `</w:t>
      </w:r>
      <w:r>
        <w:t>InpEntryTimeframe</w:t>
      </w:r>
      <w:r>
        <w:rPr>
          <w:rtl/>
        </w:rPr>
        <w:t>`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tl/>
        </w:rPr>
        <w:t xml:space="preserve"> استفاده شده‌اند اما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نشده‌اند </w:t>
      </w:r>
      <w:r>
        <w:rPr>
          <w:rFonts w:cs="Times New Roman" w:hint="cs"/>
          <w:rtl/>
        </w:rPr>
        <w:t>–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r>
        <w:t>EA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به عنوان </w:t>
      </w:r>
      <w:r>
        <w:t>extern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شوند.</w:t>
      </w:r>
    </w:p>
    <w:p w14:paraId="1C6A35CC" w14:textId="77777777" w:rsidR="00424777" w:rsidRDefault="00424777" w:rsidP="00424777">
      <w:pPr>
        <w:rPr>
          <w:rtl/>
        </w:rPr>
      </w:pPr>
    </w:p>
    <w:p w14:paraId="319E8EC1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2AD74C12" w14:textId="77777777" w:rsidR="00424777" w:rsidRDefault="00424777" w:rsidP="00424777">
      <w:pPr>
        <w:rPr>
          <w:rtl/>
        </w:rPr>
      </w:pPr>
    </w:p>
    <w:p w14:paraId="208E0CBB" w14:textId="77777777" w:rsidR="00424777" w:rsidRDefault="00424777" w:rsidP="00424777">
      <w:pPr>
        <w:rPr>
          <w:rtl/>
        </w:rPr>
      </w:pPr>
      <w:r>
        <w:rPr>
          <w:rtl/>
        </w:rPr>
        <w:t>### ۲.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هر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</w:p>
    <w:p w14:paraId="048B32A3" w14:textId="77777777" w:rsidR="00424777" w:rsidRDefault="00424777" w:rsidP="00424777">
      <w:pPr>
        <w:rPr>
          <w:rtl/>
        </w:rPr>
      </w:pPr>
    </w:p>
    <w:p w14:paraId="6B223C61" w14:textId="77777777" w:rsidR="00424777" w:rsidRDefault="00424777" w:rsidP="00424777">
      <w:pPr>
        <w:rPr>
          <w:rtl/>
        </w:rPr>
      </w:pPr>
      <w:r>
        <w:rPr>
          <w:rtl/>
        </w:rPr>
        <w:t>#### ۲.۱.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MarketSessionManager.mqh</w:t>
      </w:r>
      <w:r>
        <w:rPr>
          <w:rtl/>
        </w:rPr>
        <w:t>`</w:t>
      </w:r>
    </w:p>
    <w:p w14:paraId="1B7332AD" w14:textId="77777777" w:rsidR="00424777" w:rsidRDefault="00424777" w:rsidP="00424777">
      <w:pPr>
        <w:rPr>
          <w:rtl/>
        </w:rPr>
      </w:pPr>
    </w:p>
    <w:p w14:paraId="2D6BDDCE" w14:textId="77777777" w:rsidR="00424777" w:rsidRDefault="00424777" w:rsidP="00424777">
      <w:pPr>
        <w:rPr>
          <w:rtl/>
        </w:rPr>
      </w:pPr>
      <w:r>
        <w:rPr>
          <w:rtl/>
        </w:rPr>
        <w:t>**هدف:**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سشن‌ها</w:t>
      </w:r>
      <w:r>
        <w:rPr>
          <w:rFonts w:hint="cs"/>
          <w:rtl/>
        </w:rPr>
        <w:t>ی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(باز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بسته بودن بازار) برا</w:t>
      </w:r>
      <w:r>
        <w:rPr>
          <w:rFonts w:hint="cs"/>
          <w:rtl/>
        </w:rPr>
        <w:t>ی</w:t>
      </w:r>
      <w:r>
        <w:rPr>
          <w:rtl/>
        </w:rPr>
        <w:t xml:space="preserve"> نماد مشخص.</w:t>
      </w:r>
    </w:p>
    <w:p w14:paraId="1E290234" w14:textId="77777777" w:rsidR="00424777" w:rsidRDefault="00424777" w:rsidP="00424777">
      <w:pPr>
        <w:rPr>
          <w:rtl/>
        </w:rPr>
      </w:pPr>
    </w:p>
    <w:p w14:paraId="26463A9E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6F437BF0" w14:textId="77777777" w:rsidR="00424777" w:rsidRDefault="00424777" w:rsidP="00424777">
      <w:pPr>
        <w:rPr>
          <w:rtl/>
        </w:rPr>
      </w:pPr>
      <w:r>
        <w:rPr>
          <w:rtl/>
        </w:rPr>
        <w:t>-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سشن‌ها</w:t>
      </w:r>
      <w:r>
        <w:rPr>
          <w:rFonts w:hint="cs"/>
          <w:rtl/>
        </w:rPr>
        <w:t>ی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`</w:t>
      </w:r>
      <w:r>
        <w:t>SymbolInfoSessionTrade</w:t>
      </w:r>
      <w:r>
        <w:rPr>
          <w:rtl/>
        </w:rPr>
        <w:t>`.</w:t>
      </w:r>
    </w:p>
    <w:p w14:paraId="0AF69D67" w14:textId="77777777" w:rsidR="00424777" w:rsidRDefault="00424777" w:rsidP="0042477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باز بودن بازار در زمان جار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زمان مشخص.</w:t>
      </w:r>
    </w:p>
    <w:p w14:paraId="32012B98" w14:textId="77777777" w:rsidR="00424777" w:rsidRDefault="00424777" w:rsidP="00424777">
      <w:pPr>
        <w:rPr>
          <w:rtl/>
        </w:rPr>
      </w:pPr>
      <w:r>
        <w:rPr>
          <w:rtl/>
        </w:rPr>
        <w:t xml:space="preserve">- محاسبه زمان باز شدن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بسته شدن بعد</w:t>
      </w:r>
      <w:r>
        <w:rPr>
          <w:rFonts w:hint="cs"/>
          <w:rtl/>
        </w:rPr>
        <w:t>ی</w:t>
      </w:r>
      <w:r>
        <w:rPr>
          <w:rtl/>
        </w:rPr>
        <w:t xml:space="preserve"> بازار.</w:t>
      </w:r>
    </w:p>
    <w:p w14:paraId="71F24261" w14:textId="77777777" w:rsidR="00424777" w:rsidRDefault="00424777" w:rsidP="00424777">
      <w:pPr>
        <w:rPr>
          <w:rtl/>
        </w:rPr>
      </w:pPr>
      <w:r>
        <w:rPr>
          <w:rtl/>
        </w:rPr>
        <w:t>-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تمام سشن‌ها به صورت متن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75E96D1C" w14:textId="77777777" w:rsidR="00424777" w:rsidRDefault="00424777" w:rsidP="00424777">
      <w:pPr>
        <w:rPr>
          <w:rtl/>
        </w:rPr>
      </w:pPr>
    </w:p>
    <w:p w14:paraId="170BBE57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**نکات مهم:**</w:t>
      </w:r>
    </w:p>
    <w:p w14:paraId="3891CA20" w14:textId="77777777" w:rsidR="00424777" w:rsidRDefault="00424777" w:rsidP="00424777">
      <w:pPr>
        <w:rPr>
          <w:rtl/>
        </w:rPr>
      </w:pPr>
      <w:r>
        <w:rPr>
          <w:rtl/>
        </w:rPr>
        <w:t>- از تابع `</w:t>
      </w:r>
      <w:r>
        <w:t>TimeCurrent</w:t>
      </w:r>
      <w:r>
        <w:rPr>
          <w:rtl/>
        </w:rPr>
        <w:t>()` برا</w:t>
      </w:r>
      <w:r>
        <w:rPr>
          <w:rFonts w:hint="cs"/>
          <w:rtl/>
        </w:rPr>
        <w:t>ی</w:t>
      </w:r>
      <w:r>
        <w:rPr>
          <w:rtl/>
        </w:rPr>
        <w:t xml:space="preserve"> زمان سرور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4C040225" w14:textId="77777777" w:rsidR="00424777" w:rsidRDefault="00424777" w:rsidP="00424777">
      <w:pPr>
        <w:rPr>
          <w:rtl/>
        </w:rPr>
      </w:pPr>
      <w:r>
        <w:rPr>
          <w:rtl/>
        </w:rPr>
        <w:t>- سشن‌ها</w:t>
      </w:r>
      <w:r>
        <w:rPr>
          <w:rFonts w:hint="cs"/>
          <w:rtl/>
        </w:rPr>
        <w:t>ی</w:t>
      </w:r>
      <w:r>
        <w:rPr>
          <w:rtl/>
        </w:rPr>
        <w:t xml:space="preserve"> شبانه (گذر از ن</w:t>
      </w:r>
      <w:r>
        <w:rPr>
          <w:rFonts w:hint="cs"/>
          <w:rtl/>
        </w:rPr>
        <w:t>ی</w:t>
      </w:r>
      <w:r>
        <w:rPr>
          <w:rFonts w:hint="eastAsia"/>
          <w:rtl/>
        </w:rPr>
        <w:t>مه‌شب</w:t>
      </w:r>
      <w:r>
        <w:rPr>
          <w:rtl/>
        </w:rPr>
        <w:t>) را به درست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50D31B15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GetNextMarketCloseTime</w:t>
      </w:r>
      <w:r>
        <w:rPr>
          <w:rtl/>
        </w:rPr>
        <w:t>` اگر سشن بسته‌ا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امروز ن</w:t>
      </w:r>
      <w:r>
        <w:rPr>
          <w:rFonts w:hint="cs"/>
          <w:rtl/>
        </w:rPr>
        <w:t>ی</w:t>
      </w:r>
      <w:r>
        <w:rPr>
          <w:rFonts w:hint="eastAsia"/>
          <w:rtl/>
        </w:rPr>
        <w:t>ابد،</w:t>
      </w:r>
      <w:r>
        <w:rPr>
          <w:rtl/>
        </w:rPr>
        <w:t xml:space="preserve"> زمان باز شدن بعد</w:t>
      </w:r>
      <w:r>
        <w:rPr>
          <w:rFonts w:hint="cs"/>
          <w:rtl/>
        </w:rPr>
        <w:t>ی</w:t>
      </w:r>
      <w:r>
        <w:rPr>
          <w:rtl/>
        </w:rPr>
        <w:t xml:space="preserve"> +۱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را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 xml:space="preserve"> که 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4DC2E612" w14:textId="77777777" w:rsidR="00424777" w:rsidRDefault="00424777" w:rsidP="00424777">
      <w:pPr>
        <w:rPr>
          <w:rtl/>
        </w:rPr>
      </w:pPr>
    </w:p>
    <w:p w14:paraId="49011A87" w14:textId="77777777" w:rsidR="00424777" w:rsidRDefault="00424777" w:rsidP="00424777">
      <w:pPr>
        <w:rPr>
          <w:rtl/>
        </w:rPr>
      </w:pPr>
      <w:r>
        <w:rPr>
          <w:rtl/>
        </w:rPr>
        <w:t>**کاربرد در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>:**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کلاس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ورود در زمان بسته بودن بازار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به کار رود.</w:t>
      </w:r>
    </w:p>
    <w:p w14:paraId="4A638CA7" w14:textId="77777777" w:rsidR="00424777" w:rsidRDefault="00424777" w:rsidP="00424777">
      <w:pPr>
        <w:rPr>
          <w:rtl/>
        </w:rPr>
      </w:pPr>
    </w:p>
    <w:p w14:paraId="6817B3D0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705A27E6" w14:textId="77777777" w:rsidR="00424777" w:rsidRDefault="00424777" w:rsidP="00424777">
      <w:pPr>
        <w:rPr>
          <w:rtl/>
        </w:rPr>
      </w:pPr>
    </w:p>
    <w:p w14:paraId="4DB98DA0" w14:textId="77777777" w:rsidR="00424777" w:rsidRDefault="00424777" w:rsidP="00424777">
      <w:pPr>
        <w:rPr>
          <w:rtl/>
        </w:rPr>
      </w:pPr>
      <w:r>
        <w:rPr>
          <w:rtl/>
        </w:rPr>
        <w:t>#### ۲.۲.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CandleTypeDetector.mqh</w:t>
      </w:r>
      <w:r>
        <w:rPr>
          <w:rtl/>
        </w:rPr>
        <w:t>`</w:t>
      </w:r>
    </w:p>
    <w:p w14:paraId="627B22B1" w14:textId="77777777" w:rsidR="00424777" w:rsidRDefault="00424777" w:rsidP="00424777">
      <w:pPr>
        <w:rPr>
          <w:rtl/>
        </w:rPr>
      </w:pPr>
    </w:p>
    <w:p w14:paraId="28EECBE6" w14:textId="77777777" w:rsidR="00424777" w:rsidRDefault="00424777" w:rsidP="00424777">
      <w:pPr>
        <w:rPr>
          <w:rtl/>
        </w:rPr>
      </w:pPr>
      <w:r>
        <w:rPr>
          <w:rtl/>
        </w:rPr>
        <w:t>**هدف:** شناسا</w:t>
      </w:r>
      <w:r>
        <w:rPr>
          <w:rFonts w:hint="cs"/>
          <w:rtl/>
        </w:rPr>
        <w:t>یی</w:t>
      </w:r>
      <w:r>
        <w:rPr>
          <w:rtl/>
        </w:rPr>
        <w:t xml:space="preserve"> انواع کندل‌ها</w:t>
      </w:r>
      <w:r>
        <w:rPr>
          <w:rFonts w:hint="cs"/>
          <w:rtl/>
        </w:rPr>
        <w:t>ی</w:t>
      </w:r>
      <w:r>
        <w:rPr>
          <w:rtl/>
        </w:rPr>
        <w:t xml:space="preserve"> پرا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اکشن (پ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بار، انگالف، دوج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...).</w:t>
      </w:r>
    </w:p>
    <w:p w14:paraId="6C110A19" w14:textId="77777777" w:rsidR="00424777" w:rsidRDefault="00424777" w:rsidP="00424777">
      <w:pPr>
        <w:rPr>
          <w:rtl/>
        </w:rPr>
      </w:pPr>
    </w:p>
    <w:p w14:paraId="64BD4F3A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4D953E82" w14:textId="77777777" w:rsidR="00424777" w:rsidRDefault="00424777" w:rsidP="00424777">
      <w:pPr>
        <w:rPr>
          <w:rtl/>
        </w:rPr>
      </w:pPr>
      <w:r>
        <w:rPr>
          <w:rtl/>
        </w:rPr>
        <w:t>- محاسبه اندازه بدنه، شدو بالا و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>.</w:t>
      </w:r>
    </w:p>
    <w:p w14:paraId="718BE447" w14:textId="77777777" w:rsidR="00424777" w:rsidRDefault="00424777" w:rsidP="0042477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با نسبت شدو به بدنه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۲ برابر).</w:t>
      </w:r>
    </w:p>
    <w:p w14:paraId="1EC17CF1" w14:textId="77777777" w:rsidR="00424777" w:rsidRDefault="00424777" w:rsidP="0042477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انگالف (کندل خورنده).</w:t>
      </w:r>
    </w:p>
    <w:p w14:paraId="7FE2FAD8" w14:textId="77777777" w:rsidR="00424777" w:rsidRDefault="00424777" w:rsidP="0042477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دوج</w:t>
      </w:r>
      <w:r>
        <w:rPr>
          <w:rFonts w:hint="cs"/>
          <w:rtl/>
        </w:rPr>
        <w:t>ی</w:t>
      </w:r>
      <w:r>
        <w:rPr>
          <w:rtl/>
        </w:rPr>
        <w:t xml:space="preserve"> (بدنه کمتر از ۱۰٪ کل رنج).</w:t>
      </w:r>
    </w:p>
    <w:p w14:paraId="41BE33BE" w14:textId="77777777" w:rsidR="00424777" w:rsidRDefault="00424777" w:rsidP="0042477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: چند کندل قو</w:t>
      </w:r>
      <w:r>
        <w:rPr>
          <w:rFonts w:hint="cs"/>
          <w:rtl/>
        </w:rPr>
        <w:t>ی</w:t>
      </w:r>
      <w:r>
        <w:rPr>
          <w:rtl/>
        </w:rPr>
        <w:t xml:space="preserve"> هم‌جهت با همپوشان</w:t>
      </w:r>
      <w:r>
        <w:rPr>
          <w:rFonts w:hint="cs"/>
          <w:rtl/>
        </w:rPr>
        <w:t>ی</w:t>
      </w:r>
      <w:r>
        <w:rPr>
          <w:rtl/>
        </w:rPr>
        <w:t xml:space="preserve"> کم.</w:t>
      </w:r>
    </w:p>
    <w:p w14:paraId="38D3E2DB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کندل قو</w:t>
      </w:r>
      <w:r>
        <w:rPr>
          <w:rFonts w:hint="cs"/>
          <w:rtl/>
        </w:rPr>
        <w:t>ی</w:t>
      </w:r>
      <w:r>
        <w:rPr>
          <w:rtl/>
        </w:rPr>
        <w:t xml:space="preserve"> (بدنه حداقل ۵۰٪ کل رنج).</w:t>
      </w:r>
    </w:p>
    <w:p w14:paraId="33B2B570" w14:textId="77777777" w:rsidR="00424777" w:rsidRDefault="00424777" w:rsidP="00424777">
      <w:pPr>
        <w:rPr>
          <w:rtl/>
        </w:rPr>
      </w:pPr>
    </w:p>
    <w:p w14:paraId="69E76745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6D71BD3F" w14:textId="77777777" w:rsidR="00424777" w:rsidRDefault="00424777" w:rsidP="00424777">
      <w:pPr>
        <w:rPr>
          <w:rtl/>
        </w:rPr>
      </w:pPr>
      <w:r>
        <w:rPr>
          <w:rtl/>
        </w:rPr>
        <w:t>-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r>
        <w:t>bodySizeMin = 0.5</w:t>
      </w:r>
      <w:r>
        <w:rPr>
          <w:rtl/>
        </w:rPr>
        <w:t>` و `</w:t>
      </w:r>
      <w:r>
        <w:t>pinbarRatio = 2.0</w:t>
      </w:r>
      <w:r>
        <w:rPr>
          <w:rtl/>
        </w:rPr>
        <w:t>` به صورت ثابت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شده‌اند (قابل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در سازنده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>).</w:t>
      </w:r>
    </w:p>
    <w:p w14:paraId="3F760B67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IsPinBar</w:t>
      </w:r>
      <w:r>
        <w:rPr>
          <w:rtl/>
        </w:rPr>
        <w:t xml:space="preserve">`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پارامتر `</w:t>
      </w:r>
      <w:r>
        <w:t>bullishTrend</w:t>
      </w:r>
      <w:r>
        <w:rPr>
          <w:rtl/>
        </w:rPr>
        <w:t>`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صعود</w:t>
      </w:r>
      <w:r>
        <w:rPr>
          <w:rFonts w:hint="cs"/>
          <w:rtl/>
        </w:rPr>
        <w:t>ی</w:t>
      </w:r>
      <w:r>
        <w:rPr>
          <w:rtl/>
        </w:rPr>
        <w:t xml:space="preserve"> باشد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پارامتر در حق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  <w:r>
        <w:rPr>
          <w:rtl/>
        </w:rPr>
        <w:t xml:space="preserve"> جهت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را مشخص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(نه روند).</w:t>
      </w:r>
    </w:p>
    <w:p w14:paraId="2EA04F74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IsSpike</w:t>
      </w:r>
      <w:r>
        <w:rPr>
          <w:rtl/>
        </w:rPr>
        <w:t>` با تعداد کندل‌ها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۳)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هم‌جهت بودن و قدرت بدنه را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5714D13B" w14:textId="77777777" w:rsidR="00424777" w:rsidRDefault="00424777" w:rsidP="00424777">
      <w:pPr>
        <w:rPr>
          <w:rtl/>
        </w:rPr>
      </w:pPr>
    </w:p>
    <w:p w14:paraId="54ABB832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5AC6485A" w14:textId="77777777" w:rsidR="00424777" w:rsidRDefault="00424777" w:rsidP="00424777">
      <w:pPr>
        <w:rPr>
          <w:rtl/>
        </w:rPr>
      </w:pPr>
    </w:p>
    <w:p w14:paraId="03D29E02" w14:textId="77777777" w:rsidR="00424777" w:rsidRDefault="00424777" w:rsidP="00424777">
      <w:pPr>
        <w:rPr>
          <w:rtl/>
        </w:rPr>
      </w:pPr>
      <w:r>
        <w:rPr>
          <w:rtl/>
        </w:rPr>
        <w:t>#### ۲.۳.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EntrySignalManager.mqh</w:t>
      </w:r>
      <w:r>
        <w:rPr>
          <w:rtl/>
        </w:rPr>
        <w:t>`</w:t>
      </w:r>
    </w:p>
    <w:p w14:paraId="42046920" w14:textId="77777777" w:rsidR="00424777" w:rsidRDefault="00424777" w:rsidP="00424777">
      <w:pPr>
        <w:rPr>
          <w:rtl/>
        </w:rPr>
      </w:pPr>
    </w:p>
    <w:p w14:paraId="3E41C585" w14:textId="77777777" w:rsidR="00424777" w:rsidRDefault="00424777" w:rsidP="00424777">
      <w:pPr>
        <w:rPr>
          <w:rtl/>
        </w:rPr>
      </w:pPr>
      <w:r>
        <w:rPr>
          <w:rtl/>
        </w:rPr>
        <w:t>**هدف:**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 (پ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بار، انگالف، سقف/کف دوقلو، پولبک به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  <w:r>
        <w:rPr>
          <w:rtl/>
        </w:rPr>
        <w:t xml:space="preserve"> و ...)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اعتبار آنها.</w:t>
      </w:r>
    </w:p>
    <w:p w14:paraId="7C43516F" w14:textId="77777777" w:rsidR="00424777" w:rsidRDefault="00424777" w:rsidP="00424777">
      <w:pPr>
        <w:rPr>
          <w:rtl/>
        </w:rPr>
      </w:pPr>
    </w:p>
    <w:p w14:paraId="3D981286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0E0B7A9F" w14:textId="77777777" w:rsidR="00424777" w:rsidRDefault="00424777" w:rsidP="00424777">
      <w:pPr>
        <w:rPr>
          <w:rtl/>
        </w:rPr>
      </w:pPr>
      <w:r>
        <w:rPr>
          <w:rtl/>
        </w:rPr>
        <w:t>- وابسته به `</w:t>
      </w:r>
      <w:r>
        <w:t>CandleTypeDetector`</w:t>
      </w:r>
      <w:r>
        <w:rPr>
          <w:rtl/>
        </w:rPr>
        <w:t xml:space="preserve">، </w:t>
      </w:r>
      <w:r>
        <w:t>`TrendChannelDetector</w:t>
      </w:r>
      <w:r>
        <w:rPr>
          <w:rtl/>
        </w:rPr>
        <w:t>` و `</w:t>
      </w:r>
      <w:r>
        <w:t>SupportResistanceManager</w:t>
      </w:r>
      <w:r>
        <w:rPr>
          <w:rtl/>
        </w:rPr>
        <w:t>`.</w:t>
      </w:r>
    </w:p>
    <w:p w14:paraId="696BD45D" w14:textId="77777777" w:rsidR="00424777" w:rsidRDefault="00424777" w:rsidP="00424777">
      <w:pPr>
        <w:rPr>
          <w:rtl/>
        </w:rPr>
      </w:pPr>
      <w:r>
        <w:rPr>
          <w:rtl/>
        </w:rPr>
        <w:t>- ساختار `</w:t>
      </w:r>
      <w:r>
        <w:t>SignalBar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اطلاعات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>.</w:t>
      </w:r>
    </w:p>
    <w:p w14:paraId="68BEF33C" w14:textId="77777777" w:rsidR="00424777" w:rsidRDefault="00424777" w:rsidP="00424777">
      <w:pPr>
        <w:rPr>
          <w:rtl/>
        </w:rPr>
      </w:pPr>
      <w:r>
        <w:rPr>
          <w:rtl/>
        </w:rPr>
        <w:t>- متد `</w:t>
      </w:r>
      <w:r>
        <w:t>DetectPinBarSignal</w:t>
      </w:r>
      <w:r>
        <w:rPr>
          <w:rtl/>
        </w:rPr>
        <w:t>`: با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روند و پارامتر `</w:t>
      </w:r>
      <w:r>
        <w:t>expectReversal</w:t>
      </w:r>
      <w:r>
        <w:rPr>
          <w:rtl/>
        </w:rPr>
        <w:t>`،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را در جهت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خلاف روند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008643E1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`</w:t>
      </w:r>
      <w:r>
        <w:t>DetectEngulfingSignal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انگالف.</w:t>
      </w:r>
    </w:p>
    <w:p w14:paraId="39E6C49D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DetectDoubleTopBottom</w:t>
      </w:r>
      <w:r>
        <w:rPr>
          <w:rtl/>
        </w:rPr>
        <w:t>`: جستجو</w:t>
      </w:r>
      <w:r>
        <w:rPr>
          <w:rFonts w:hint="cs"/>
          <w:rtl/>
        </w:rPr>
        <w:t>ی</w:t>
      </w:r>
      <w:r>
        <w:rPr>
          <w:rtl/>
        </w:rPr>
        <w:t xml:space="preserve"> سقف/کف دوقلو با تحمل ۰.۱٪ اختلاف.</w:t>
      </w:r>
    </w:p>
    <w:p w14:paraId="65118583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DetectBreakoutPullbackSignal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پولبک به سطح شکسته شده.</w:t>
      </w:r>
    </w:p>
    <w:p w14:paraId="6C3BED05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IsConfirmationCandle</w:t>
      </w:r>
      <w:r>
        <w:rPr>
          <w:rtl/>
        </w:rPr>
        <w:t>`: بررس</w:t>
      </w:r>
      <w:r>
        <w:rPr>
          <w:rFonts w:hint="cs"/>
          <w:rtl/>
        </w:rPr>
        <w:t>ی</w:t>
      </w:r>
      <w:r>
        <w:rPr>
          <w:rtl/>
        </w:rPr>
        <w:t xml:space="preserve"> کندل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(بسته شدن بالاتر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ورود).</w:t>
      </w:r>
    </w:p>
    <w:p w14:paraId="5200D16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CalculateRiskReward</w:t>
      </w:r>
      <w:r>
        <w:rPr>
          <w:rtl/>
        </w:rPr>
        <w:t>`: محاسبه 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>.</w:t>
      </w:r>
    </w:p>
    <w:p w14:paraId="046D33C2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ValidateSignal</w:t>
      </w:r>
      <w:r>
        <w:rPr>
          <w:rtl/>
        </w:rPr>
        <w:t>`: اعتبارسنج</w:t>
      </w:r>
      <w:r>
        <w:rPr>
          <w:rFonts w:hint="cs"/>
          <w:rtl/>
        </w:rPr>
        <w:t>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(نسبت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وارد،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بودن استاپ).</w:t>
      </w:r>
    </w:p>
    <w:p w14:paraId="6C6751D2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SelectBestSignal</w:t>
      </w:r>
      <w:r>
        <w:rPr>
          <w:rtl/>
        </w:rPr>
        <w:t>`: انتخاب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از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چند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بر اساس قدرت.</w:t>
      </w:r>
    </w:p>
    <w:p w14:paraId="52BAD5E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CalculatePositionSize</w:t>
      </w:r>
      <w:r>
        <w:rPr>
          <w:rtl/>
        </w:rPr>
        <w:t>`: محاسبه حجم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 اساس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(با فرض ارزش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).</w:t>
      </w:r>
    </w:p>
    <w:p w14:paraId="64ACFF6B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IsPullbackCandle</w:t>
      </w:r>
      <w:r>
        <w:rPr>
          <w:rtl/>
        </w:rPr>
        <w:t>` و `</w:t>
      </w:r>
      <w:r>
        <w:t>IsInSpikePhase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بازار.</w:t>
      </w:r>
    </w:p>
    <w:p w14:paraId="5BCF996A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GetInitialEntrySize</w:t>
      </w:r>
      <w:r>
        <w:rPr>
          <w:rtl/>
        </w:rPr>
        <w:t>`: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حجم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۲۰٪.</w:t>
      </w:r>
    </w:p>
    <w:p w14:paraId="463D66C7" w14:textId="77777777" w:rsidR="00424777" w:rsidRDefault="00424777" w:rsidP="00424777">
      <w:pPr>
        <w:rPr>
          <w:rtl/>
        </w:rPr>
      </w:pPr>
    </w:p>
    <w:p w14:paraId="3C9CB004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62196D7B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DetectPinBarSignal</w:t>
      </w:r>
      <w:r>
        <w:rPr>
          <w:rtl/>
        </w:rPr>
        <w:t>`،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صعود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current.high</w:t>
      </w:r>
      <w:r>
        <w:rPr>
          <w:rtl/>
        </w:rPr>
        <w:t>` و برا</w:t>
      </w:r>
      <w:r>
        <w:rPr>
          <w:rFonts w:hint="cs"/>
          <w:rtl/>
        </w:rPr>
        <w:t>ی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current.low</w:t>
      </w:r>
      <w:r>
        <w:rPr>
          <w:rtl/>
        </w:rPr>
        <w:t>` در نظر گرفته شده است (ورود بالا</w:t>
      </w:r>
      <w:r>
        <w:rPr>
          <w:rFonts w:hint="cs"/>
          <w:rtl/>
        </w:rPr>
        <w:t>ی</w:t>
      </w:r>
      <w:r>
        <w:rPr>
          <w:rtl/>
        </w:rPr>
        <w:t xml:space="preserve"> شدو). استاپ لاس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شدو و بالا</w:t>
      </w:r>
      <w:r>
        <w:rPr>
          <w:rFonts w:hint="cs"/>
          <w:rtl/>
        </w:rPr>
        <w:t>ی</w:t>
      </w:r>
      <w:r>
        <w:rPr>
          <w:rtl/>
        </w:rPr>
        <w:t xml:space="preserve"> شدو با کم</w:t>
      </w:r>
      <w:r>
        <w:rPr>
          <w:rFonts w:hint="cs"/>
          <w:rtl/>
        </w:rPr>
        <w:t>ی</w:t>
      </w:r>
      <w:r>
        <w:rPr>
          <w:rtl/>
        </w:rPr>
        <w:t xml:space="preserve"> فاصله (۱۰٪ رنج کندل)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 متداول است.</w:t>
      </w:r>
    </w:p>
    <w:p w14:paraId="0489F455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DetectDoubleTopBottom</w:t>
      </w:r>
      <w:r>
        <w:rPr>
          <w:rtl/>
        </w:rPr>
        <w:t>`،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دو سقف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کف با اختلاف ۰.۱٪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اما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به جا</w:t>
      </w:r>
      <w:r>
        <w:rPr>
          <w:rFonts w:hint="cs"/>
          <w:rtl/>
        </w:rPr>
        <w:t>ی</w:t>
      </w:r>
      <w:r>
        <w:rPr>
          <w:rtl/>
        </w:rPr>
        <w:t xml:space="preserve"> شکست،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سقف قبل</w:t>
      </w:r>
      <w:r>
        <w:rPr>
          <w:rFonts w:hint="cs"/>
          <w:rtl/>
        </w:rPr>
        <w:t>ی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فروش)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بالاتر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کف قبل</w:t>
      </w:r>
      <w:r>
        <w:rPr>
          <w:rFonts w:hint="cs"/>
          <w:rtl/>
        </w:rPr>
        <w:t>ی</w:t>
      </w:r>
      <w:r>
        <w:rPr>
          <w:rtl/>
        </w:rPr>
        <w:t xml:space="preserve"> (برا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 در نظر گرفته شده که ممکن است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نباشد.</w:t>
      </w:r>
    </w:p>
    <w:p w14:paraId="3B6F22E4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DetectBreakoutPullbackSignal</w:t>
      </w:r>
      <w:r>
        <w:rPr>
          <w:rtl/>
        </w:rPr>
        <w:t>`، شرط پولبک برا</w:t>
      </w:r>
      <w:r>
        <w:rPr>
          <w:rFonts w:hint="cs"/>
          <w:rtl/>
        </w:rPr>
        <w:t>ی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  <w:r>
        <w:rPr>
          <w:rtl/>
        </w:rPr>
        <w:t xml:space="preserve"> صعود</w:t>
      </w:r>
      <w:r>
        <w:rPr>
          <w:rFonts w:hint="cs"/>
          <w:rtl/>
        </w:rPr>
        <w:t>ی</w:t>
      </w:r>
      <w:r>
        <w:rPr>
          <w:rtl/>
        </w:rPr>
        <w:t>: `</w:t>
      </w:r>
      <w:r>
        <w:t>current.low &lt;= breakoutLevel &amp;&amp; current.close &gt; breakoutLevel</w:t>
      </w:r>
      <w:r>
        <w:rPr>
          <w:rtl/>
        </w:rPr>
        <w:t xml:space="preserve">`.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کندل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سطح شکسته شده را لمس کند و بالا</w:t>
      </w:r>
      <w:r>
        <w:rPr>
          <w:rFonts w:hint="cs"/>
          <w:rtl/>
        </w:rPr>
        <w:t>ی</w:t>
      </w:r>
      <w:r>
        <w:rPr>
          <w:rtl/>
        </w:rPr>
        <w:t xml:space="preserve"> آن بسته شود.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 خوب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319A5FA4" w14:textId="77777777" w:rsidR="00424777" w:rsidRDefault="00424777" w:rsidP="00424777">
      <w:pPr>
        <w:rPr>
          <w:rtl/>
        </w:rPr>
      </w:pPr>
      <w:r>
        <w:rPr>
          <w:rtl/>
        </w:rPr>
        <w:t>- تابع `</w:t>
      </w:r>
      <w:r>
        <w:t>ValidateSignal</w:t>
      </w:r>
      <w:r>
        <w:rPr>
          <w:rtl/>
        </w:rPr>
        <w:t>` حداقل 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 xml:space="preserve"> را `</w:t>
      </w:r>
      <w:r>
        <w:t>minRiskReward = 1.5</w:t>
      </w:r>
      <w:r>
        <w:rPr>
          <w:rtl/>
        </w:rPr>
        <w:t>` چک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A53F61E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`</w:t>
      </w:r>
      <w:r>
        <w:t>CalculatePositionSize</w:t>
      </w:r>
      <w:r>
        <w:rPr>
          <w:rtl/>
        </w:rPr>
        <w:t>` از `</w:t>
      </w:r>
      <w:r>
        <w:t>SymbolInfoDouble(_Symbol, SYMBOL_TRADE_TICK_VALUE)</w:t>
      </w:r>
      <w:r>
        <w:rPr>
          <w:rtl/>
        </w:rPr>
        <w:t>`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اما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۰.۰۱ در انتها دارد که احتمالاً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واحد حجم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دقت دارد و ممکن است برا</w:t>
      </w:r>
      <w:r>
        <w:rPr>
          <w:rFonts w:hint="cs"/>
          <w:rtl/>
        </w:rPr>
        <w:t>ی</w:t>
      </w:r>
      <w:r>
        <w:rPr>
          <w:rtl/>
        </w:rPr>
        <w:t xml:space="preserve"> بروکرها</w:t>
      </w:r>
      <w:r>
        <w:rPr>
          <w:rFonts w:hint="cs"/>
          <w:rtl/>
        </w:rPr>
        <w:t>ی</w:t>
      </w:r>
      <w:r>
        <w:rPr>
          <w:rtl/>
        </w:rPr>
        <w:t xml:space="preserve"> مختلف متفاوت باشد.</w:t>
      </w:r>
    </w:p>
    <w:p w14:paraId="521580B7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IsPullbackCandle</w:t>
      </w:r>
      <w:r>
        <w:rPr>
          <w:rtl/>
        </w:rPr>
        <w:t>`، پولبک صعود</w:t>
      </w:r>
      <w:r>
        <w:rPr>
          <w:rFonts w:hint="cs"/>
          <w:rtl/>
        </w:rPr>
        <w:t>ی</w:t>
      </w:r>
      <w:r>
        <w:rPr>
          <w:rtl/>
        </w:rPr>
        <w:t>: `</w:t>
      </w:r>
      <w:r>
        <w:t>candle.low &lt; prevCandle.low</w:t>
      </w:r>
      <w:r>
        <w:rPr>
          <w:rtl/>
        </w:rPr>
        <w:t>` (کندل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قبل</w:t>
      </w:r>
      <w:r>
        <w:rPr>
          <w:rFonts w:hint="cs"/>
          <w:rtl/>
        </w:rPr>
        <w:t>ی</w:t>
      </w:r>
      <w:r>
        <w:rPr>
          <w:rtl/>
        </w:rPr>
        <w:t>) که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است.</w:t>
      </w:r>
    </w:p>
    <w:p w14:paraId="1DF7BF94" w14:textId="77777777" w:rsidR="00424777" w:rsidRDefault="00424777" w:rsidP="00424777">
      <w:pPr>
        <w:rPr>
          <w:rtl/>
        </w:rPr>
      </w:pPr>
      <w:r>
        <w:rPr>
          <w:rtl/>
        </w:rPr>
        <w:t>- متد `</w:t>
      </w:r>
      <w:r>
        <w:t>SelectBestSignal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از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کرده و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>. اما نحوه پر کردن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مشخص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447D551A" w14:textId="77777777" w:rsidR="00424777" w:rsidRDefault="00424777" w:rsidP="00424777">
      <w:pPr>
        <w:rPr>
          <w:rtl/>
        </w:rPr>
      </w:pPr>
    </w:p>
    <w:p w14:paraId="1736931A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23B5F8F4" w14:textId="77777777" w:rsidR="00424777" w:rsidRDefault="00424777" w:rsidP="00424777">
      <w:pPr>
        <w:rPr>
          <w:rtl/>
        </w:rPr>
      </w:pPr>
    </w:p>
    <w:p w14:paraId="171C7E70" w14:textId="77777777" w:rsidR="00424777" w:rsidRDefault="00424777" w:rsidP="00424777">
      <w:pPr>
        <w:rPr>
          <w:rtl/>
        </w:rPr>
      </w:pPr>
      <w:r>
        <w:rPr>
          <w:rtl/>
        </w:rPr>
        <w:t>#### ۲.۴.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MovingAverageManager.mqh</w:t>
      </w:r>
      <w:r>
        <w:rPr>
          <w:rtl/>
        </w:rPr>
        <w:t>`</w:t>
      </w:r>
    </w:p>
    <w:p w14:paraId="3B2B4157" w14:textId="77777777" w:rsidR="00424777" w:rsidRDefault="00424777" w:rsidP="00424777">
      <w:pPr>
        <w:rPr>
          <w:rtl/>
        </w:rPr>
      </w:pPr>
    </w:p>
    <w:p w14:paraId="0576785B" w14:textId="77777777" w:rsidR="00424777" w:rsidRDefault="00424777" w:rsidP="00424777">
      <w:pPr>
        <w:rPr>
          <w:rtl/>
        </w:rPr>
      </w:pPr>
      <w:r>
        <w:rPr>
          <w:rtl/>
        </w:rPr>
        <w:t>**هدف:**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دو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متحرک </w:t>
      </w:r>
      <w:r>
        <w:t>EMA20</w:t>
      </w:r>
      <w:r>
        <w:rPr>
          <w:rtl/>
        </w:rPr>
        <w:t xml:space="preserve"> و </w:t>
      </w:r>
      <w:r>
        <w:t>EMA50</w:t>
      </w:r>
      <w:r>
        <w:rPr>
          <w:rtl/>
        </w:rPr>
        <w:t>،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برخورد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به آنها، قانون ۲ ساعت، قدرت روند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حد سود.</w:t>
      </w:r>
    </w:p>
    <w:p w14:paraId="2CF3F50E" w14:textId="77777777" w:rsidR="00424777" w:rsidRDefault="00424777" w:rsidP="00424777">
      <w:pPr>
        <w:rPr>
          <w:rtl/>
        </w:rPr>
      </w:pPr>
    </w:p>
    <w:p w14:paraId="260CE431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579AF7ED" w14:textId="77777777" w:rsidR="00424777" w:rsidRDefault="00424777" w:rsidP="00424777">
      <w:pPr>
        <w:rPr>
          <w:rtl/>
        </w:rPr>
      </w:pPr>
      <w:r>
        <w:rPr>
          <w:rtl/>
        </w:rPr>
        <w:t>-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هندل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EMA20</w:t>
      </w:r>
      <w:r>
        <w:rPr>
          <w:rtl/>
        </w:rPr>
        <w:t xml:space="preserve"> و </w:t>
      </w:r>
      <w:r>
        <w:t>EMA50</w:t>
      </w:r>
      <w:r>
        <w:rPr>
          <w:rtl/>
        </w:rPr>
        <w:t xml:space="preserve"> با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InpMainTimeframe</w:t>
      </w:r>
      <w:r>
        <w:rPr>
          <w:rtl/>
        </w:rPr>
        <w:t>` و `</w:t>
      </w:r>
      <w:r>
        <w:t>InpHigherTimeframe</w:t>
      </w:r>
      <w:r>
        <w:rPr>
          <w:rtl/>
        </w:rPr>
        <w:t>`.</w:t>
      </w:r>
    </w:p>
    <w:p w14:paraId="6F262DEA" w14:textId="77777777" w:rsidR="00424777" w:rsidRDefault="00424777" w:rsidP="00424777">
      <w:pPr>
        <w:rPr>
          <w:rtl/>
        </w:rPr>
      </w:pPr>
      <w:r>
        <w:rPr>
          <w:rtl/>
        </w:rPr>
        <w:t>- به‌روزرسان</w:t>
      </w:r>
      <w:r>
        <w:rPr>
          <w:rFonts w:hint="cs"/>
          <w:rtl/>
        </w:rPr>
        <w:t>ی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آنها.</w:t>
      </w:r>
    </w:p>
    <w:p w14:paraId="26BC5CA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CheckMATouch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نوع برخورد به </w:t>
      </w:r>
      <w:r>
        <w:t>EMA</w:t>
      </w:r>
      <w:r>
        <w:rPr>
          <w:rtl/>
        </w:rPr>
        <w:t xml:space="preserve"> (برگشت، شکست، 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/مقاومت).</w:t>
      </w:r>
    </w:p>
    <w:p w14:paraId="233B22D9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RecordTouch</w:t>
      </w:r>
      <w:r>
        <w:rPr>
          <w:rtl/>
        </w:rPr>
        <w:t>`: ثبت برخورد در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(فقط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EMA20</w:t>
      </w:r>
      <w:r>
        <w:rPr>
          <w:rtl/>
        </w:rPr>
        <w:t>).</w:t>
      </w:r>
    </w:p>
    <w:p w14:paraId="2EB4B0CE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CheckTwoHourRule</w:t>
      </w:r>
      <w:r>
        <w:rPr>
          <w:rtl/>
        </w:rPr>
        <w:t>`: اگر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۲ ساعت از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برخورد به </w:t>
      </w:r>
      <w:r>
        <w:t>EMA20</w:t>
      </w:r>
      <w:r>
        <w:rPr>
          <w:rtl/>
        </w:rPr>
        <w:t xml:space="preserve"> گذشته و فاصله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۱٪ باشد، احتمال بازگشت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64EF9DBC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`</w:t>
      </w:r>
      <w:r>
        <w:t>CalculateTrendStrengthWithEMA</w:t>
      </w:r>
      <w:r>
        <w:rPr>
          <w:rtl/>
        </w:rPr>
        <w:t xml:space="preserve">`: قدرت روند بر اساس فاصله از </w:t>
      </w:r>
      <w:r>
        <w:t>EMA20</w:t>
      </w:r>
      <w:r>
        <w:rPr>
          <w:rtl/>
        </w:rPr>
        <w:t xml:space="preserve"> و تعداد برخوردها.</w:t>
      </w:r>
    </w:p>
    <w:p w14:paraId="5783196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IsDoubleTopBottomOnEMA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سقف/کف دوقلو در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EMA20</w:t>
      </w:r>
      <w:r>
        <w:rPr>
          <w:rtl/>
        </w:rPr>
        <w:t>.</w:t>
      </w:r>
    </w:p>
    <w:p w14:paraId="5B7251AB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SuggestTakeProfitWithEMA50</w:t>
      </w:r>
      <w:r>
        <w:rPr>
          <w:rtl/>
        </w:rPr>
        <w:t>`: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حد سود بر اساس </w:t>
      </w:r>
      <w:r>
        <w:t>EMA50</w:t>
      </w:r>
      <w:r>
        <w:rPr>
          <w:rtl/>
        </w:rPr>
        <w:t xml:space="preserve"> (در روند صعود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EMA50</w:t>
      </w:r>
      <w:r>
        <w:rPr>
          <w:rtl/>
        </w:rPr>
        <w:t xml:space="preserve"> به عنوان هدف).</w:t>
      </w:r>
    </w:p>
    <w:p w14:paraId="4BB3F16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IsTightRangeOnEMA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ناح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(فاصله کم از </w:t>
      </w:r>
      <w:r>
        <w:t>EMA</w:t>
      </w:r>
      <w:r>
        <w:rPr>
          <w:rtl/>
        </w:rPr>
        <w:t xml:space="preserve"> و برخورد مکرر).</w:t>
      </w:r>
    </w:p>
    <w:p w14:paraId="513FCB10" w14:textId="77777777" w:rsidR="00424777" w:rsidRDefault="00424777" w:rsidP="00424777">
      <w:pPr>
        <w:rPr>
          <w:rtl/>
        </w:rPr>
      </w:pPr>
    </w:p>
    <w:p w14:paraId="175E00D4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0C527A98" w14:textId="77777777" w:rsidR="00424777" w:rsidRDefault="00424777" w:rsidP="00424777">
      <w:pPr>
        <w:rPr>
          <w:rtl/>
        </w:rPr>
      </w:pPr>
      <w:r>
        <w:rPr>
          <w:rtl/>
        </w:rPr>
        <w:t>- تابع `</w:t>
      </w:r>
      <w:r>
        <w:t>CheckMATouch</w:t>
      </w:r>
      <w:r>
        <w:rPr>
          <w:rtl/>
        </w:rPr>
        <w:t xml:space="preserve">`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`</w:t>
      </w:r>
      <w:r>
        <w:t>tolerance</w:t>
      </w:r>
      <w:r>
        <w:rPr>
          <w:rtl/>
        </w:rPr>
        <w:t>`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۰.۰۰۱) که ۰.۱٪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مقدار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لمس مناسب است.</w:t>
      </w:r>
    </w:p>
    <w:p w14:paraId="5335C7D3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RecordTouch</w:t>
      </w:r>
      <w:r>
        <w:rPr>
          <w:rtl/>
        </w:rPr>
        <w:t>`، برخوردها فقط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EMA20</w:t>
      </w:r>
      <w:r>
        <w:rPr>
          <w:rtl/>
        </w:rPr>
        <w:t xml:space="preserve">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`</w:t>
      </w:r>
      <w:r>
        <w:t>touchesEMA20</w:t>
      </w:r>
      <w:r>
        <w:rPr>
          <w:rtl/>
        </w:rPr>
        <w:t>`).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EMA50</w:t>
      </w:r>
      <w:r>
        <w:rPr>
          <w:rtl/>
        </w:rPr>
        <w:t xml:space="preserve"> ثبت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513FC2BE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CheckTwoHourRule</w:t>
      </w:r>
      <w:r>
        <w:rPr>
          <w:rtl/>
        </w:rPr>
        <w:t>`، فاصله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از </w:t>
      </w:r>
      <w:r>
        <w:t>EMA20</w:t>
      </w:r>
      <w:r>
        <w:rPr>
          <w:rtl/>
        </w:rPr>
        <w:t xml:space="preserve"> به صورت درصد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: `</w:t>
      </w:r>
      <w:r>
        <w:t>MathAbs(currentPrice - GetEMA20()) / GetEMA20() * 100</w:t>
      </w:r>
      <w:r>
        <w:rPr>
          <w:rtl/>
        </w:rPr>
        <w:t>`. اگر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۱٪ باشد، هشدار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161ECBBE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CalculateTrendStrengthWithEMA</w:t>
      </w:r>
      <w:r>
        <w:rPr>
          <w:rtl/>
        </w:rPr>
        <w:t>`، از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r>
        <w:t>currentTime</w:t>
      </w:r>
      <w:r>
        <w:rPr>
          <w:rtl/>
        </w:rPr>
        <w:t>` استفاده شده که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نشده (اشتباه تا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؛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زمان کندل استفاده کند).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باگ است.</w:t>
      </w:r>
    </w:p>
    <w:p w14:paraId="367AEDE6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SuggestTakeProfitWithEMA50</w:t>
      </w:r>
      <w:r>
        <w:rPr>
          <w:rtl/>
        </w:rPr>
        <w:t>`، اگر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</w:t>
      </w:r>
      <w:r>
        <w:t>EMA50</w:t>
      </w:r>
      <w:r>
        <w:rPr>
          <w:rtl/>
        </w:rPr>
        <w:t xml:space="preserve"> باشد (برا</w:t>
      </w:r>
      <w:r>
        <w:rPr>
          <w:rFonts w:hint="cs"/>
          <w:rtl/>
        </w:rPr>
        <w:t>ی</w:t>
      </w:r>
      <w:r>
        <w:rPr>
          <w:rtl/>
        </w:rPr>
        <w:t xml:space="preserve"> معامله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)، </w:t>
      </w:r>
      <w:r>
        <w:t>EMA50</w:t>
      </w:r>
      <w:r>
        <w:rPr>
          <w:rtl/>
        </w:rPr>
        <w:t xml:space="preserve"> را به عنوان حد سود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 در روند صعود</w:t>
      </w:r>
      <w:r>
        <w:rPr>
          <w:rFonts w:hint="cs"/>
          <w:rtl/>
        </w:rPr>
        <w:t>ی</w:t>
      </w:r>
      <w:r>
        <w:rPr>
          <w:rtl/>
        </w:rPr>
        <w:t xml:space="preserve"> مناسب است.</w:t>
      </w:r>
    </w:p>
    <w:p w14:paraId="25055B09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IsTightRangeOnEMA</w:t>
      </w:r>
      <w:r>
        <w:rPr>
          <w:rtl/>
        </w:rPr>
        <w:t xml:space="preserve">`، فاصله از </w:t>
      </w:r>
      <w:r>
        <w:t>EMA20</w:t>
      </w:r>
      <w:r>
        <w:rPr>
          <w:rtl/>
        </w:rPr>
        <w:t xml:space="preserve"> کمتر از ۰.۳٪ و حداقل ۳ برخورد شرط تا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است.</w:t>
      </w:r>
    </w:p>
    <w:p w14:paraId="598230E0" w14:textId="77777777" w:rsidR="00424777" w:rsidRDefault="00424777" w:rsidP="00424777">
      <w:pPr>
        <w:rPr>
          <w:rtl/>
        </w:rPr>
      </w:pPr>
    </w:p>
    <w:p w14:paraId="7299DB96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1389FE02" w14:textId="77777777" w:rsidR="00424777" w:rsidRDefault="00424777" w:rsidP="00424777">
      <w:pPr>
        <w:rPr>
          <w:rtl/>
        </w:rPr>
      </w:pPr>
    </w:p>
    <w:p w14:paraId="2FE25796" w14:textId="77777777" w:rsidR="00424777" w:rsidRDefault="00424777" w:rsidP="00424777">
      <w:pPr>
        <w:rPr>
          <w:rtl/>
        </w:rPr>
      </w:pPr>
      <w:r>
        <w:rPr>
          <w:rtl/>
        </w:rPr>
        <w:t>#### ۲.۵.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PatternDetector.mqh</w:t>
      </w:r>
      <w:r>
        <w:rPr>
          <w:rtl/>
        </w:rPr>
        <w:t>`</w:t>
      </w:r>
    </w:p>
    <w:p w14:paraId="1946EC90" w14:textId="77777777" w:rsidR="00424777" w:rsidRDefault="00424777" w:rsidP="00424777">
      <w:pPr>
        <w:rPr>
          <w:rtl/>
        </w:rPr>
      </w:pPr>
    </w:p>
    <w:p w14:paraId="50EE0656" w14:textId="77777777" w:rsidR="00424777" w:rsidRDefault="00424777" w:rsidP="00424777">
      <w:pPr>
        <w:rPr>
          <w:rtl/>
        </w:rPr>
      </w:pPr>
      <w:r>
        <w:rPr>
          <w:rtl/>
        </w:rPr>
        <w:t>**هدف:**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مانند فلگ، مثلث، هد اند شولدر، 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خاردار و مستط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.</w:t>
      </w:r>
    </w:p>
    <w:p w14:paraId="5675E9A8" w14:textId="77777777" w:rsidR="00424777" w:rsidRDefault="00424777" w:rsidP="00424777">
      <w:pPr>
        <w:rPr>
          <w:rtl/>
        </w:rPr>
      </w:pPr>
    </w:p>
    <w:p w14:paraId="0491B8C3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6569C57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DetectFlag</w:t>
      </w:r>
      <w:r>
        <w:rPr>
          <w:rtl/>
        </w:rPr>
        <w:t>`: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قبل از فلگ دارد. ارتفاع فلگ کمتر از ۳۰٪ ارتفاع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باشد. سپس نقطه ورود و حد سود بر اساس ارتفاع م</w:t>
      </w:r>
      <w:r>
        <w:rPr>
          <w:rFonts w:hint="cs"/>
          <w:rtl/>
        </w:rPr>
        <w:t>ی</w:t>
      </w:r>
      <w:r>
        <w:rPr>
          <w:rFonts w:hint="eastAsia"/>
          <w:rtl/>
        </w:rPr>
        <w:t>له</w:t>
      </w:r>
      <w:r>
        <w:rPr>
          <w:rtl/>
        </w:rPr>
        <w:t xml:space="preserve"> پرچم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5C84729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DetectTriangle</w:t>
      </w:r>
      <w:r>
        <w:rPr>
          <w:rtl/>
        </w:rPr>
        <w:t xml:space="preserve">`: با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سقف‌ها و کف‌ها و محاسبه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آنها، نوع مثلث (متقارن، صعود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>)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F5EB1D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DetectHeadAndShoulders</w:t>
      </w:r>
      <w:r>
        <w:rPr>
          <w:rtl/>
        </w:rPr>
        <w:t xml:space="preserve">`: با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سه سقف که سقف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tl/>
        </w:rPr>
        <w:t xml:space="preserve"> بالاتر است و شانه‌ها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هم‌سطح، خط گردن (نک 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) مشخص و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فروش صادر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ED90C39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DetectBarbedWire</w:t>
      </w:r>
      <w:r>
        <w:rPr>
          <w:rtl/>
        </w:rPr>
        <w:t>`: با شمارش بدنه‌ها</w:t>
      </w:r>
      <w:r>
        <w:rPr>
          <w:rFonts w:hint="cs"/>
          <w:rtl/>
        </w:rPr>
        <w:t>ی</w:t>
      </w:r>
      <w:r>
        <w:rPr>
          <w:rtl/>
        </w:rPr>
        <w:t xml:space="preserve"> کوچک و شدوها</w:t>
      </w:r>
      <w:r>
        <w:rPr>
          <w:rFonts w:hint="cs"/>
          <w:rtl/>
        </w:rPr>
        <w:t>ی</w:t>
      </w:r>
      <w:r>
        <w:rPr>
          <w:rtl/>
        </w:rPr>
        <w:t xml:space="preserve"> بلند، الگو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خاردار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7B6CA5D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DetectRectangle</w:t>
      </w:r>
      <w:r>
        <w:rPr>
          <w:rtl/>
        </w:rPr>
        <w:t xml:space="preserve">`: با شمارش برخوردها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محدوده افق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مستط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A7E1B97" w14:textId="77777777" w:rsidR="00424777" w:rsidRDefault="00424777" w:rsidP="00424777">
      <w:pPr>
        <w:rPr>
          <w:rtl/>
        </w:rPr>
      </w:pPr>
    </w:p>
    <w:p w14:paraId="42F54679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569D68E5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DetectFlag</w:t>
      </w:r>
      <w:r>
        <w:rPr>
          <w:rtl/>
        </w:rPr>
        <w:t>`، شرط `</w:t>
      </w:r>
      <w:r>
        <w:t>isCounterTrend</w:t>
      </w:r>
      <w:r>
        <w:rPr>
          <w:rtl/>
        </w:rPr>
        <w:t>` با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۰.۹۹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۱.۰۱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ثابت ممکن است برا</w:t>
      </w:r>
      <w:r>
        <w:rPr>
          <w:rFonts w:hint="cs"/>
          <w:rtl/>
        </w:rPr>
        <w:t>ی</w:t>
      </w:r>
      <w:r>
        <w:rPr>
          <w:rtl/>
        </w:rPr>
        <w:t xml:space="preserve"> نمادها</w:t>
      </w:r>
      <w:r>
        <w:rPr>
          <w:rFonts w:hint="cs"/>
          <w:rtl/>
        </w:rPr>
        <w:t>ی</w:t>
      </w:r>
      <w:r>
        <w:rPr>
          <w:rtl/>
        </w:rPr>
        <w:t xml:space="preserve"> مختلف مناسب نباشند.</w:t>
      </w:r>
    </w:p>
    <w:p w14:paraId="6FCE0A55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DetectTriangle</w:t>
      </w:r>
      <w:r>
        <w:rPr>
          <w:rtl/>
        </w:rPr>
        <w:t>`، از `</w:t>
      </w:r>
      <w:r>
        <w:t>MathArctan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محاسبه زاو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استفاده شده که بر اساس تعداد کندل‌هاست (نه زمان واقع</w:t>
      </w:r>
      <w:r>
        <w:rPr>
          <w:rFonts w:hint="cs"/>
          <w:rtl/>
        </w:rPr>
        <w:t>ی</w:t>
      </w:r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فاصله زمان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کندل‌ها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متفاوت باشد (در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ثابت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>
        <w:rPr>
          <w:rtl/>
        </w:rPr>
        <w:t xml:space="preserve"> است، اما اگر کندل گم شده باشد ممکن است مشکل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>).</w:t>
      </w:r>
    </w:p>
    <w:p w14:paraId="4E6F435B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DetectHeadAndShoulders</w:t>
      </w:r>
      <w:r>
        <w:rPr>
          <w:rtl/>
        </w:rPr>
        <w:t>`، خط گردن بر اساس `</w:t>
      </w:r>
      <w:r>
        <w:t>MathMin</w:t>
      </w:r>
      <w:r>
        <w:rPr>
          <w:rtl/>
        </w:rPr>
        <w:t>` کف دو شانه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اما در الگو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خط گردن ممکن است مورب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افق</w:t>
      </w:r>
      <w:r>
        <w:rPr>
          <w:rFonts w:hint="cs"/>
          <w:rtl/>
        </w:rPr>
        <w:t>ی</w:t>
      </w:r>
      <w:r>
        <w:rPr>
          <w:rtl/>
        </w:rPr>
        <w:t xml:space="preserve"> ساده است.</w:t>
      </w:r>
    </w:p>
    <w:p w14:paraId="1D77EA3B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در `</w:t>
      </w:r>
      <w:r>
        <w:t>DetectBarbedWire</w:t>
      </w:r>
      <w:r>
        <w:rPr>
          <w:rtl/>
        </w:rPr>
        <w:t>`، از `</w:t>
      </w:r>
      <w:r>
        <w:t>ema20</w:t>
      </w:r>
      <w:r>
        <w:rPr>
          <w:rtl/>
        </w:rPr>
        <w:t>` استفاده شده که مقدار آن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کلاس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نشده (با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خارج داده شود).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است.</w:t>
      </w:r>
    </w:p>
    <w:p w14:paraId="1C6189B1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DetectRectangle</w:t>
      </w:r>
      <w:r>
        <w:rPr>
          <w:rtl/>
        </w:rPr>
        <w:t>`، شرط `</w:t>
      </w:r>
      <w:r>
        <w:t>touchHigh &gt;= 2 &amp;&amp; touchLow &gt;= 2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معتبر است.</w:t>
      </w:r>
    </w:p>
    <w:p w14:paraId="64EBFDE0" w14:textId="77777777" w:rsidR="00424777" w:rsidRDefault="00424777" w:rsidP="00424777">
      <w:pPr>
        <w:rPr>
          <w:rtl/>
        </w:rPr>
      </w:pPr>
    </w:p>
    <w:p w14:paraId="4C776B84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1C648B6F" w14:textId="77777777" w:rsidR="00424777" w:rsidRDefault="00424777" w:rsidP="00424777">
      <w:pPr>
        <w:rPr>
          <w:rtl/>
        </w:rPr>
      </w:pPr>
    </w:p>
    <w:p w14:paraId="5845EB0D" w14:textId="77777777" w:rsidR="00424777" w:rsidRDefault="00424777" w:rsidP="00424777">
      <w:pPr>
        <w:rPr>
          <w:rtl/>
        </w:rPr>
      </w:pPr>
      <w:r>
        <w:rPr>
          <w:rtl/>
        </w:rPr>
        <w:t>#### ۲.۶.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RSIManager.mqh</w:t>
      </w:r>
      <w:r>
        <w:rPr>
          <w:rtl/>
        </w:rPr>
        <w:t>`</w:t>
      </w:r>
    </w:p>
    <w:p w14:paraId="0D5747BD" w14:textId="77777777" w:rsidR="00424777" w:rsidRDefault="00424777" w:rsidP="00424777">
      <w:pPr>
        <w:rPr>
          <w:rtl/>
        </w:rPr>
      </w:pPr>
    </w:p>
    <w:p w14:paraId="6867D45B" w14:textId="77777777" w:rsidR="00424777" w:rsidRDefault="00424777" w:rsidP="00424777">
      <w:pPr>
        <w:rPr>
          <w:rtl/>
        </w:rPr>
      </w:pPr>
      <w:r>
        <w:rPr>
          <w:rtl/>
        </w:rPr>
        <w:t>**هدف:**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اند</w:t>
      </w:r>
      <w:r>
        <w:rPr>
          <w:rFonts w:hint="cs"/>
          <w:rtl/>
        </w:rPr>
        <w:t>ی</w:t>
      </w:r>
      <w:r>
        <w:rPr>
          <w:rFonts w:hint="eastAsia"/>
          <w:rtl/>
        </w:rPr>
        <w:t>کاتور</w:t>
      </w:r>
      <w:r>
        <w:rPr>
          <w:rtl/>
        </w:rPr>
        <w:t xml:space="preserve"> </w:t>
      </w:r>
      <w:r>
        <w:t>RSI</w:t>
      </w:r>
      <w:r>
        <w:rPr>
          <w:rtl/>
        </w:rPr>
        <w:t xml:space="preserve"> و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واگرا</w:t>
      </w:r>
      <w:r>
        <w:rPr>
          <w:rFonts w:hint="cs"/>
          <w:rtl/>
        </w:rPr>
        <w:t>یی‌</w:t>
      </w:r>
      <w:r>
        <w:rPr>
          <w:rFonts w:hint="eastAsia"/>
          <w:rtl/>
        </w:rPr>
        <w:t>ها</w:t>
      </w:r>
      <w:r>
        <w:rPr>
          <w:rtl/>
        </w:rPr>
        <w:t>.</w:t>
      </w:r>
    </w:p>
    <w:p w14:paraId="724A97D3" w14:textId="77777777" w:rsidR="00424777" w:rsidRDefault="00424777" w:rsidP="00424777">
      <w:pPr>
        <w:rPr>
          <w:rtl/>
        </w:rPr>
      </w:pPr>
    </w:p>
    <w:p w14:paraId="32AF61A7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0D422202" w14:textId="77777777" w:rsidR="00424777" w:rsidRDefault="00424777" w:rsidP="00424777">
      <w:pPr>
        <w:rPr>
          <w:rtl/>
        </w:rPr>
      </w:pPr>
      <w:r>
        <w:rPr>
          <w:rtl/>
        </w:rPr>
        <w:t>-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هندل </w:t>
      </w:r>
      <w:r>
        <w:t>RSI</w:t>
      </w:r>
      <w:r>
        <w:rPr>
          <w:rtl/>
        </w:rPr>
        <w:t xml:space="preserve"> با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`</w:t>
      </w:r>
      <w:r>
        <w:t>InpEntryTimeframe</w:t>
      </w:r>
      <w:r>
        <w:rPr>
          <w:rtl/>
        </w:rPr>
        <w:t>`.</w:t>
      </w:r>
    </w:p>
    <w:p w14:paraId="3D1F4E24" w14:textId="77777777" w:rsidR="00424777" w:rsidRDefault="00424777" w:rsidP="00424777">
      <w:pPr>
        <w:rPr>
          <w:rtl/>
        </w:rPr>
      </w:pPr>
      <w:r>
        <w:rPr>
          <w:rtl/>
        </w:rPr>
        <w:t>-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t>RSI</w:t>
      </w:r>
      <w:r>
        <w:rPr>
          <w:rtl/>
        </w:rPr>
        <w:t>.</w:t>
      </w:r>
    </w:p>
    <w:p w14:paraId="75058362" w14:textId="77777777" w:rsidR="00424777" w:rsidRDefault="00424777" w:rsidP="0042477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اشباع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/فروش.</w:t>
      </w:r>
    </w:p>
    <w:p w14:paraId="6F8E2B4D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DetectDivergence</w:t>
      </w:r>
      <w:r>
        <w:rPr>
          <w:rtl/>
        </w:rPr>
        <w:t xml:space="preserve">`: با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سقف‌ها و کف‌ها</w:t>
      </w:r>
      <w:r>
        <w:rPr>
          <w:rFonts w:hint="cs"/>
          <w:rtl/>
        </w:rPr>
        <w:t>ی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متناظر </w:t>
      </w:r>
      <w:r>
        <w:t>RSI</w:t>
      </w:r>
      <w:r>
        <w:rPr>
          <w:rtl/>
        </w:rPr>
        <w:t>، واگرا</w:t>
      </w:r>
      <w:r>
        <w:rPr>
          <w:rFonts w:hint="cs"/>
          <w:rtl/>
        </w:rPr>
        <w:t>یی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tl/>
        </w:rPr>
        <w:t xml:space="preserve"> (عاد</w:t>
      </w:r>
      <w:r>
        <w:rPr>
          <w:rFonts w:hint="cs"/>
          <w:rtl/>
        </w:rPr>
        <w:t>ی</w:t>
      </w:r>
      <w:r>
        <w:rPr>
          <w:rtl/>
        </w:rPr>
        <w:t>)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C202DF9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DetectHiddenDivergence</w:t>
      </w:r>
      <w:r>
        <w:rPr>
          <w:rtl/>
        </w:rPr>
        <w:t>`: (بدنه خال</w:t>
      </w:r>
      <w:r>
        <w:rPr>
          <w:rFonts w:hint="cs"/>
          <w:rtl/>
        </w:rPr>
        <w:t>ی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واگرا</w:t>
      </w:r>
      <w:r>
        <w:rPr>
          <w:rFonts w:hint="cs"/>
          <w:rtl/>
        </w:rPr>
        <w:t>یی</w:t>
      </w:r>
      <w:r>
        <w:rPr>
          <w:rtl/>
        </w:rPr>
        <w:t xml:space="preserve"> پنهان.</w:t>
      </w:r>
    </w:p>
    <w:p w14:paraId="39906CD1" w14:textId="77777777" w:rsidR="00424777" w:rsidRDefault="00424777" w:rsidP="00424777">
      <w:pPr>
        <w:rPr>
          <w:rtl/>
        </w:rPr>
      </w:pPr>
    </w:p>
    <w:p w14:paraId="74AB7313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706AA858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DetectDivergence</w:t>
      </w:r>
      <w:r>
        <w:rPr>
          <w:rtl/>
        </w:rPr>
        <w:t>`،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سقف‌ها از شرط `</w:t>
      </w:r>
      <w:r>
        <w:t>candles[i].high &gt; candles[i-1].high &amp;&amp; candles[i].high &gt; candles[i+1].high</w:t>
      </w:r>
      <w:r>
        <w:rPr>
          <w:rtl/>
        </w:rPr>
        <w:t>` استفاده شده.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برا</w:t>
      </w:r>
      <w:r>
        <w:rPr>
          <w:rFonts w:hint="cs"/>
          <w:rtl/>
        </w:rPr>
        <w:t>ی</w:t>
      </w:r>
      <w:r>
        <w:rPr>
          <w:rtl/>
        </w:rPr>
        <w:t xml:space="preserve"> سقف محل</w:t>
      </w:r>
      <w:r>
        <w:rPr>
          <w:rFonts w:hint="cs"/>
          <w:rtl/>
        </w:rPr>
        <w:t>ی</w:t>
      </w:r>
      <w:r>
        <w:rPr>
          <w:rtl/>
        </w:rPr>
        <w:t xml:space="preserve"> ساده خوب است اما ممکن است نو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داشته باشد.</w:t>
      </w:r>
    </w:p>
    <w:p w14:paraId="46C92F54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 xml:space="preserve">- پس از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واگرا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اطلاعات آن در ساختار `</w:t>
      </w:r>
      <w:r>
        <w:t>DivergenceSignal</w:t>
      </w:r>
      <w:r>
        <w:rPr>
          <w:rtl/>
        </w:rPr>
        <w:t>`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`</w:t>
      </w:r>
      <w:r>
        <w:t>isValid=true</w:t>
      </w:r>
      <w:r>
        <w:rPr>
          <w:rtl/>
        </w:rPr>
        <w:t>`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F2990FE" w14:textId="77777777" w:rsidR="00424777" w:rsidRDefault="00424777" w:rsidP="00424777">
      <w:pPr>
        <w:rPr>
          <w:rtl/>
        </w:rPr>
      </w:pPr>
      <w:r>
        <w:rPr>
          <w:rtl/>
        </w:rPr>
        <w:t>- متد `</w:t>
      </w:r>
      <w:r>
        <w:t>DetectHiddenDivergence</w:t>
      </w:r>
      <w:r>
        <w:rPr>
          <w:rtl/>
        </w:rPr>
        <w:t>` کامل نشده است.</w:t>
      </w:r>
    </w:p>
    <w:p w14:paraId="68AC3431" w14:textId="77777777" w:rsidR="00424777" w:rsidRDefault="00424777" w:rsidP="00424777">
      <w:pPr>
        <w:rPr>
          <w:rtl/>
        </w:rPr>
      </w:pPr>
      <w:r>
        <w:rPr>
          <w:rtl/>
        </w:rPr>
        <w:t>- 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priceHighs</w:t>
      </w:r>
      <w:r>
        <w:rPr>
          <w:rtl/>
        </w:rPr>
        <w:t>` و ... با هر بار فراخوان</w:t>
      </w:r>
      <w:r>
        <w:rPr>
          <w:rFonts w:hint="cs"/>
          <w:rtl/>
        </w:rPr>
        <w:t>ی</w:t>
      </w:r>
      <w:r>
        <w:rPr>
          <w:rtl/>
        </w:rPr>
        <w:t xml:space="preserve"> تابع دوباره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که مشکل</w:t>
      </w:r>
      <w:r>
        <w:rPr>
          <w:rFonts w:hint="cs"/>
          <w:rtl/>
        </w:rPr>
        <w:t>ی</w:t>
      </w:r>
      <w:r>
        <w:rPr>
          <w:rtl/>
        </w:rPr>
        <w:t xml:space="preserve"> ندارد.</w:t>
      </w:r>
    </w:p>
    <w:p w14:paraId="315B266D" w14:textId="77777777" w:rsidR="00424777" w:rsidRDefault="00424777" w:rsidP="00424777">
      <w:pPr>
        <w:rPr>
          <w:rtl/>
        </w:rPr>
      </w:pPr>
    </w:p>
    <w:p w14:paraId="10DDE949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2C4B4626" w14:textId="77777777" w:rsidR="00424777" w:rsidRDefault="00424777" w:rsidP="00424777">
      <w:pPr>
        <w:rPr>
          <w:rtl/>
        </w:rPr>
      </w:pPr>
    </w:p>
    <w:p w14:paraId="5ECEF539" w14:textId="77777777" w:rsidR="00424777" w:rsidRDefault="00424777" w:rsidP="00424777">
      <w:pPr>
        <w:rPr>
          <w:rtl/>
        </w:rPr>
      </w:pPr>
      <w:r>
        <w:rPr>
          <w:rtl/>
        </w:rPr>
        <w:t>#### ۲.۷.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SupportResistanceManager.mqh</w:t>
      </w:r>
      <w:r>
        <w:rPr>
          <w:rtl/>
        </w:rPr>
        <w:t>`</w:t>
      </w:r>
    </w:p>
    <w:p w14:paraId="44A2683E" w14:textId="77777777" w:rsidR="00424777" w:rsidRDefault="00424777" w:rsidP="00424777">
      <w:pPr>
        <w:rPr>
          <w:rtl/>
        </w:rPr>
      </w:pPr>
    </w:p>
    <w:p w14:paraId="2585F8E1" w14:textId="77777777" w:rsidR="00424777" w:rsidRDefault="00424777" w:rsidP="00424777">
      <w:pPr>
        <w:rPr>
          <w:rtl/>
        </w:rPr>
      </w:pPr>
      <w:r>
        <w:rPr>
          <w:rtl/>
        </w:rPr>
        <w:t>**هدف:**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سطوح 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مقاومت (استات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افق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دا</w:t>
      </w:r>
      <w:r>
        <w:rPr>
          <w:rFonts w:hint="cs"/>
          <w:rtl/>
        </w:rPr>
        <w:t>ی</w:t>
      </w:r>
      <w:r>
        <w:rPr>
          <w:rFonts w:hint="eastAsia"/>
          <w:rtl/>
        </w:rPr>
        <w:t>نام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هفتگ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ماهانه، ف</w:t>
      </w:r>
      <w:r>
        <w:rPr>
          <w:rFonts w:hint="cs"/>
          <w:rtl/>
        </w:rPr>
        <w:t>ی</w:t>
      </w:r>
      <w:r>
        <w:rPr>
          <w:rFonts w:hint="eastAsia"/>
          <w:rtl/>
        </w:rPr>
        <w:t>بوناچ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1FA987DD" w14:textId="77777777" w:rsidR="00424777" w:rsidRDefault="00424777" w:rsidP="00424777">
      <w:pPr>
        <w:rPr>
          <w:rtl/>
        </w:rPr>
      </w:pPr>
    </w:p>
    <w:p w14:paraId="45CDDEA2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05E2D34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AddLevel</w:t>
      </w:r>
      <w:r>
        <w:rPr>
          <w:rtl/>
        </w:rPr>
        <w:t xml:space="preserve">`: اضافه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سطح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 بررس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نبودن (با تلورانس ۰.۰۵٪).</w:t>
      </w:r>
    </w:p>
    <w:p w14:paraId="69D0303E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UpdateLevelStrength</w:t>
      </w:r>
      <w:r>
        <w:rPr>
          <w:rtl/>
        </w:rPr>
        <w:t>`: به‌روزرسان</w:t>
      </w:r>
      <w:r>
        <w:rPr>
          <w:rFonts w:hint="cs"/>
          <w:rtl/>
        </w:rPr>
        <w:t>ی</w:t>
      </w:r>
      <w:r>
        <w:rPr>
          <w:rtl/>
        </w:rPr>
        <w:t xml:space="preserve"> قدرت سطح بر اساس تعداد برخورد.</w:t>
      </w:r>
    </w:p>
    <w:p w14:paraId="72D7B87A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IsTouchingLevel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لمس سطح با تلورانس.</w:t>
      </w:r>
    </w:p>
    <w:p w14:paraId="58CD071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IsLevelBroken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شکست سطح (با دو برابر تلورانس).</w:t>
      </w:r>
    </w:p>
    <w:p w14:paraId="4C971231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AddPrevDayLevels</w:t>
      </w:r>
      <w:r>
        <w:rPr>
          <w:rtl/>
        </w:rPr>
        <w:t>`: اضافه کردن سقف، کف و اپن روز قبل.</w:t>
      </w:r>
    </w:p>
    <w:p w14:paraId="5AA1CB2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AddWeeklyMonthlyLevels</w:t>
      </w:r>
      <w:r>
        <w:rPr>
          <w:rtl/>
        </w:rPr>
        <w:t>`: اضافه کردن سطوح هفتگ</w:t>
      </w:r>
      <w:r>
        <w:rPr>
          <w:rFonts w:hint="cs"/>
          <w:rtl/>
        </w:rPr>
        <w:t>ی</w:t>
      </w:r>
      <w:r>
        <w:rPr>
          <w:rtl/>
        </w:rPr>
        <w:t xml:space="preserve"> و ماهانه.</w:t>
      </w:r>
    </w:p>
    <w:p w14:paraId="0BFB597C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CalculateFibonacciLevels</w:t>
      </w:r>
      <w:r>
        <w:rPr>
          <w:rtl/>
        </w:rPr>
        <w:t>`: محاسبه سطوح ف</w:t>
      </w:r>
      <w:r>
        <w:rPr>
          <w:rFonts w:hint="cs"/>
          <w:rtl/>
        </w:rPr>
        <w:t>ی</w:t>
      </w:r>
      <w:r>
        <w:rPr>
          <w:rFonts w:hint="eastAsia"/>
          <w:rtl/>
        </w:rPr>
        <w:t>بوناچ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نقطه.</w:t>
      </w:r>
    </w:p>
    <w:p w14:paraId="44A49402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FindNearestSupport</w:t>
      </w:r>
      <w:r>
        <w:rPr>
          <w:rtl/>
        </w:rPr>
        <w:t>` و `</w:t>
      </w:r>
      <w:r>
        <w:t>FindNearestResistance</w:t>
      </w:r>
      <w:r>
        <w:rPr>
          <w:rtl/>
        </w:rPr>
        <w:t>`: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نزد</w:t>
      </w:r>
      <w:r>
        <w:rPr>
          <w:rFonts w:hint="cs"/>
          <w:rtl/>
        </w:rPr>
        <w:t>ی</w:t>
      </w:r>
      <w:r>
        <w:rPr>
          <w:rFonts w:hint="eastAsia"/>
          <w:rtl/>
        </w:rPr>
        <w:t>ک‌تر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سطوح.</w:t>
      </w:r>
    </w:p>
    <w:p w14:paraId="78CEDFC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IsPRZ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ناح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برگشت بالقوه (</w:t>
      </w:r>
      <w:r>
        <w:t>PRZ</w:t>
      </w:r>
      <w:r>
        <w:rPr>
          <w:rtl/>
        </w:rPr>
        <w:t xml:space="preserve">) با تجمع حداقل دو سطح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ناح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.</w:t>
      </w:r>
    </w:p>
    <w:p w14:paraId="336BA0F9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`</w:t>
      </w:r>
      <w:r>
        <w:t>CleanOldLevels</w:t>
      </w:r>
      <w:r>
        <w:rPr>
          <w:rtl/>
        </w:rPr>
        <w:t>`: حذف سطوح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(ب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۳۰ روز).</w:t>
      </w:r>
    </w:p>
    <w:p w14:paraId="430B359E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GetActiveLevels</w:t>
      </w:r>
      <w:r>
        <w:rPr>
          <w:rtl/>
        </w:rPr>
        <w:t>`: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سطوح فعال.</w:t>
      </w:r>
    </w:p>
    <w:p w14:paraId="2014BAFA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AddDynamicLevel</w:t>
      </w:r>
      <w:r>
        <w:rPr>
          <w:rtl/>
        </w:rPr>
        <w:t xml:space="preserve">`: اضافه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خط روند به عنوان سطح دا</w:t>
      </w:r>
      <w:r>
        <w:rPr>
          <w:rFonts w:hint="cs"/>
          <w:rtl/>
        </w:rPr>
        <w:t>ی</w:t>
      </w:r>
      <w:r>
        <w:rPr>
          <w:rFonts w:hint="eastAsia"/>
          <w:rtl/>
        </w:rPr>
        <w:t>نام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.</w:t>
      </w:r>
    </w:p>
    <w:p w14:paraId="5655D4B9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HasOverlap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همپوشان</w:t>
      </w:r>
      <w:r>
        <w:rPr>
          <w:rFonts w:hint="cs"/>
          <w:rtl/>
        </w:rPr>
        <w:t>ی</w:t>
      </w:r>
      <w:r>
        <w:rPr>
          <w:rtl/>
        </w:rPr>
        <w:t xml:space="preserve"> سطوح.</w:t>
      </w:r>
    </w:p>
    <w:p w14:paraId="35CE971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SuggestStopLoss</w:t>
      </w:r>
      <w:r>
        <w:rPr>
          <w:rtl/>
        </w:rPr>
        <w:t>` و `</w:t>
      </w:r>
      <w:r>
        <w:t>SuggestTakeProfit</w:t>
      </w:r>
      <w:r>
        <w:rPr>
          <w:rtl/>
        </w:rPr>
        <w:t>`: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حد ضرر و سود بر اساس نزد</w:t>
      </w:r>
      <w:r>
        <w:rPr>
          <w:rFonts w:hint="cs"/>
          <w:rtl/>
        </w:rPr>
        <w:t>ی</w:t>
      </w:r>
      <w:r>
        <w:rPr>
          <w:rFonts w:hint="eastAsia"/>
          <w:rtl/>
        </w:rPr>
        <w:t>ک‌تر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سطوح.</w:t>
      </w:r>
    </w:p>
    <w:p w14:paraId="518858E7" w14:textId="77777777" w:rsidR="00424777" w:rsidRDefault="00424777" w:rsidP="00424777">
      <w:pPr>
        <w:rPr>
          <w:rtl/>
        </w:rPr>
      </w:pPr>
    </w:p>
    <w:p w14:paraId="76C76B2F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5B67DF09" w14:textId="77777777" w:rsidR="00424777" w:rsidRDefault="00424777" w:rsidP="00424777">
      <w:pPr>
        <w:rPr>
          <w:rtl/>
        </w:rPr>
      </w:pPr>
      <w:r>
        <w:rPr>
          <w:rtl/>
        </w:rPr>
        <w:t>- تلورانس `</w:t>
      </w:r>
      <w:r>
        <w:t>touchTolerance = 0.0005</w:t>
      </w:r>
      <w:r>
        <w:rPr>
          <w:rtl/>
        </w:rPr>
        <w:t>` (۰.۰۵٪)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برخورد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مقدار ممکن است برا</w:t>
      </w:r>
      <w:r>
        <w:rPr>
          <w:rFonts w:hint="cs"/>
          <w:rtl/>
        </w:rPr>
        <w:t>ی</w:t>
      </w:r>
      <w:r>
        <w:rPr>
          <w:rtl/>
        </w:rPr>
        <w:t xml:space="preserve"> جفت‌ارزها</w:t>
      </w:r>
      <w:r>
        <w:rPr>
          <w:rFonts w:hint="cs"/>
          <w:rtl/>
        </w:rPr>
        <w:t>ی</w:t>
      </w:r>
      <w:r>
        <w:rPr>
          <w:rtl/>
        </w:rPr>
        <w:t xml:space="preserve"> مختلف مناسب باشد.</w:t>
      </w:r>
    </w:p>
    <w:p w14:paraId="3AE44AF0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IsLevelBroken</w:t>
      </w:r>
      <w:r>
        <w:rPr>
          <w:rtl/>
        </w:rPr>
        <w:t>`،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شکست از دو برابر تلورانس استفاده شده است.</w:t>
      </w:r>
    </w:p>
    <w:p w14:paraId="631BBDE4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AddPrevDayLevels</w:t>
      </w:r>
      <w:r>
        <w:rPr>
          <w:rtl/>
        </w:rPr>
        <w:t>`، کندل روزانه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داده شود.</w:t>
      </w:r>
    </w:p>
    <w:p w14:paraId="3A50B277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SuggestStopLoss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نزد</w:t>
      </w:r>
      <w:r>
        <w:rPr>
          <w:rFonts w:hint="cs"/>
          <w:rtl/>
        </w:rPr>
        <w:t>ی</w:t>
      </w:r>
      <w:r>
        <w:rPr>
          <w:rFonts w:hint="eastAsia"/>
          <w:rtl/>
        </w:rPr>
        <w:t>ک‌تر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کرده و ۰.۱٪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را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(ضر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۰.۹۹۹).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 خوب است.</w:t>
      </w:r>
    </w:p>
    <w:p w14:paraId="44DB4284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SuggestTakeProfit</w:t>
      </w:r>
      <w:r>
        <w:rPr>
          <w:rtl/>
        </w:rPr>
        <w:t>` بر اساس 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 xml:space="preserve">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۲)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A93A024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IsPRZ</w:t>
      </w:r>
      <w:r>
        <w:rPr>
          <w:rtl/>
        </w:rPr>
        <w:t>` ناح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r>
        <w:rPr>
          <w:rtl/>
        </w:rPr>
        <w:t xml:space="preserve"> که حداقل دو سطح در فاصله ۰.۱٪ داشته باشند را به عنوان ناح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برگشت در نظر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7C7344EA" w14:textId="77777777" w:rsidR="00424777" w:rsidRDefault="00424777" w:rsidP="00424777">
      <w:pPr>
        <w:rPr>
          <w:rtl/>
        </w:rPr>
      </w:pPr>
    </w:p>
    <w:p w14:paraId="6D27BBEB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28610A67" w14:textId="77777777" w:rsidR="00424777" w:rsidRDefault="00424777" w:rsidP="00424777">
      <w:pPr>
        <w:rPr>
          <w:rtl/>
        </w:rPr>
      </w:pPr>
    </w:p>
    <w:p w14:paraId="2DD8D7C7" w14:textId="77777777" w:rsidR="00424777" w:rsidRDefault="00424777" w:rsidP="00424777">
      <w:pPr>
        <w:rPr>
          <w:rtl/>
        </w:rPr>
      </w:pPr>
      <w:r>
        <w:rPr>
          <w:rtl/>
        </w:rPr>
        <w:t>#### ۲.۸.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TradeRiskManager.mqh</w:t>
      </w:r>
      <w:r>
        <w:rPr>
          <w:rtl/>
        </w:rPr>
        <w:t>`</w:t>
      </w:r>
    </w:p>
    <w:p w14:paraId="72DAB645" w14:textId="77777777" w:rsidR="00424777" w:rsidRDefault="00424777" w:rsidP="00424777">
      <w:pPr>
        <w:rPr>
          <w:rtl/>
        </w:rPr>
      </w:pPr>
    </w:p>
    <w:p w14:paraId="4B8F721F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**هدف:**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سک،</w:t>
      </w:r>
      <w:r>
        <w:rPr>
          <w:rtl/>
        </w:rPr>
        <w:t xml:space="preserve"> محاسبه حجم، ثبت معاملات،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استاپ، انتقال به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و بستن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>.</w:t>
      </w:r>
    </w:p>
    <w:p w14:paraId="5919EF3E" w14:textId="77777777" w:rsidR="00424777" w:rsidRDefault="00424777" w:rsidP="00424777">
      <w:pPr>
        <w:rPr>
          <w:rtl/>
        </w:rPr>
      </w:pPr>
    </w:p>
    <w:p w14:paraId="52FC1183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2B38AF53" w14:textId="77777777" w:rsidR="00424777" w:rsidRDefault="00424777" w:rsidP="00424777">
      <w:pPr>
        <w:rPr>
          <w:rtl/>
        </w:rPr>
      </w:pPr>
      <w:r>
        <w:rPr>
          <w:rtl/>
        </w:rPr>
        <w:t>- شامل `</w:t>
      </w:r>
      <w:r>
        <w:t>EntrySignalManager</w:t>
      </w:r>
      <w:r>
        <w:rPr>
          <w:rtl/>
        </w:rPr>
        <w:t>` و `</w:t>
      </w:r>
      <w:r>
        <w:t>TrendCycleManager</w:t>
      </w:r>
      <w:r>
        <w:rPr>
          <w:rtl/>
        </w:rPr>
        <w:t>`.</w:t>
      </w:r>
    </w:p>
    <w:p w14:paraId="38AAC9BC" w14:textId="77777777" w:rsidR="00424777" w:rsidRDefault="00424777" w:rsidP="00424777">
      <w:pPr>
        <w:rPr>
          <w:rtl/>
        </w:rPr>
      </w:pPr>
      <w:r>
        <w:rPr>
          <w:rtl/>
        </w:rPr>
        <w:t>- ساختارها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TradeSetup`</w:t>
      </w:r>
      <w:r>
        <w:rPr>
          <w:rtl/>
        </w:rPr>
        <w:t xml:space="preserve">، </w:t>
      </w:r>
      <w:r>
        <w:t>`PositionInfo`</w:t>
      </w:r>
      <w:r>
        <w:rPr>
          <w:rtl/>
        </w:rPr>
        <w:t xml:space="preserve">، </w:t>
      </w:r>
      <w:r>
        <w:t>`RiskParameters</w:t>
      </w:r>
      <w:r>
        <w:rPr>
          <w:rtl/>
        </w:rPr>
        <w:t>`.</w:t>
      </w:r>
    </w:p>
    <w:p w14:paraId="0B0A0F3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CalculatePositionSize</w:t>
      </w:r>
      <w:r>
        <w:rPr>
          <w:rtl/>
        </w:rPr>
        <w:t>`: محاسبه حجم بر اساس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(درصد</w:t>
      </w:r>
      <w:r>
        <w:rPr>
          <w:rFonts w:hint="cs"/>
          <w:rtl/>
        </w:rPr>
        <w:t>ی</w:t>
      </w:r>
      <w:r>
        <w:rPr>
          <w:rtl/>
        </w:rPr>
        <w:t xml:space="preserve"> از حساب) با در نظر گرفتن ارزش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.</w:t>
      </w:r>
    </w:p>
    <w:p w14:paraId="1BF5486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CreateTradeSetup</w:t>
      </w:r>
      <w:r>
        <w:rPr>
          <w:rtl/>
        </w:rPr>
        <w:t>`: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setup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از رو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منطق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SL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(۶ پ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) در صورت عدم ثبت </w:t>
      </w:r>
      <w:r>
        <w:t>SL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اضافه شده است.</w:t>
      </w:r>
    </w:p>
    <w:p w14:paraId="2BE77874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HasExcessiveOverlap</w:t>
      </w:r>
      <w:r>
        <w:rPr>
          <w:rtl/>
        </w:rPr>
        <w:t>`: بررس</w:t>
      </w:r>
      <w:r>
        <w:rPr>
          <w:rFonts w:hint="cs"/>
          <w:rtl/>
        </w:rPr>
        <w:t>ی</w:t>
      </w:r>
      <w:r>
        <w:rPr>
          <w:rtl/>
        </w:rPr>
        <w:t xml:space="preserve"> همپوشان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کندل‌ها (ب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۷۰٪)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برخورد با سطوح قو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6A04B63B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IsFakeBreakout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  <w:r>
        <w:rPr>
          <w:rtl/>
        </w:rPr>
        <w:t xml:space="preserve"> با برگشت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>.</w:t>
      </w:r>
    </w:p>
    <w:p w14:paraId="51CFE932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AddPosition</w:t>
      </w:r>
      <w:r>
        <w:rPr>
          <w:rtl/>
        </w:rPr>
        <w:t>` و `</w:t>
      </w:r>
      <w:r>
        <w:t>AddToPosition</w:t>
      </w:r>
      <w:r>
        <w:rPr>
          <w:rtl/>
        </w:rPr>
        <w:t>`: افزودن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(۲۰٪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) و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(۸۰٪).</w:t>
      </w:r>
    </w:p>
    <w:p w14:paraId="3032155B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UpdateTrailingStop</w:t>
      </w:r>
      <w:r>
        <w:rPr>
          <w:rtl/>
        </w:rPr>
        <w:t>`: به‌روزرسان</w:t>
      </w:r>
      <w:r>
        <w:rPr>
          <w:rFonts w:hint="cs"/>
          <w:rtl/>
        </w:rPr>
        <w:t>ی</w:t>
      </w:r>
      <w:r>
        <w:rPr>
          <w:rtl/>
        </w:rPr>
        <w:t xml:space="preserve">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 پس از 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به سود مشخص (۱٪).</w:t>
      </w:r>
    </w:p>
    <w:p w14:paraId="0C6A1702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MoveToBreakeven</w:t>
      </w:r>
      <w:r>
        <w:rPr>
          <w:rtl/>
        </w:rPr>
        <w:t>`: انتقال حد ضرر به نقطه ورود پس از سود ۱٪.</w:t>
      </w:r>
    </w:p>
    <w:p w14:paraId="5D015E2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ClosePartialPosition</w:t>
      </w:r>
      <w:r>
        <w:rPr>
          <w:rtl/>
        </w:rPr>
        <w:t>` و `</w:t>
      </w:r>
      <w:r>
        <w:t>CloseFullPosition</w:t>
      </w:r>
      <w:r>
        <w:rPr>
          <w:rtl/>
        </w:rPr>
        <w:t>`: بستن جزئ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1884C68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CheckReversalSignal</w:t>
      </w:r>
      <w:r>
        <w:rPr>
          <w:rtl/>
        </w:rPr>
        <w:t>`: بستن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در صورت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معکوس قو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8C0AE7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CalculateAdaptiveStopLoss</w:t>
      </w:r>
      <w:r>
        <w:rPr>
          <w:rtl/>
        </w:rPr>
        <w:t xml:space="preserve">`: محاسبه حد ضرر بر اساس </w:t>
      </w:r>
      <w:r>
        <w:t>ATR</w:t>
      </w:r>
      <w:r>
        <w:rPr>
          <w:rtl/>
        </w:rPr>
        <w:t xml:space="preserve"> (با دوره ۱۴).</w:t>
      </w:r>
    </w:p>
    <w:p w14:paraId="52F0DB8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CanOpenNewPosition</w:t>
      </w:r>
      <w:r>
        <w:rPr>
          <w:rtl/>
        </w:rPr>
        <w:t>`: بررس</w:t>
      </w:r>
      <w:r>
        <w:rPr>
          <w:rFonts w:hint="cs"/>
          <w:rtl/>
        </w:rPr>
        <w:t>ی</w:t>
      </w:r>
      <w:r>
        <w:rPr>
          <w:rtl/>
        </w:rPr>
        <w:t xml:space="preserve">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تعداد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شن‌ها</w:t>
      </w:r>
      <w:r>
        <w:rPr>
          <w:rFonts w:hint="cs"/>
          <w:rtl/>
        </w:rPr>
        <w:t>ی</w:t>
      </w:r>
      <w:r>
        <w:rPr>
          <w:rtl/>
        </w:rPr>
        <w:t xml:space="preserve"> همزمان.</w:t>
      </w:r>
    </w:p>
    <w:p w14:paraId="7D227F8A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IsDailyRiskExceeded</w:t>
      </w:r>
      <w:r>
        <w:rPr>
          <w:rtl/>
        </w:rPr>
        <w:t>`: بررس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روزانه.</w:t>
      </w:r>
    </w:p>
    <w:p w14:paraId="2F83C57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GetTradeStats</w:t>
      </w:r>
      <w:r>
        <w:rPr>
          <w:rtl/>
        </w:rPr>
        <w:t>`: گزارش آمار.</w:t>
      </w:r>
    </w:p>
    <w:p w14:paraId="6D3C766C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SL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>: `</w:t>
      </w:r>
      <w:r>
        <w:t>lastTradeSLFailed`</w:t>
      </w:r>
      <w:r>
        <w:rPr>
          <w:rtl/>
        </w:rPr>
        <w:t xml:space="preserve">، </w:t>
      </w:r>
      <w:r>
        <w:t>`forcedSLDistance`</w:t>
      </w:r>
      <w:r>
        <w:rPr>
          <w:rtl/>
        </w:rPr>
        <w:t xml:space="preserve">، </w:t>
      </w:r>
      <w:r>
        <w:t>`consecutiveSLFailures</w:t>
      </w:r>
      <w:r>
        <w:rPr>
          <w:rtl/>
        </w:rPr>
        <w:t>`.</w:t>
      </w:r>
    </w:p>
    <w:p w14:paraId="4397EC8B" w14:textId="77777777" w:rsidR="00424777" w:rsidRDefault="00424777" w:rsidP="00424777">
      <w:pPr>
        <w:rPr>
          <w:rtl/>
        </w:rPr>
      </w:pPr>
    </w:p>
    <w:p w14:paraId="365A6C22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45F333C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GetPipValue</w:t>
      </w:r>
      <w:r>
        <w:rPr>
          <w:rtl/>
        </w:rPr>
        <w:t>` ارزش پ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را بر اساس </w:t>
      </w:r>
      <w:r>
        <w:t>digits</w:t>
      </w:r>
      <w:r>
        <w:rPr>
          <w:rtl/>
        </w:rPr>
        <w:t xml:space="preserve"> و </w:t>
      </w:r>
      <w:r>
        <w:t>point</w:t>
      </w:r>
      <w:r>
        <w:rPr>
          <w:rtl/>
        </w:rPr>
        <w:t xml:space="preserve">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اما در متاتر</w:t>
      </w:r>
      <w:r>
        <w:rPr>
          <w:rFonts w:hint="cs"/>
          <w:rtl/>
        </w:rPr>
        <w:t>ی</w:t>
      </w:r>
      <w:r>
        <w:rPr>
          <w:rFonts w:hint="eastAsia"/>
          <w:rtl/>
        </w:rPr>
        <w:t>در</w:t>
      </w:r>
      <w:r>
        <w:rPr>
          <w:rtl/>
        </w:rPr>
        <w:t xml:space="preserve"> ۵، بهتر است از `</w:t>
      </w:r>
      <w:r>
        <w:t>SymbolInfoDouble(_Symbol, SYMBOL_TRADE_TICK_VALUE)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محاسبه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استفاده شود.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`</w:t>
      </w:r>
      <w:r>
        <w:t>pipValue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E1775C7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CreateTradeSetup</w:t>
      </w:r>
      <w:r>
        <w:rPr>
          <w:rtl/>
        </w:rPr>
        <w:t>` 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</w:t>
      </w:r>
      <w:r>
        <w:t>SL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t>SL</w:t>
      </w:r>
      <w:r>
        <w:rPr>
          <w:rtl/>
        </w:rPr>
        <w:t xml:space="preserve"> را ۶ پ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>/بالاتر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و </w:t>
      </w:r>
      <w:r>
        <w:t>TP</w:t>
      </w:r>
      <w:r>
        <w:rPr>
          <w:rtl/>
        </w:rPr>
        <w:t xml:space="preserve"> را بر اساس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 xml:space="preserve"> (۲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۱.۵)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50E042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UpdateTrailingStop</w:t>
      </w:r>
      <w:r>
        <w:rPr>
          <w:rtl/>
        </w:rPr>
        <w:t>` زمان</w:t>
      </w:r>
      <w:r>
        <w:rPr>
          <w:rFonts w:hint="cs"/>
          <w:rtl/>
        </w:rPr>
        <w:t>ی</w:t>
      </w:r>
      <w:r>
        <w:rPr>
          <w:rtl/>
        </w:rPr>
        <w:t xml:space="preserve"> فعال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سود به ۱٪ برسد و سپس استاپ را با فاصله ۰.۵٪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جار</w:t>
      </w:r>
      <w:r>
        <w:rPr>
          <w:rFonts w:hint="cs"/>
          <w:rtl/>
        </w:rPr>
        <w:t>ی</w:t>
      </w:r>
      <w:r>
        <w:rPr>
          <w:rtl/>
        </w:rPr>
        <w:t xml:space="preserve"> به‌روز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5C1E9C5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MoveToBreakeven</w:t>
      </w:r>
      <w:r>
        <w:rPr>
          <w:rtl/>
        </w:rPr>
        <w:t>`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با سود ۱٪ فعال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7B31D460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CalculatePositionSize</w:t>
      </w:r>
      <w:r>
        <w:rPr>
          <w:rtl/>
        </w:rPr>
        <w:t>`، از `</w:t>
      </w:r>
      <w:r>
        <w:t>SymbolInfoDouble(_Symbol, SYMBOL_TRADE_TICK_VALUE)</w:t>
      </w:r>
      <w:r>
        <w:rPr>
          <w:rtl/>
        </w:rPr>
        <w:t>` و `</w:t>
      </w:r>
      <w:r>
        <w:t>SYMBOL_TRADE_TICK_SIZE</w:t>
      </w:r>
      <w:r>
        <w:rPr>
          <w:rtl/>
        </w:rPr>
        <w:t>` استفاده شده که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است. اما در انتها ضرب در ۰.۰۱ دارد که احتمالاً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لات استاندارد است (مثلاً اگر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لو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لات باشد).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</w:t>
      </w:r>
      <w:r>
        <w:rPr>
          <w:rFonts w:hint="eastAsia"/>
          <w:rtl/>
        </w:rPr>
        <w:t>خش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بررس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دارد.</w:t>
      </w:r>
    </w:p>
    <w:p w14:paraId="41AD4E5A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HasExcessiveOverlap</w:t>
      </w:r>
      <w:r>
        <w:rPr>
          <w:rtl/>
        </w:rPr>
        <w:t>` همپوشان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۷۰٪ با کندل قبل را نشانه نامطلوب 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r>
        <w:rPr>
          <w:rtl/>
        </w:rPr>
        <w:t>.</w:t>
      </w:r>
    </w:p>
    <w:p w14:paraId="30A3A6B1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CheckReversalSignal</w:t>
      </w:r>
      <w:r>
        <w:rPr>
          <w:rtl/>
        </w:rPr>
        <w:t>`، اگر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خلاف جهت با قدرت ≥۴ 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بسته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13E9F8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CalculateAdaptiveStopLoss</w:t>
      </w:r>
      <w:r>
        <w:rPr>
          <w:rtl/>
        </w:rPr>
        <w:t xml:space="preserve">` از </w:t>
      </w:r>
      <w:r>
        <w:t>ATR</w:t>
      </w:r>
      <w:r>
        <w:rPr>
          <w:rtl/>
        </w:rPr>
        <w:t xml:space="preserve"> ساده (بدون اند</w:t>
      </w:r>
      <w:r>
        <w:rPr>
          <w:rFonts w:hint="cs"/>
          <w:rtl/>
        </w:rPr>
        <w:t>ی</w:t>
      </w:r>
      <w:r>
        <w:rPr>
          <w:rFonts w:hint="eastAsia"/>
          <w:rtl/>
        </w:rPr>
        <w:t>کاتور</w:t>
      </w:r>
      <w:r>
        <w:rPr>
          <w:rtl/>
        </w:rPr>
        <w:t>)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2A7AE5F8" w14:textId="77777777" w:rsidR="00424777" w:rsidRDefault="00424777" w:rsidP="00424777">
      <w:pPr>
        <w:rPr>
          <w:rtl/>
        </w:rPr>
      </w:pPr>
      <w:r>
        <w:rPr>
          <w:rtl/>
        </w:rPr>
        <w:t>- متد `</w:t>
      </w:r>
      <w:r>
        <w:t>SetFullCapitalMode</w:t>
      </w:r>
      <w:r>
        <w:rPr>
          <w:rtl/>
        </w:rPr>
        <w:t xml:space="preserve">` فقط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چاپ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47D53276" w14:textId="77777777" w:rsidR="00424777" w:rsidRDefault="00424777" w:rsidP="00424777">
      <w:pPr>
        <w:rPr>
          <w:rtl/>
        </w:rPr>
      </w:pPr>
    </w:p>
    <w:p w14:paraId="58FDAAC3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168CE923" w14:textId="77777777" w:rsidR="00424777" w:rsidRDefault="00424777" w:rsidP="00424777">
      <w:pPr>
        <w:rPr>
          <w:rtl/>
        </w:rPr>
      </w:pPr>
    </w:p>
    <w:p w14:paraId="36D8A594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#### ۲.۹.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TrendChannelDetector.mqh</w:t>
      </w:r>
      <w:r>
        <w:rPr>
          <w:rtl/>
        </w:rPr>
        <w:t>`</w:t>
      </w:r>
    </w:p>
    <w:p w14:paraId="3054EBA5" w14:textId="77777777" w:rsidR="00424777" w:rsidRDefault="00424777" w:rsidP="00424777">
      <w:pPr>
        <w:rPr>
          <w:rtl/>
        </w:rPr>
      </w:pPr>
    </w:p>
    <w:p w14:paraId="44E0DA5B" w14:textId="77777777" w:rsidR="00424777" w:rsidRDefault="00424777" w:rsidP="00424777">
      <w:pPr>
        <w:rPr>
          <w:rtl/>
        </w:rPr>
      </w:pPr>
      <w:r>
        <w:rPr>
          <w:rtl/>
        </w:rPr>
        <w:t>**هدف:**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سقف/کف محل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روند کل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کانال، تر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رنج و قدرت روند.</w:t>
      </w:r>
    </w:p>
    <w:p w14:paraId="01259E7E" w14:textId="77777777" w:rsidR="00424777" w:rsidRDefault="00424777" w:rsidP="00424777">
      <w:pPr>
        <w:rPr>
          <w:rtl/>
        </w:rPr>
      </w:pPr>
    </w:p>
    <w:p w14:paraId="1B3DFB8D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33E8176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IsSwingHigh</w:t>
      </w:r>
      <w:r>
        <w:rPr>
          <w:rtl/>
        </w:rPr>
        <w:t>` و `</w:t>
      </w:r>
      <w:r>
        <w:t>IsSwingLow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نقاط چرخش با قدرت (تعداد کندل‌ها</w:t>
      </w:r>
      <w:r>
        <w:rPr>
          <w:rFonts w:hint="cs"/>
          <w:rtl/>
        </w:rPr>
        <w:t>ی</w:t>
      </w:r>
      <w:r>
        <w:rPr>
          <w:rtl/>
        </w:rPr>
        <w:t xml:space="preserve"> اطراف).</w:t>
      </w:r>
    </w:p>
    <w:p w14:paraId="69D6C530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DetectTrend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روند صعود</w:t>
      </w:r>
      <w:r>
        <w:rPr>
          <w:rFonts w:hint="cs"/>
          <w:rtl/>
        </w:rPr>
        <w:t>ی</w:t>
      </w:r>
      <w:r>
        <w:rPr>
          <w:rtl/>
        </w:rPr>
        <w:t>/نزول</w:t>
      </w:r>
      <w:r>
        <w:rPr>
          <w:rFonts w:hint="cs"/>
          <w:rtl/>
        </w:rPr>
        <w:t>ی</w:t>
      </w:r>
      <w:r>
        <w:rPr>
          <w:rtl/>
        </w:rPr>
        <w:t>/رنج بر اساس تعداد سقف‌ها و کف‌ها</w:t>
      </w:r>
      <w:r>
        <w:rPr>
          <w:rFonts w:hint="cs"/>
          <w:rtl/>
        </w:rPr>
        <w:t>ی</w:t>
      </w:r>
      <w:r>
        <w:rPr>
          <w:rtl/>
        </w:rPr>
        <w:t xml:space="preserve"> بالاتر/پا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>.</w:t>
      </w:r>
    </w:p>
    <w:p w14:paraId="6F57A0C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IsTradingRange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رنج بر اساس تعداد پولبک‌ها.</w:t>
      </w:r>
    </w:p>
    <w:p w14:paraId="0FC1099B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IsSpikePhase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 حداقل ۴ کندل قو</w:t>
      </w:r>
      <w:r>
        <w:rPr>
          <w:rFonts w:hint="cs"/>
          <w:rtl/>
        </w:rPr>
        <w:t>ی</w:t>
      </w:r>
      <w:r>
        <w:rPr>
          <w:rtl/>
        </w:rPr>
        <w:t xml:space="preserve"> هم‌جهت.</w:t>
      </w:r>
    </w:p>
    <w:p w14:paraId="7B9A4211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DetectChannel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کانال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سقف‌ها و کف‌ها (خطوط افق</w:t>
      </w:r>
      <w:r>
        <w:rPr>
          <w:rFonts w:hint="cs"/>
          <w:rtl/>
        </w:rPr>
        <w:t>ی</w:t>
      </w:r>
      <w:r>
        <w:rPr>
          <w:rtl/>
        </w:rPr>
        <w:t xml:space="preserve"> ساده، نه ش</w:t>
      </w:r>
      <w:r>
        <w:rPr>
          <w:rFonts w:hint="cs"/>
          <w:rtl/>
        </w:rPr>
        <w:t>ی</w:t>
      </w:r>
      <w:r>
        <w:rPr>
          <w:rFonts w:hint="eastAsia"/>
          <w:rtl/>
        </w:rPr>
        <w:t>ب‌دار</w:t>
      </w:r>
      <w:r>
        <w:rPr>
          <w:rtl/>
        </w:rPr>
        <w:t>).</w:t>
      </w:r>
    </w:p>
    <w:p w14:paraId="67E5804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DetectMarketCycle</w:t>
      </w:r>
      <w:r>
        <w:rPr>
          <w:rtl/>
        </w:rPr>
        <w:t>`: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فاز بازار (اسپا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رنج، کانال).</w:t>
      </w:r>
    </w:p>
    <w:p w14:paraId="6A78338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CalculateTrendStrength</w:t>
      </w:r>
      <w:r>
        <w:rPr>
          <w:rtl/>
        </w:rPr>
        <w:t>`: محاسبه قدرت روند بر اساس فاصله سقف از کف و همپوشان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205DEAA2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IsTrendLineBreak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شکست خط روند (با درون‌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4DFF16DA" w14:textId="77777777" w:rsidR="00424777" w:rsidRDefault="00424777" w:rsidP="00424777">
      <w:pPr>
        <w:rPr>
          <w:rtl/>
        </w:rPr>
      </w:pPr>
    </w:p>
    <w:p w14:paraId="4E1C8668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375D1C1F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DetectChannel</w:t>
      </w:r>
      <w:r>
        <w:rPr>
          <w:rtl/>
        </w:rPr>
        <w:t>`، خطوط کانال به صورت افق</w:t>
      </w:r>
      <w:r>
        <w:rPr>
          <w:rFonts w:hint="cs"/>
          <w:rtl/>
        </w:rPr>
        <w:t>ی</w:t>
      </w:r>
      <w:r>
        <w:rPr>
          <w:rtl/>
        </w:rPr>
        <w:t xml:space="preserve"> (م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سقف‌ها و کف‌ها) در نظر گرفته شده‌اند که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کانال واقع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داشته 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اشکال جد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0A0CB10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DetectMarketCycle</w:t>
      </w:r>
      <w:r>
        <w:rPr>
          <w:rtl/>
        </w:rPr>
        <w:t>` از `</w:t>
      </w:r>
      <w:r>
        <w:t>DetectChannel</w:t>
      </w:r>
      <w:r>
        <w:rPr>
          <w:rtl/>
        </w:rPr>
        <w:t>`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مشکل فوق را دارد.</w:t>
      </w:r>
    </w:p>
    <w:p w14:paraId="23EFEBE7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CalculateTrendStrength</w:t>
      </w:r>
      <w:r>
        <w:rPr>
          <w:rtl/>
        </w:rPr>
        <w:t>` از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جالب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(فاصله سقف از کف، عدم سوراخ شدن سقف قبل</w:t>
      </w:r>
      <w:r>
        <w:rPr>
          <w:rFonts w:hint="cs"/>
          <w:rtl/>
        </w:rPr>
        <w:t>ی</w:t>
      </w:r>
      <w:r>
        <w:rPr>
          <w:rtl/>
        </w:rPr>
        <w:t>). اما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r>
        <w:t>touchedPreviousHigh</w:t>
      </w:r>
      <w:r>
        <w:rPr>
          <w:rtl/>
        </w:rPr>
        <w:t>` ممکن است به درست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نشود.</w:t>
      </w:r>
    </w:p>
    <w:p w14:paraId="4639C3A6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IsTrendLineBreak</w:t>
      </w:r>
      <w:r>
        <w:rPr>
          <w:rtl/>
        </w:rPr>
        <w:t>`، فرض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خط روند با دو نقطه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و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ثابت 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درست است.</w:t>
      </w:r>
    </w:p>
    <w:p w14:paraId="3113A321" w14:textId="77777777" w:rsidR="00424777" w:rsidRDefault="00424777" w:rsidP="00424777">
      <w:pPr>
        <w:rPr>
          <w:rtl/>
        </w:rPr>
      </w:pPr>
    </w:p>
    <w:p w14:paraId="5965EB13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35F819AF" w14:textId="77777777" w:rsidR="00424777" w:rsidRDefault="00424777" w:rsidP="00424777">
      <w:pPr>
        <w:rPr>
          <w:rtl/>
        </w:rPr>
      </w:pPr>
    </w:p>
    <w:p w14:paraId="09FE29FE" w14:textId="77777777" w:rsidR="00424777" w:rsidRDefault="00424777" w:rsidP="00424777">
      <w:pPr>
        <w:rPr>
          <w:rtl/>
        </w:rPr>
      </w:pPr>
      <w:r>
        <w:rPr>
          <w:rtl/>
        </w:rPr>
        <w:t>#### ۲.۱۰.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`</w:t>
      </w:r>
      <w:r>
        <w:t>TrendCycleManager.mqh</w:t>
      </w:r>
      <w:r>
        <w:rPr>
          <w:rtl/>
        </w:rPr>
        <w:t>`</w:t>
      </w:r>
    </w:p>
    <w:p w14:paraId="769D9976" w14:textId="77777777" w:rsidR="00424777" w:rsidRDefault="00424777" w:rsidP="00424777">
      <w:pPr>
        <w:rPr>
          <w:rtl/>
        </w:rPr>
      </w:pPr>
    </w:p>
    <w:p w14:paraId="171539CF" w14:textId="77777777" w:rsidR="00424777" w:rsidRDefault="00424777" w:rsidP="00424777">
      <w:pPr>
        <w:rPr>
          <w:rtl/>
        </w:rPr>
      </w:pPr>
      <w:r>
        <w:rPr>
          <w:rtl/>
        </w:rPr>
        <w:t>**هدف:**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Fonts w:hint="cs"/>
          <w:rtl/>
        </w:rPr>
        <w:t>ی</w:t>
      </w:r>
      <w:r>
        <w:rPr>
          <w:rtl/>
        </w:rPr>
        <w:t xml:space="preserve"> بازار (اسپا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کانال، رنج) و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فازها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مانند پولبک،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ک‌اوت،</w:t>
      </w:r>
      <w:r>
        <w:rPr>
          <w:rtl/>
        </w:rPr>
        <w:t xml:space="preserve"> برگشت.</w:t>
      </w:r>
    </w:p>
    <w:p w14:paraId="24576A15" w14:textId="77777777" w:rsidR="00424777" w:rsidRDefault="00424777" w:rsidP="00424777">
      <w:pPr>
        <w:rPr>
          <w:rtl/>
        </w:rPr>
      </w:pPr>
    </w:p>
    <w:p w14:paraId="488D5DBA" w14:textId="77777777" w:rsidR="00424777" w:rsidRDefault="00424777" w:rsidP="00424777">
      <w:pPr>
        <w:rPr>
          <w:rtl/>
        </w:rPr>
      </w:pPr>
      <w:r>
        <w:rPr>
          <w:rtl/>
        </w:rPr>
        <w:t>**عملکرد:**</w:t>
      </w:r>
    </w:p>
    <w:p w14:paraId="725187F4" w14:textId="77777777" w:rsidR="00424777" w:rsidRDefault="00424777" w:rsidP="00424777">
      <w:pPr>
        <w:rPr>
          <w:rtl/>
        </w:rPr>
      </w:pPr>
      <w:r>
        <w:rPr>
          <w:rtl/>
        </w:rPr>
        <w:t>- وابسته به `</w:t>
      </w:r>
      <w:r>
        <w:t>TrendChannelDetector</w:t>
      </w:r>
      <w:r>
        <w:rPr>
          <w:rtl/>
        </w:rPr>
        <w:t>` و `</w:t>
      </w:r>
      <w:r>
        <w:t>EntrySignalManager</w:t>
      </w:r>
      <w:r>
        <w:rPr>
          <w:rtl/>
        </w:rPr>
        <w:t>` (که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وابستگ</w:t>
      </w:r>
      <w:r>
        <w:rPr>
          <w:rFonts w:hint="cs"/>
          <w:rtl/>
        </w:rPr>
        <w:t>ی</w:t>
      </w:r>
      <w:r>
        <w:rPr>
          <w:rtl/>
        </w:rPr>
        <w:t xml:space="preserve"> متقابل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مشکل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کند).</w:t>
      </w:r>
    </w:p>
    <w:p w14:paraId="3CD97E3F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DetectSpikePhase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فاز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 استفاده از `</w:t>
      </w:r>
      <w:r>
        <w:t>IsSpikePhase</w:t>
      </w:r>
      <w:r>
        <w:rPr>
          <w:rtl/>
        </w:rPr>
        <w:t>`.</w:t>
      </w:r>
    </w:p>
    <w:p w14:paraId="7ECD1239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DetectChannelPhase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فاز کانال با استفاده از `</w:t>
      </w:r>
      <w:r>
        <w:t>DetectChannel</w:t>
      </w:r>
      <w:r>
        <w:rPr>
          <w:rtl/>
        </w:rPr>
        <w:t>`.</w:t>
      </w:r>
    </w:p>
    <w:p w14:paraId="1C40FEA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DetectRangePhase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فاز رنج.</w:t>
      </w:r>
    </w:p>
    <w:p w14:paraId="047646E1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DetectWedge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ودج (کنج) با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سقف‌ها و کف‌ها.</w:t>
      </w:r>
    </w:p>
    <w:p w14:paraId="4889E30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DetectLegs</w:t>
      </w:r>
      <w:r>
        <w:rPr>
          <w:rtl/>
        </w:rPr>
        <w:t>`: شمارش لگ‌ها</w:t>
      </w:r>
      <w:r>
        <w:rPr>
          <w:rFonts w:hint="cs"/>
          <w:rtl/>
        </w:rPr>
        <w:t>ی</w:t>
      </w:r>
      <w:r>
        <w:rPr>
          <w:rtl/>
        </w:rPr>
        <w:t xml:space="preserve"> حرکت</w:t>
      </w:r>
      <w:r>
        <w:rPr>
          <w:rFonts w:hint="cs"/>
          <w:rtl/>
        </w:rPr>
        <w:t>ی</w:t>
      </w:r>
      <w:r>
        <w:rPr>
          <w:rtl/>
        </w:rPr>
        <w:t xml:space="preserve"> (تعداد نوسان‌ها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6CD773B5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AnalyzeTrendStrength</w:t>
      </w:r>
      <w:r>
        <w:rPr>
          <w:rtl/>
        </w:rPr>
        <w:t>`: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قدرت روند بر اساس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کف فعل</w:t>
      </w:r>
      <w:r>
        <w:rPr>
          <w:rFonts w:hint="cs"/>
          <w:rtl/>
        </w:rPr>
        <w:t>ی</w:t>
      </w:r>
      <w:r>
        <w:rPr>
          <w:rtl/>
        </w:rPr>
        <w:t xml:space="preserve"> با سقف قبل</w:t>
      </w:r>
      <w:r>
        <w:rPr>
          <w:rFonts w:hint="cs"/>
          <w:rtl/>
        </w:rPr>
        <w:t>ی</w:t>
      </w:r>
      <w:r>
        <w:rPr>
          <w:rtl/>
        </w:rPr>
        <w:t xml:space="preserve"> (ا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جالب</w:t>
      </w:r>
      <w:r>
        <w:rPr>
          <w:rFonts w:hint="cs"/>
          <w:rtl/>
        </w:rPr>
        <w:t>ی</w:t>
      </w:r>
      <w:r>
        <w:rPr>
          <w:rtl/>
        </w:rPr>
        <w:t xml:space="preserve"> است).</w:t>
      </w:r>
    </w:p>
    <w:p w14:paraId="207EE3BD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IsReversal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برگشت روند با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Lower High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Higher Low</w:t>
      </w:r>
      <w:r>
        <w:rPr>
          <w:rtl/>
        </w:rPr>
        <w:t>.</w:t>
      </w:r>
    </w:p>
    <w:p w14:paraId="3EF37C3D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IsMicroTrend</w:t>
      </w:r>
      <w:r>
        <w:rPr>
          <w:rtl/>
        </w:rPr>
        <w:t>`: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کروترند</w:t>
      </w:r>
      <w:r>
        <w:rPr>
          <w:rtl/>
        </w:rPr>
        <w:t xml:space="preserve"> با چند کندل کوچک هم‌جهت.</w:t>
      </w:r>
    </w:p>
    <w:p w14:paraId="1DF1FAF1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GetCurrentCycle</w:t>
      </w:r>
      <w:r>
        <w:rPr>
          <w:rtl/>
        </w:rPr>
        <w:t>`: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فعل</w:t>
      </w:r>
      <w:r>
        <w:rPr>
          <w:rFonts w:hint="cs"/>
          <w:rtl/>
        </w:rPr>
        <w:t>ی</w:t>
      </w:r>
      <w:r>
        <w:rPr>
          <w:rtl/>
        </w:rPr>
        <w:t xml:space="preserve"> بازار با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سپس رنج، سپس کانال.</w:t>
      </w:r>
    </w:p>
    <w:p w14:paraId="6734ADAA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SuggestTakeProfitByCycle</w:t>
      </w:r>
      <w:r>
        <w:rPr>
          <w:rtl/>
        </w:rPr>
        <w:t>`: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حد سود بر اساس نوع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>.</w:t>
      </w:r>
    </w:p>
    <w:p w14:paraId="6AF742D9" w14:textId="77777777" w:rsidR="00424777" w:rsidRDefault="00424777" w:rsidP="00424777">
      <w:pPr>
        <w:rPr>
          <w:rtl/>
        </w:rPr>
      </w:pPr>
    </w:p>
    <w:p w14:paraId="2ACC74D9" w14:textId="77777777" w:rsidR="00424777" w:rsidRDefault="00424777" w:rsidP="00424777">
      <w:pPr>
        <w:rPr>
          <w:rtl/>
        </w:rPr>
      </w:pPr>
      <w:r>
        <w:rPr>
          <w:rtl/>
        </w:rPr>
        <w:t>**نکات مهم:**</w:t>
      </w:r>
    </w:p>
    <w:p w14:paraId="00AB5F9C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DetectSpikePhase</w:t>
      </w:r>
      <w:r>
        <w:rPr>
          <w:rtl/>
        </w:rPr>
        <w:t>`، از `</w:t>
      </w:r>
      <w:r>
        <w:t>minSpikeCandles = 4</w:t>
      </w:r>
      <w:r>
        <w:rPr>
          <w:rtl/>
        </w:rPr>
        <w:t>` استفاده شده و جهت با شمارش کندل‌ها</w:t>
      </w:r>
      <w:r>
        <w:rPr>
          <w:rFonts w:hint="cs"/>
          <w:rtl/>
        </w:rPr>
        <w:t>ی</w:t>
      </w:r>
      <w:r>
        <w:rPr>
          <w:rtl/>
        </w:rPr>
        <w:t xml:space="preserve"> صعود</w:t>
      </w:r>
      <w:r>
        <w:rPr>
          <w:rFonts w:hint="cs"/>
          <w:rtl/>
        </w:rPr>
        <w:t>ی</w:t>
      </w:r>
      <w:r>
        <w:rPr>
          <w:rtl/>
        </w:rPr>
        <w:t>/نزول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97F8EAE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DetectChannelPhase</w:t>
      </w:r>
      <w:r>
        <w:rPr>
          <w:rtl/>
        </w:rPr>
        <w:t>`، از `</w:t>
      </w:r>
      <w:r>
        <w:t>DetectChannel</w:t>
      </w:r>
      <w:r>
        <w:rPr>
          <w:rtl/>
        </w:rPr>
        <w:t>` (که مشکل دارد)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3D918D18" w14:textId="77777777" w:rsidR="00424777" w:rsidRDefault="00424777" w:rsidP="00424777">
      <w:pPr>
        <w:rPr>
          <w:rtl/>
        </w:rPr>
      </w:pPr>
      <w:r>
        <w:rPr>
          <w:rtl/>
        </w:rPr>
        <w:t>- در `</w:t>
      </w:r>
      <w:r>
        <w:t>DetectWedge</w:t>
      </w:r>
      <w:r>
        <w:rPr>
          <w:rtl/>
        </w:rPr>
        <w:t>`،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سقف‌ها و کف‌ها با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بر تعداد نقاط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دقت ندارد (زمان در نظر گرفته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).</w:t>
      </w:r>
    </w:p>
    <w:p w14:paraId="13DE9588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AnalyzeTrendStrength</w:t>
      </w:r>
      <w:r>
        <w:rPr>
          <w:rtl/>
        </w:rPr>
        <w:t>` از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"</w:t>
      </w:r>
      <w:r>
        <w:t>Higher Low</w:t>
      </w:r>
      <w:r>
        <w:rPr>
          <w:rtl/>
        </w:rPr>
        <w:t>" و "</w:t>
      </w:r>
      <w:r>
        <w:t>Lower High</w:t>
      </w:r>
      <w:r>
        <w:rPr>
          <w:rtl/>
        </w:rPr>
        <w:t>"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متد برا</w:t>
      </w:r>
      <w:r>
        <w:rPr>
          <w:rFonts w:hint="cs"/>
          <w:rtl/>
        </w:rPr>
        <w:t>ی</w:t>
      </w:r>
      <w:r>
        <w:rPr>
          <w:rtl/>
        </w:rPr>
        <w:t xml:space="preserve"> روند صعود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اگر کف فعل</w:t>
      </w:r>
      <w:r>
        <w:rPr>
          <w:rFonts w:hint="cs"/>
          <w:rtl/>
        </w:rPr>
        <w:t>ی</w:t>
      </w:r>
      <w:r>
        <w:rPr>
          <w:rtl/>
        </w:rPr>
        <w:t xml:space="preserve"> بالاتر از سقف قبل</w:t>
      </w:r>
      <w:r>
        <w:rPr>
          <w:rFonts w:hint="cs"/>
          <w:rtl/>
        </w:rPr>
        <w:t>ی</w:t>
      </w:r>
      <w:r>
        <w:rPr>
          <w:rtl/>
        </w:rPr>
        <w:t xml:space="preserve"> باشد، روند را "</w:t>
      </w:r>
      <w:r>
        <w:t>very strong</w:t>
      </w:r>
      <w:r>
        <w:rPr>
          <w:rtl/>
        </w:rPr>
        <w:t>" م</w:t>
      </w:r>
      <w:r>
        <w:rPr>
          <w:rFonts w:hint="cs"/>
          <w:rtl/>
        </w:rPr>
        <w:t>ی‌</w:t>
      </w:r>
      <w:r>
        <w:rPr>
          <w:rFonts w:hint="eastAsia"/>
          <w:rtl/>
        </w:rPr>
        <w:t>داند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 تا حد</w:t>
      </w:r>
      <w:r>
        <w:rPr>
          <w:rFonts w:hint="cs"/>
          <w:rtl/>
        </w:rPr>
        <w:t>ی</w:t>
      </w:r>
      <w:r>
        <w:rPr>
          <w:rtl/>
        </w:rPr>
        <w:t xml:space="preserve"> 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به ساختار روند است.</w:t>
      </w:r>
    </w:p>
    <w:p w14:paraId="5D1B44A4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IsReversal</w:t>
      </w:r>
      <w:r>
        <w:rPr>
          <w:rtl/>
        </w:rPr>
        <w:t>` با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روند کوتاه‌مدت و بلندمدت و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LH/HL</w:t>
      </w:r>
      <w:r>
        <w:rPr>
          <w:rtl/>
        </w:rPr>
        <w:t xml:space="preserve">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7A25374B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GetCurrentCycle</w:t>
      </w:r>
      <w:r>
        <w:rPr>
          <w:rtl/>
        </w:rPr>
        <w:t>` تابع 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بازار است.</w:t>
      </w:r>
    </w:p>
    <w:p w14:paraId="00C731C9" w14:textId="77777777" w:rsidR="00424777" w:rsidRDefault="00424777" w:rsidP="00424777">
      <w:pPr>
        <w:rPr>
          <w:rtl/>
        </w:rPr>
      </w:pPr>
    </w:p>
    <w:p w14:paraId="74CD911B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0D44B5A5" w14:textId="77777777" w:rsidR="00424777" w:rsidRDefault="00424777" w:rsidP="00424777">
      <w:pPr>
        <w:rPr>
          <w:rtl/>
        </w:rPr>
      </w:pPr>
    </w:p>
    <w:p w14:paraId="1FF92B1F" w14:textId="77777777" w:rsidR="00424777" w:rsidRDefault="00424777" w:rsidP="00424777">
      <w:pPr>
        <w:rPr>
          <w:rtl/>
        </w:rPr>
      </w:pPr>
      <w:r>
        <w:rPr>
          <w:rtl/>
        </w:rPr>
        <w:t>### ۳. نحوه ورود، حد ضرر و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</w:p>
    <w:p w14:paraId="34F8163C" w14:textId="77777777" w:rsidR="00424777" w:rsidRDefault="00424777" w:rsidP="00424777">
      <w:pPr>
        <w:rPr>
          <w:rtl/>
        </w:rPr>
      </w:pPr>
    </w:p>
    <w:p w14:paraId="2C79CAB3" w14:textId="77777777" w:rsidR="00424777" w:rsidRDefault="00424777" w:rsidP="00424777">
      <w:pPr>
        <w:rPr>
          <w:rtl/>
        </w:rPr>
      </w:pPr>
      <w:r>
        <w:rPr>
          <w:rtl/>
        </w:rPr>
        <w:t>#### ۳.۱.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</w:p>
    <w:p w14:paraId="5761F2C4" w14:textId="77777777" w:rsidR="00424777" w:rsidRDefault="00424777" w:rsidP="00424777">
      <w:pPr>
        <w:rPr>
          <w:rtl/>
        </w:rPr>
      </w:pPr>
    </w:p>
    <w:p w14:paraId="63AB3CD1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توسط `</w:t>
      </w:r>
      <w:r>
        <w:t>EntrySignalManager</w:t>
      </w:r>
      <w:r>
        <w:rPr>
          <w:rtl/>
        </w:rPr>
        <w:t>`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انواع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>:</w:t>
      </w:r>
    </w:p>
    <w:p w14:paraId="3B49022E" w14:textId="77777777" w:rsidR="00424777" w:rsidRDefault="00424777" w:rsidP="00424777">
      <w:pPr>
        <w:rPr>
          <w:rtl/>
        </w:rPr>
      </w:pPr>
    </w:p>
    <w:p w14:paraId="7AE579E5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**پ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بار**: با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در جهت روند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خلاف آن (با پارامتر `</w:t>
      </w:r>
      <w:r>
        <w:t>expectReversal</w:t>
      </w:r>
      <w:r>
        <w:rPr>
          <w:rtl/>
        </w:rPr>
        <w:t>`).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بالا</w:t>
      </w:r>
      <w:r>
        <w:rPr>
          <w:rFonts w:hint="cs"/>
          <w:rtl/>
        </w:rPr>
        <w:t>ی</w:t>
      </w:r>
      <w:r>
        <w:rPr>
          <w:rtl/>
        </w:rPr>
        <w:t xml:space="preserve"> شدو (برا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شدو (برا</w:t>
      </w:r>
      <w:r>
        <w:rPr>
          <w:rFonts w:hint="cs"/>
          <w:rtl/>
        </w:rPr>
        <w:t>ی</w:t>
      </w:r>
      <w:r>
        <w:rPr>
          <w:rtl/>
        </w:rPr>
        <w:t xml:space="preserve"> فروش) است. حد ضرر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شدو (با فاصله ۱۰٪ رنج کندل)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50824891" w14:textId="77777777" w:rsidR="00424777" w:rsidRDefault="00424777" w:rsidP="00424777">
      <w:pPr>
        <w:rPr>
          <w:rtl/>
        </w:rPr>
      </w:pPr>
      <w:r>
        <w:rPr>
          <w:rtl/>
        </w:rPr>
        <w:t>- **انگالف**: با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کندل خورنده. ورود بالا</w:t>
      </w:r>
      <w:r>
        <w:rPr>
          <w:rFonts w:hint="cs"/>
          <w:rtl/>
        </w:rPr>
        <w:t>ی</w:t>
      </w:r>
      <w:r>
        <w:rPr>
          <w:rtl/>
        </w:rPr>
        <w:t xml:space="preserve"> کندل (برا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آن (برا</w:t>
      </w:r>
      <w:r>
        <w:rPr>
          <w:rFonts w:hint="cs"/>
          <w:rtl/>
        </w:rPr>
        <w:t>ی</w:t>
      </w:r>
      <w:r>
        <w:rPr>
          <w:rtl/>
        </w:rPr>
        <w:t xml:space="preserve"> فروش). حد ضرر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کف هر دو کندل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سقف) با فاصله.</w:t>
      </w:r>
    </w:p>
    <w:p w14:paraId="3126BE9D" w14:textId="77777777" w:rsidR="00424777" w:rsidRDefault="00424777" w:rsidP="00424777">
      <w:pPr>
        <w:rPr>
          <w:rtl/>
        </w:rPr>
      </w:pPr>
      <w:r>
        <w:rPr>
          <w:rtl/>
        </w:rPr>
        <w:t xml:space="preserve">- **سقف/کف دوقلو**: با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دو سقف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کف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.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/فروش پس از شکست سطح.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کد، خود سطح شکسته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بلکه کم</w:t>
      </w:r>
      <w:r>
        <w:rPr>
          <w:rFonts w:hint="cs"/>
          <w:rtl/>
        </w:rPr>
        <w:t>ی</w:t>
      </w:r>
      <w:r>
        <w:rPr>
          <w:rtl/>
        </w:rPr>
        <w:t xml:space="preserve"> بالاتر/پا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در نظر گرفته شده (مثلاً برا</w:t>
      </w:r>
      <w:r>
        <w:rPr>
          <w:rFonts w:hint="cs"/>
          <w:rtl/>
        </w:rPr>
        <w:t>ی</w:t>
      </w:r>
      <w:r>
        <w:rPr>
          <w:rtl/>
        </w:rPr>
        <w:t xml:space="preserve"> دوقلو</w:t>
      </w:r>
      <w:r>
        <w:rPr>
          <w:rFonts w:hint="cs"/>
          <w:rtl/>
        </w:rPr>
        <w:t>ی</w:t>
      </w:r>
      <w:r>
        <w:rPr>
          <w:rtl/>
        </w:rPr>
        <w:t xml:space="preserve"> سقف، ورود در `</w:t>
      </w:r>
      <w:r>
        <w:t>candles[i].low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سقف قبل</w:t>
      </w:r>
      <w:r>
        <w:rPr>
          <w:rFonts w:hint="cs"/>
          <w:rtl/>
        </w:rPr>
        <w:t>ی</w:t>
      </w:r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 مم</w:t>
      </w:r>
      <w:r>
        <w:rPr>
          <w:rFonts w:hint="eastAsia"/>
          <w:rtl/>
        </w:rPr>
        <w:t>کن</w:t>
      </w:r>
      <w:r>
        <w:rPr>
          <w:rtl/>
        </w:rPr>
        <w:t xml:space="preserve"> است مناسب نباشد و بهتر است پس از شکست واقع</w:t>
      </w:r>
      <w:r>
        <w:rPr>
          <w:rFonts w:hint="cs"/>
          <w:rtl/>
        </w:rPr>
        <w:t>ی</w:t>
      </w:r>
      <w:r>
        <w:rPr>
          <w:rtl/>
        </w:rPr>
        <w:t xml:space="preserve"> اقدام به ورود کرد.</w:t>
      </w:r>
    </w:p>
    <w:p w14:paraId="366B6201" w14:textId="77777777" w:rsidR="00424777" w:rsidRDefault="00424777" w:rsidP="00424777">
      <w:pPr>
        <w:rPr>
          <w:rtl/>
        </w:rPr>
      </w:pPr>
      <w:r>
        <w:rPr>
          <w:rtl/>
        </w:rPr>
        <w:t>- **پولبک به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  <w:r>
        <w:rPr>
          <w:rtl/>
        </w:rPr>
        <w:t xml:space="preserve">**: پس از شکست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سطح، اگر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به آن سطح برگردد و کندل بالا</w:t>
      </w:r>
      <w:r>
        <w:rPr>
          <w:rFonts w:hint="cs"/>
          <w:rtl/>
        </w:rPr>
        <w:t>ی</w:t>
      </w:r>
      <w:r>
        <w:rPr>
          <w:rtl/>
        </w:rPr>
        <w:t xml:space="preserve"> آن بسته شود،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صادر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. ورود در </w:t>
      </w:r>
      <w:r>
        <w:t>High</w:t>
      </w:r>
      <w:r>
        <w:rPr>
          <w:rtl/>
        </w:rPr>
        <w:t xml:space="preserve"> کندل و استاپ کم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سطح.</w:t>
      </w:r>
    </w:p>
    <w:p w14:paraId="509B9974" w14:textId="77777777" w:rsidR="00424777" w:rsidRDefault="00424777" w:rsidP="00424777">
      <w:pPr>
        <w:rPr>
          <w:rtl/>
        </w:rPr>
      </w:pPr>
    </w:p>
    <w:p w14:paraId="7C5ACFDA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با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یی</w:t>
      </w:r>
      <w:r>
        <w:rPr>
          <w:rtl/>
        </w:rPr>
        <w:t xml:space="preserve"> مانند قدرت، 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 xml:space="preserve"> (حداقل ۱.۵) و اعتبارسنج</w:t>
      </w:r>
      <w:r>
        <w:rPr>
          <w:rFonts w:hint="cs"/>
          <w:rtl/>
        </w:rPr>
        <w:t>ی</w:t>
      </w:r>
      <w:r>
        <w:rPr>
          <w:rtl/>
        </w:rPr>
        <w:t xml:space="preserve"> (بررس</w:t>
      </w:r>
      <w:r>
        <w:rPr>
          <w:rFonts w:hint="cs"/>
          <w:rtl/>
        </w:rPr>
        <w:t>ی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بودن استاپ)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42E4E0CC" w14:textId="77777777" w:rsidR="00424777" w:rsidRDefault="00424777" w:rsidP="00424777">
      <w:pPr>
        <w:rPr>
          <w:rtl/>
        </w:rPr>
      </w:pPr>
    </w:p>
    <w:p w14:paraId="6190BCA9" w14:textId="77777777" w:rsidR="00424777" w:rsidRDefault="00424777" w:rsidP="00424777">
      <w:pPr>
        <w:rPr>
          <w:rtl/>
        </w:rPr>
      </w:pPr>
      <w:r>
        <w:rPr>
          <w:rtl/>
        </w:rPr>
        <w:t>#### ۳.۲.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موقع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حد ضرر</w:t>
      </w:r>
    </w:p>
    <w:p w14:paraId="08A29556" w14:textId="77777777" w:rsidR="00424777" w:rsidRDefault="00424777" w:rsidP="00424777">
      <w:pPr>
        <w:rPr>
          <w:rtl/>
        </w:rPr>
      </w:pPr>
    </w:p>
    <w:p w14:paraId="6047B3F8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انتخاب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گنال،</w:t>
      </w:r>
      <w:r>
        <w:rPr>
          <w:rtl/>
        </w:rPr>
        <w:t xml:space="preserve"> `</w:t>
      </w:r>
      <w:r>
        <w:t>TradeRiskManager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`</w:t>
      </w:r>
      <w:r>
        <w:t>TradeSetup</w:t>
      </w:r>
      <w:r>
        <w:rPr>
          <w:rtl/>
        </w:rPr>
        <w:t>`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>:</w:t>
      </w:r>
    </w:p>
    <w:p w14:paraId="39D025FC" w14:textId="77777777" w:rsidR="00424777" w:rsidRDefault="00424777" w:rsidP="00424777">
      <w:pPr>
        <w:rPr>
          <w:rtl/>
        </w:rPr>
      </w:pPr>
    </w:p>
    <w:p w14:paraId="014DF5D0" w14:textId="77777777" w:rsidR="00424777" w:rsidRDefault="00424777" w:rsidP="00424777">
      <w:pPr>
        <w:rPr>
          <w:rtl/>
        </w:rPr>
      </w:pPr>
      <w:r>
        <w:rPr>
          <w:rtl/>
        </w:rPr>
        <w:t>- حجم کل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با `</w:t>
      </w:r>
      <w:r>
        <w:t>CalculatePositionSize</w:t>
      </w:r>
      <w:r>
        <w:rPr>
          <w:rtl/>
        </w:rPr>
        <w:t>` بر اساس درصد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۱٪ از حساب)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6DBE80F" w14:textId="77777777" w:rsidR="00424777" w:rsidRDefault="00424777" w:rsidP="00424777">
      <w:pPr>
        <w:rPr>
          <w:rtl/>
        </w:rPr>
      </w:pPr>
      <w:r>
        <w:rPr>
          <w:rtl/>
        </w:rPr>
        <w:t>- حجم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۲۰٪ و حجم بعد</w:t>
      </w:r>
      <w:r>
        <w:rPr>
          <w:rFonts w:hint="cs"/>
          <w:rtl/>
        </w:rPr>
        <w:t>ی</w:t>
      </w:r>
      <w:r>
        <w:rPr>
          <w:rtl/>
        </w:rPr>
        <w:t xml:space="preserve"> ۸۰٪ در نظر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(احتمالاً برا</w:t>
      </w:r>
      <w:r>
        <w:rPr>
          <w:rFonts w:hint="cs"/>
          <w:rtl/>
        </w:rPr>
        <w:t>ی</w:t>
      </w:r>
      <w:r>
        <w:rPr>
          <w:rtl/>
        </w:rPr>
        <w:t xml:space="preserve"> ورود پلکان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5D624377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- اگر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دهد که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معامله حد ضرر ثبت نشده (با `</w:t>
      </w:r>
      <w:r>
        <w:t>NeedsForcedSL</w:t>
      </w:r>
      <w:r>
        <w:rPr>
          <w:rtl/>
        </w:rPr>
        <w:t xml:space="preserve">`)،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حد ضرر اجبار</w:t>
      </w:r>
      <w:r>
        <w:rPr>
          <w:rFonts w:hint="cs"/>
          <w:rtl/>
        </w:rPr>
        <w:t>ی</w:t>
      </w:r>
      <w:r>
        <w:rPr>
          <w:rtl/>
        </w:rPr>
        <w:t xml:space="preserve"> ۶ پ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(صرف نظر از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احت</w:t>
      </w:r>
      <w:r>
        <w:rPr>
          <w:rFonts w:hint="cs"/>
          <w:rtl/>
        </w:rPr>
        <w:t>ی</w:t>
      </w:r>
      <w:r>
        <w:rPr>
          <w:rFonts w:hint="eastAsia"/>
          <w:rtl/>
        </w:rPr>
        <w:t>اط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1DC32488" w14:textId="77777777" w:rsidR="00424777" w:rsidRDefault="00424777" w:rsidP="00424777">
      <w:pPr>
        <w:rPr>
          <w:rtl/>
        </w:rPr>
      </w:pPr>
      <w:r>
        <w:rPr>
          <w:rtl/>
        </w:rPr>
        <w:t>- حد سود (</w:t>
      </w:r>
      <w:r>
        <w:t>TP1</w:t>
      </w:r>
      <w:r>
        <w:rPr>
          <w:rtl/>
        </w:rPr>
        <w:t>) اگر در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نباشد، بر اساس 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 xml:space="preserve"> (۲ برا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۱.۵ برا</w:t>
      </w:r>
      <w:r>
        <w:rPr>
          <w:rFonts w:hint="cs"/>
          <w:rtl/>
        </w:rPr>
        <w:t>ی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tl/>
        </w:rPr>
        <w:t>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625D2D9A" w14:textId="77777777" w:rsidR="00424777" w:rsidRDefault="00424777" w:rsidP="00424777">
      <w:pPr>
        <w:rPr>
          <w:rtl/>
        </w:rPr>
      </w:pPr>
    </w:p>
    <w:p w14:paraId="2BAB4FA1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باز شدن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شن،</w:t>
      </w:r>
      <w:r>
        <w:rPr>
          <w:rtl/>
        </w:rPr>
        <w:t xml:space="preserve"> متدها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UpdateTrailingStop</w:t>
      </w:r>
      <w:r>
        <w:rPr>
          <w:rtl/>
        </w:rPr>
        <w:t>` و `</w:t>
      </w:r>
      <w:r>
        <w:t>MoveToBreakeven</w:t>
      </w:r>
      <w:r>
        <w:rPr>
          <w:rtl/>
        </w:rPr>
        <w:t>` به صورت دوره‌ا</w:t>
      </w:r>
      <w:r>
        <w:rPr>
          <w:rFonts w:hint="cs"/>
          <w:rtl/>
        </w:rPr>
        <w:t>ی</w:t>
      </w:r>
      <w:r>
        <w:rPr>
          <w:rtl/>
        </w:rPr>
        <w:t xml:space="preserve"> فراخوان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:</w:t>
      </w:r>
    </w:p>
    <w:p w14:paraId="661A8F6E" w14:textId="77777777" w:rsidR="00424777" w:rsidRDefault="00424777" w:rsidP="00424777">
      <w:pPr>
        <w:rPr>
          <w:rtl/>
        </w:rPr>
      </w:pPr>
    </w:p>
    <w:p w14:paraId="23FD54CA" w14:textId="77777777" w:rsidR="00424777" w:rsidRDefault="00424777" w:rsidP="00424777">
      <w:pPr>
        <w:rPr>
          <w:rtl/>
        </w:rPr>
      </w:pPr>
      <w:r>
        <w:rPr>
          <w:rtl/>
        </w:rPr>
        <w:t>- **تر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استاپ**: زمان</w:t>
      </w:r>
      <w:r>
        <w:rPr>
          <w:rFonts w:hint="cs"/>
          <w:rtl/>
        </w:rPr>
        <w:t>ی</w:t>
      </w:r>
      <w:r>
        <w:rPr>
          <w:rtl/>
        </w:rPr>
        <w:t xml:space="preserve"> فعال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سود شناور به ۱٪ برسد. سپس استاپ با فاصله ۰.۵٪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جار</w:t>
      </w:r>
      <w:r>
        <w:rPr>
          <w:rFonts w:hint="cs"/>
          <w:rtl/>
        </w:rPr>
        <w:t>ی</w:t>
      </w:r>
      <w:r>
        <w:rPr>
          <w:rtl/>
        </w:rPr>
        <w:t xml:space="preserve"> به‌روز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8AA9D74" w14:textId="77777777" w:rsidR="00424777" w:rsidRDefault="00424777" w:rsidP="00424777">
      <w:pPr>
        <w:rPr>
          <w:rtl/>
        </w:rPr>
      </w:pPr>
      <w:r>
        <w:rPr>
          <w:rtl/>
        </w:rPr>
        <w:t>- **بر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>**: با همان آستانه ۱٪ سود، حد ضرر به نقطه ورود منتقل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(اگر هنوز منتقل نشده باشد).</w:t>
      </w:r>
    </w:p>
    <w:p w14:paraId="54673D56" w14:textId="77777777" w:rsidR="00424777" w:rsidRDefault="00424777" w:rsidP="00424777">
      <w:pPr>
        <w:rPr>
          <w:rtl/>
        </w:rPr>
      </w:pPr>
    </w:p>
    <w:p w14:paraId="17A8F00D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امکان بستن جزئ</w:t>
      </w:r>
      <w:r>
        <w:rPr>
          <w:rFonts w:hint="cs"/>
          <w:rtl/>
        </w:rPr>
        <w:t>ی</w:t>
      </w:r>
      <w:r>
        <w:rPr>
          <w:rtl/>
        </w:rPr>
        <w:t xml:space="preserve"> (با درصد دلخواه)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با دلا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مختلف وجود دارد.</w:t>
      </w:r>
    </w:p>
    <w:p w14:paraId="470DD41A" w14:textId="77777777" w:rsidR="00424777" w:rsidRDefault="00424777" w:rsidP="00424777">
      <w:pPr>
        <w:rPr>
          <w:rtl/>
        </w:rPr>
      </w:pPr>
    </w:p>
    <w:p w14:paraId="788EB7D1" w14:textId="77777777" w:rsidR="00424777" w:rsidRDefault="00424777" w:rsidP="00424777">
      <w:pPr>
        <w:rPr>
          <w:rtl/>
        </w:rPr>
      </w:pPr>
      <w:r>
        <w:rPr>
          <w:rtl/>
        </w:rPr>
        <w:t>#### ۳.۳. حد ضرر تطب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</w:p>
    <w:p w14:paraId="162ECCFB" w14:textId="77777777" w:rsidR="00424777" w:rsidRDefault="00424777" w:rsidP="00424777">
      <w:pPr>
        <w:rPr>
          <w:rtl/>
        </w:rPr>
      </w:pPr>
    </w:p>
    <w:p w14:paraId="1C7A7CFF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تابع</w:t>
      </w:r>
      <w:r>
        <w:rPr>
          <w:rtl/>
        </w:rPr>
        <w:t xml:space="preserve"> `</w:t>
      </w:r>
      <w:r>
        <w:t>CalculateAdaptiveStopLoss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حد ضرر بر اساس </w:t>
      </w:r>
      <w:r>
        <w:t>ATR</w:t>
      </w:r>
      <w:r>
        <w:rPr>
          <w:rtl/>
        </w:rPr>
        <w:t xml:space="preserve"> با دوره ۱۴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: 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`</w:t>
      </w:r>
      <w:r>
        <w:t>low - 1.5*ATR</w:t>
      </w:r>
      <w:r>
        <w:rPr>
          <w:rtl/>
        </w:rPr>
        <w:t>` و برا</w:t>
      </w:r>
      <w:r>
        <w:rPr>
          <w:rFonts w:hint="cs"/>
          <w:rtl/>
        </w:rPr>
        <w:t>ی</w:t>
      </w:r>
      <w:r>
        <w:rPr>
          <w:rtl/>
        </w:rPr>
        <w:t xml:space="preserve"> فروش، `</w:t>
      </w:r>
      <w:r>
        <w:t>high + 1.5*ATR</w:t>
      </w:r>
      <w:r>
        <w:rPr>
          <w:rtl/>
        </w:rPr>
        <w:t>`.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استاپ ثابت باشد.</w:t>
      </w:r>
    </w:p>
    <w:p w14:paraId="221A04E0" w14:textId="77777777" w:rsidR="00424777" w:rsidRDefault="00424777" w:rsidP="00424777">
      <w:pPr>
        <w:rPr>
          <w:rtl/>
        </w:rPr>
      </w:pPr>
    </w:p>
    <w:p w14:paraId="5B39CEBA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53BCAF1A" w14:textId="77777777" w:rsidR="00424777" w:rsidRDefault="00424777" w:rsidP="00424777">
      <w:pPr>
        <w:rPr>
          <w:rtl/>
        </w:rPr>
      </w:pPr>
    </w:p>
    <w:p w14:paraId="08966A1E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### ۴.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</w:p>
    <w:p w14:paraId="0D71A312" w14:textId="77777777" w:rsidR="00424777" w:rsidRDefault="00424777" w:rsidP="00424777">
      <w:pPr>
        <w:rPr>
          <w:rtl/>
        </w:rPr>
      </w:pPr>
    </w:p>
    <w:p w14:paraId="5B89966B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کدها از سه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نام برده شده است:</w:t>
      </w:r>
    </w:p>
    <w:p w14:paraId="485C7F81" w14:textId="77777777" w:rsidR="00424777" w:rsidRDefault="00424777" w:rsidP="00424777">
      <w:pPr>
        <w:rPr>
          <w:rtl/>
        </w:rPr>
      </w:pPr>
    </w:p>
    <w:p w14:paraId="1F9462A3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InpMainTimeframe</w:t>
      </w:r>
      <w:r>
        <w:rPr>
          <w:rtl/>
        </w:rPr>
        <w:t>`: در `</w:t>
      </w:r>
      <w:r>
        <w:t>MovingAverageManager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EMA20</w:t>
      </w:r>
      <w:r>
        <w:rPr>
          <w:rtl/>
        </w:rPr>
        <w:t xml:space="preserve"> استفاده شده.</w:t>
      </w:r>
    </w:p>
    <w:p w14:paraId="1A98DAD6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InpHigherTimeframe</w:t>
      </w:r>
      <w:r>
        <w:rPr>
          <w:rtl/>
        </w:rPr>
        <w:t>`: در `</w:t>
      </w:r>
      <w:r>
        <w:t>MovingAverageManager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EMA50</w:t>
      </w:r>
      <w:r>
        <w:rPr>
          <w:rtl/>
        </w:rPr>
        <w:t xml:space="preserve"> استفاده شده.</w:t>
      </w:r>
    </w:p>
    <w:p w14:paraId="7510127D" w14:textId="77777777" w:rsidR="00424777" w:rsidRDefault="00424777" w:rsidP="00424777">
      <w:pPr>
        <w:rPr>
          <w:rtl/>
        </w:rPr>
      </w:pPr>
      <w:r>
        <w:rPr>
          <w:rtl/>
        </w:rPr>
        <w:t>- `</w:t>
      </w:r>
      <w:r>
        <w:t>InpEntryTimeframe</w:t>
      </w:r>
      <w:r>
        <w:rPr>
          <w:rtl/>
        </w:rPr>
        <w:t>`: در `</w:t>
      </w:r>
      <w:r>
        <w:t>RSIManager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RSI</w:t>
      </w:r>
      <w:r>
        <w:rPr>
          <w:rtl/>
        </w:rPr>
        <w:t xml:space="preserve"> استفاده شده.</w:t>
      </w:r>
    </w:p>
    <w:p w14:paraId="04A241F2" w14:textId="77777777" w:rsidR="00424777" w:rsidRDefault="00424777" w:rsidP="00424777">
      <w:pPr>
        <w:rPr>
          <w:rtl/>
        </w:rPr>
      </w:pPr>
    </w:p>
    <w:p w14:paraId="5FC89031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در ه</w:t>
      </w:r>
      <w:r>
        <w:rPr>
          <w:rFonts w:hint="cs"/>
          <w:rtl/>
        </w:rPr>
        <w:t>ی</w:t>
      </w:r>
      <w:r>
        <w:rPr>
          <w:rFonts w:hint="eastAsia"/>
          <w:rtl/>
        </w:rPr>
        <w:t>چ‌کدام</w:t>
      </w:r>
      <w:r>
        <w:rPr>
          <w:rtl/>
        </w:rPr>
        <w:t xml:space="preserve">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نشده‌اند و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r>
        <w:t>EA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به صورت </w:t>
      </w:r>
      <w:r>
        <w:t>extern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شوند. احتمالاً قرار است کاربر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tl/>
        </w:rPr>
        <w:t xml:space="preserve"> را انتخاب کند. برا</w:t>
      </w:r>
      <w:r>
        <w:rPr>
          <w:rFonts w:hint="cs"/>
          <w:rtl/>
        </w:rPr>
        <w:t>ی</w:t>
      </w:r>
      <w:r>
        <w:rPr>
          <w:rtl/>
        </w:rPr>
        <w:t xml:space="preserve"> مثال:</w:t>
      </w:r>
    </w:p>
    <w:p w14:paraId="2C50993E" w14:textId="77777777" w:rsidR="00424777" w:rsidRDefault="00424777" w:rsidP="00424777">
      <w:pPr>
        <w:rPr>
          <w:rtl/>
        </w:rPr>
      </w:pPr>
    </w:p>
    <w:p w14:paraId="2B13B984" w14:textId="77777777" w:rsidR="00424777" w:rsidRDefault="00424777" w:rsidP="00424777">
      <w:pPr>
        <w:rPr>
          <w:rtl/>
        </w:rPr>
      </w:pPr>
      <w:r>
        <w:rPr>
          <w:rtl/>
        </w:rPr>
        <w:t>-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معاملات (مثلاً </w:t>
      </w:r>
      <w:r>
        <w:t>M15</w:t>
      </w:r>
      <w:r>
        <w:rPr>
          <w:rtl/>
        </w:rPr>
        <w:t>)</w:t>
      </w:r>
    </w:p>
    <w:p w14:paraId="2EC0B633" w14:textId="77777777" w:rsidR="00424777" w:rsidRDefault="00424777" w:rsidP="00424777">
      <w:pPr>
        <w:rPr>
          <w:rtl/>
        </w:rPr>
      </w:pPr>
      <w:r>
        <w:rPr>
          <w:rtl/>
        </w:rPr>
        <w:t>-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بالاتر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روند (مثلاً </w:t>
      </w:r>
      <w:r>
        <w:t>H1</w:t>
      </w:r>
      <w:r>
        <w:rPr>
          <w:rtl/>
        </w:rPr>
        <w:t>)</w:t>
      </w:r>
    </w:p>
    <w:p w14:paraId="321A93AD" w14:textId="77777777" w:rsidR="00424777" w:rsidRDefault="00424777" w:rsidP="00424777">
      <w:pPr>
        <w:rPr>
          <w:rtl/>
        </w:rPr>
      </w:pPr>
      <w:r>
        <w:rPr>
          <w:rtl/>
        </w:rPr>
        <w:t>-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ورود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RSI</w:t>
      </w:r>
      <w:r>
        <w:rPr>
          <w:rtl/>
        </w:rPr>
        <w:t xml:space="preserve"> (مثلاً </w:t>
      </w:r>
      <w:r>
        <w:t>M5</w:t>
      </w:r>
      <w:r>
        <w:rPr>
          <w:rtl/>
        </w:rPr>
        <w:t>)</w:t>
      </w:r>
    </w:p>
    <w:p w14:paraId="40A022D3" w14:textId="77777777" w:rsidR="00424777" w:rsidRDefault="00424777" w:rsidP="00424777">
      <w:pPr>
        <w:rPr>
          <w:rtl/>
        </w:rPr>
      </w:pPr>
    </w:p>
    <w:p w14:paraId="5A64BD5C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`</w:t>
      </w:r>
      <w:r>
        <w:t>MovingAverageManager`</w:t>
      </w:r>
      <w:r>
        <w:rPr>
          <w:rtl/>
        </w:rPr>
        <w:t xml:space="preserve">، </w:t>
      </w:r>
      <w:r>
        <w:t>EMA20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InpMainTimeframe</w:t>
      </w:r>
      <w:r>
        <w:rPr>
          <w:rtl/>
        </w:rPr>
        <w:t xml:space="preserve">` و </w:t>
      </w:r>
      <w:r>
        <w:t>EMA50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InpHigherTimeframe</w:t>
      </w:r>
      <w:r>
        <w:rPr>
          <w:rtl/>
        </w:rPr>
        <w:t>`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EMA20</w:t>
      </w:r>
      <w:r>
        <w:rPr>
          <w:rtl/>
        </w:rPr>
        <w:t xml:space="preserve"> در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کندل‌ها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r>
        <w:t>EMA50</w:t>
      </w:r>
      <w:r>
        <w:rPr>
          <w:rtl/>
        </w:rPr>
        <w:t xml:space="preserve"> در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بالاتر قرار دارد </w:t>
      </w:r>
      <w:r>
        <w:rPr>
          <w:rFonts w:cs="Times New Roman" w:hint="cs"/>
          <w:rtl/>
        </w:rPr>
        <w:t>–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متداول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چندتا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است.</w:t>
      </w:r>
    </w:p>
    <w:p w14:paraId="65C161EA" w14:textId="77777777" w:rsidR="00424777" w:rsidRDefault="00424777" w:rsidP="00424777">
      <w:pPr>
        <w:rPr>
          <w:rtl/>
        </w:rPr>
      </w:pPr>
    </w:p>
    <w:p w14:paraId="46D632A3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`</w:t>
      </w:r>
      <w:r>
        <w:t>EntrySignalManager</w:t>
      </w:r>
      <w:r>
        <w:rPr>
          <w:rtl/>
        </w:rPr>
        <w:t>`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کلاس‌ها، از آرا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`</w:t>
      </w:r>
      <w:r>
        <w:t>MqlRates candles</w:t>
      </w:r>
      <w:r>
        <w:rPr>
          <w:rtl/>
        </w:rPr>
        <w:t>[]` استفاده شده که انتظار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r>
        <w:rPr>
          <w:rtl/>
        </w:rPr>
        <w:t xml:space="preserve"> کندل‌ها</w:t>
      </w:r>
      <w:r>
        <w:rPr>
          <w:rFonts w:hint="cs"/>
          <w:rtl/>
        </w:rPr>
        <w:t>ی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را داشته باشد. اما در متدها</w:t>
      </w:r>
      <w:r>
        <w:rPr>
          <w:rFonts w:hint="cs"/>
          <w:rtl/>
        </w:rPr>
        <w:t>یی</w:t>
      </w:r>
      <w:r>
        <w:rPr>
          <w:rtl/>
        </w:rPr>
        <w:t xml:space="preserve"> مانند `</w:t>
      </w:r>
      <w:r>
        <w:t>DetectPinBarSignal</w:t>
      </w:r>
      <w:r>
        <w:rPr>
          <w:rtl/>
        </w:rPr>
        <w:t>`، روند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پارامتر وارد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احتمالاً از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بالاتر استخراج شد</w:t>
      </w:r>
      <w:r>
        <w:rPr>
          <w:rFonts w:hint="eastAsia"/>
          <w:rtl/>
        </w:rPr>
        <w:t>ه</w:t>
      </w:r>
      <w:r>
        <w:rPr>
          <w:rtl/>
        </w:rPr>
        <w:t xml:space="preserve"> است.</w:t>
      </w:r>
    </w:p>
    <w:p w14:paraId="22616EE2" w14:textId="77777777" w:rsidR="00424777" w:rsidRDefault="00424777" w:rsidP="00424777">
      <w:pPr>
        <w:rPr>
          <w:rtl/>
        </w:rPr>
      </w:pPr>
    </w:p>
    <w:p w14:paraId="0EE79B83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6645A809" w14:textId="77777777" w:rsidR="00424777" w:rsidRDefault="00424777" w:rsidP="00424777">
      <w:pPr>
        <w:rPr>
          <w:rtl/>
        </w:rPr>
      </w:pPr>
    </w:p>
    <w:p w14:paraId="194C4AFF" w14:textId="77777777" w:rsidR="00424777" w:rsidRDefault="00424777" w:rsidP="00424777">
      <w:pPr>
        <w:rPr>
          <w:rtl/>
        </w:rPr>
      </w:pPr>
      <w:r>
        <w:rPr>
          <w:rtl/>
        </w:rPr>
        <w:t>### ۵. باگ‌ها و مشکلات احتمال</w:t>
      </w:r>
      <w:r>
        <w:rPr>
          <w:rFonts w:hint="cs"/>
          <w:rtl/>
        </w:rPr>
        <w:t>ی</w:t>
      </w:r>
      <w:r>
        <w:rPr>
          <w:rtl/>
        </w:rPr>
        <w:t xml:space="preserve"> (بدون ارائه کد اصلاح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1EE5D76E" w14:textId="77777777" w:rsidR="00424777" w:rsidRDefault="00424777" w:rsidP="00424777">
      <w:pPr>
        <w:rPr>
          <w:rtl/>
        </w:rPr>
      </w:pPr>
    </w:p>
    <w:p w14:paraId="728652AD" w14:textId="77777777" w:rsidR="00424777" w:rsidRDefault="00424777" w:rsidP="00424777">
      <w:pPr>
        <w:rPr>
          <w:rtl/>
        </w:rPr>
      </w:pPr>
      <w:r>
        <w:rPr>
          <w:rtl/>
        </w:rPr>
        <w:t>1. **وابستگ</w:t>
      </w:r>
      <w:r>
        <w:rPr>
          <w:rFonts w:hint="cs"/>
          <w:rtl/>
        </w:rPr>
        <w:t>ی</w:t>
      </w:r>
      <w:r>
        <w:rPr>
          <w:rtl/>
        </w:rPr>
        <w:t xml:space="preserve"> مدور (</w:t>
      </w:r>
      <w:r>
        <w:t>Circular Dependency</w:t>
      </w:r>
      <w:r>
        <w:rPr>
          <w:rtl/>
        </w:rPr>
        <w:t>):**</w:t>
      </w:r>
    </w:p>
    <w:p w14:paraId="261EAE23" w14:textId="77777777" w:rsidR="00424777" w:rsidRDefault="00424777" w:rsidP="00424777">
      <w:pPr>
        <w:rPr>
          <w:rtl/>
        </w:rPr>
      </w:pPr>
      <w:r>
        <w:rPr>
          <w:rtl/>
        </w:rPr>
        <w:t xml:space="preserve">   - `</w:t>
      </w:r>
      <w:r>
        <w:t>EntrySignalManager.mqh</w:t>
      </w:r>
      <w:r>
        <w:rPr>
          <w:rtl/>
        </w:rPr>
        <w:t>` شامل `</w:t>
      </w:r>
      <w:r>
        <w:t>TrendChannelDetector.mqh</w:t>
      </w:r>
      <w:r>
        <w:rPr>
          <w:rtl/>
        </w:rPr>
        <w:t>` و `</w:t>
      </w:r>
      <w:r>
        <w:t>SupportResistanceManager.mqh</w:t>
      </w:r>
      <w:r>
        <w:rPr>
          <w:rtl/>
        </w:rPr>
        <w:t>` است.</w:t>
      </w:r>
    </w:p>
    <w:p w14:paraId="020B2ECA" w14:textId="77777777" w:rsidR="00424777" w:rsidRDefault="00424777" w:rsidP="00424777">
      <w:pPr>
        <w:rPr>
          <w:rtl/>
        </w:rPr>
      </w:pPr>
      <w:r>
        <w:rPr>
          <w:rtl/>
        </w:rPr>
        <w:t xml:space="preserve">   - `</w:t>
      </w:r>
      <w:r>
        <w:t>TrendCycleManager.mqh</w:t>
      </w:r>
      <w:r>
        <w:rPr>
          <w:rtl/>
        </w:rPr>
        <w:t>` شامل `</w:t>
      </w:r>
      <w:r>
        <w:t>EntrySignalManager.mqh</w:t>
      </w:r>
      <w:r>
        <w:rPr>
          <w:rtl/>
        </w:rPr>
        <w:t>` و `</w:t>
      </w:r>
      <w:r>
        <w:t>TrendChannelDetector.mqh</w:t>
      </w:r>
      <w:r>
        <w:rPr>
          <w:rtl/>
        </w:rPr>
        <w:t>` است.</w:t>
      </w:r>
    </w:p>
    <w:p w14:paraId="020EA619" w14:textId="77777777" w:rsidR="00424777" w:rsidRDefault="00424777" w:rsidP="00424777">
      <w:pPr>
        <w:rPr>
          <w:rtl/>
        </w:rPr>
      </w:pPr>
      <w:r>
        <w:rPr>
          <w:rtl/>
        </w:rPr>
        <w:t xml:space="preserve">   - 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جه،</w:t>
      </w:r>
      <w:r>
        <w:rPr>
          <w:rtl/>
        </w:rPr>
        <w:t xml:space="preserve"> `</w:t>
      </w:r>
      <w:r>
        <w:t>EntrySignalManager</w:t>
      </w:r>
      <w:r>
        <w:rPr>
          <w:rtl/>
        </w:rPr>
        <w:t>` و `</w:t>
      </w:r>
      <w:r>
        <w:t>TrendCycleManager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را </w:t>
      </w:r>
      <w:r>
        <w:t>include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در زمان کامپا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بازگشت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کند.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پ</w:t>
      </w:r>
      <w:r>
        <w:rPr>
          <w:rFonts w:hint="cs"/>
          <w:rtl/>
        </w:rPr>
        <w:t>ی</w:t>
      </w:r>
      <w:r>
        <w:rPr>
          <w:rFonts w:hint="eastAsia"/>
          <w:rtl/>
        </w:rPr>
        <w:t>ش‌پردازنده‌ها</w:t>
      </w:r>
      <w:r>
        <w:rPr>
          <w:rFonts w:hint="cs"/>
          <w:rtl/>
        </w:rPr>
        <w:t>ی</w:t>
      </w:r>
      <w:r>
        <w:rPr>
          <w:rtl/>
        </w:rPr>
        <w:t xml:space="preserve"> شرط</w:t>
      </w:r>
      <w:r>
        <w:rPr>
          <w:rFonts w:hint="cs"/>
          <w:rtl/>
        </w:rPr>
        <w:t>ی</w:t>
      </w:r>
      <w:r>
        <w:rPr>
          <w:rtl/>
        </w:rPr>
        <w:t xml:space="preserve"> (`#</w:t>
      </w:r>
      <w:r>
        <w:t>ifndef</w:t>
      </w:r>
      <w:r>
        <w:rPr>
          <w:rtl/>
        </w:rPr>
        <w:t>`) استفاده شود. در حال حاضر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tl/>
        </w:rPr>
        <w:t xml:space="preserve"> فقط `#</w:t>
      </w:r>
      <w:r>
        <w:t>property copyright</w:t>
      </w:r>
      <w:r>
        <w:rPr>
          <w:rtl/>
        </w:rPr>
        <w:t>` د</w:t>
      </w:r>
      <w:r>
        <w:rPr>
          <w:rFonts w:hint="eastAsia"/>
          <w:rtl/>
        </w:rPr>
        <w:t>ارند</w:t>
      </w:r>
      <w:r>
        <w:rPr>
          <w:rtl/>
        </w:rPr>
        <w:t xml:space="preserve"> که مانع از چندبار </w:t>
      </w:r>
      <w:r>
        <w:t>inclusion</w:t>
      </w:r>
      <w:r>
        <w:rPr>
          <w:rtl/>
        </w:rPr>
        <w:t xml:space="preserve">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706AEBB" w14:textId="77777777" w:rsidR="00424777" w:rsidRDefault="00424777" w:rsidP="00424777">
      <w:pPr>
        <w:rPr>
          <w:rtl/>
        </w:rPr>
      </w:pPr>
    </w:p>
    <w:p w14:paraId="2669F567" w14:textId="77777777" w:rsidR="00424777" w:rsidRDefault="00424777" w:rsidP="00424777">
      <w:pPr>
        <w:rPr>
          <w:rtl/>
        </w:rPr>
      </w:pPr>
      <w:r>
        <w:rPr>
          <w:rtl/>
        </w:rPr>
        <w:t>2. **استفاده از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ف‌نشده</w:t>
      </w:r>
      <w:r>
        <w:rPr>
          <w:rtl/>
        </w:rPr>
        <w:t>:**</w:t>
      </w:r>
    </w:p>
    <w:p w14:paraId="49F8287C" w14:textId="77777777" w:rsidR="00424777" w:rsidRDefault="00424777" w:rsidP="00424777">
      <w:pPr>
        <w:rPr>
          <w:rtl/>
        </w:rPr>
      </w:pPr>
      <w:r>
        <w:rPr>
          <w:rtl/>
        </w:rPr>
        <w:t xml:space="preserve">   - در `</w:t>
      </w:r>
      <w:r>
        <w:t>MovingAverageManager::CalculateTrendStrengthWithEMA</w:t>
      </w:r>
      <w:r>
        <w:rPr>
          <w:rtl/>
        </w:rPr>
        <w:t>`، از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r>
        <w:t>currentTime</w:t>
      </w:r>
      <w:r>
        <w:rPr>
          <w:rtl/>
        </w:rPr>
        <w:t>` استفاده شده که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نشده است.</w:t>
      </w:r>
    </w:p>
    <w:p w14:paraId="5035E9EC" w14:textId="77777777" w:rsidR="00424777" w:rsidRDefault="00424777" w:rsidP="00424777">
      <w:pPr>
        <w:rPr>
          <w:rtl/>
        </w:rPr>
      </w:pPr>
      <w:r>
        <w:rPr>
          <w:rtl/>
        </w:rPr>
        <w:t xml:space="preserve">   - در `</w:t>
      </w:r>
      <w:r>
        <w:t>PatternDetector::DetectBarbedWire</w:t>
      </w:r>
      <w:r>
        <w:rPr>
          <w:rtl/>
        </w:rPr>
        <w:t>`، از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r>
        <w:t>ema20</w:t>
      </w:r>
      <w:r>
        <w:rPr>
          <w:rtl/>
        </w:rPr>
        <w:t>` استفاده شده که مقدار ندارد.</w:t>
      </w:r>
    </w:p>
    <w:p w14:paraId="3F5BEA83" w14:textId="77777777" w:rsidR="00424777" w:rsidRDefault="00424777" w:rsidP="00424777">
      <w:pPr>
        <w:rPr>
          <w:rtl/>
        </w:rPr>
      </w:pPr>
      <w:r>
        <w:rPr>
          <w:rtl/>
        </w:rPr>
        <w:t xml:space="preserve">   - در `</w:t>
      </w:r>
      <w:r>
        <w:t>EntrySignalManager::IsInSpikePhase</w:t>
      </w:r>
      <w:r>
        <w:rPr>
          <w:rtl/>
        </w:rPr>
        <w:t>`، متد `</w:t>
      </w:r>
      <w:r>
        <w:t>trendDetector.IsSpikePhase</w:t>
      </w:r>
      <w:r>
        <w:rPr>
          <w:rtl/>
        </w:rPr>
        <w:t>` فراخوان</w:t>
      </w:r>
      <w:r>
        <w:rPr>
          <w:rFonts w:hint="cs"/>
          <w:rtl/>
        </w:rPr>
        <w:t>ی</w:t>
      </w:r>
      <w:r>
        <w:rPr>
          <w:rtl/>
        </w:rPr>
        <w:t xml:space="preserve"> شده، اما `</w:t>
      </w:r>
      <w:r>
        <w:t>trendDetector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tl/>
        </w:rPr>
        <w:t xml:space="preserve"> از `</w:t>
      </w:r>
      <w:r>
        <w:t>TrendChannelDetector</w:t>
      </w:r>
      <w:r>
        <w:rPr>
          <w:rtl/>
        </w:rPr>
        <w:t>` است و `</w:t>
      </w:r>
      <w:r>
        <w:t>IsSpikePhase</w:t>
      </w:r>
      <w:r>
        <w:rPr>
          <w:rtl/>
        </w:rPr>
        <w:t xml:space="preserve">` در آن کلاس وجود دارد </w:t>
      </w:r>
      <w:r>
        <w:rPr>
          <w:rFonts w:cs="Times New Roman" w:hint="cs"/>
          <w:rtl/>
        </w:rPr>
        <w:t>–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به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نظر</w:t>
      </w:r>
      <w:r>
        <w:rPr>
          <w:rtl/>
        </w:rPr>
        <w:t xml:space="preserve"> </w:t>
      </w:r>
      <w:r>
        <w:rPr>
          <w:rFonts w:ascii="IRANSansWeb(FaNum) Light" w:hAnsi="IRANSansWeb(FaNum) Light" w:hint="cs"/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فراخوان</w:t>
      </w:r>
      <w:r>
        <w:rPr>
          <w:rFonts w:hint="cs"/>
          <w:rtl/>
        </w:rPr>
        <w:t>ی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باشد.</w:t>
      </w:r>
    </w:p>
    <w:p w14:paraId="44406D05" w14:textId="77777777" w:rsidR="00424777" w:rsidRDefault="00424777" w:rsidP="00424777">
      <w:pPr>
        <w:rPr>
          <w:rtl/>
        </w:rPr>
      </w:pPr>
    </w:p>
    <w:p w14:paraId="76A332F4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3. **منطق ناقص در برخ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ص‌ها</w:t>
      </w:r>
      <w:r>
        <w:rPr>
          <w:rtl/>
        </w:rPr>
        <w:t>:**</w:t>
      </w:r>
    </w:p>
    <w:p w14:paraId="6DE6A82F" w14:textId="77777777" w:rsidR="00424777" w:rsidRDefault="00424777" w:rsidP="00424777">
      <w:pPr>
        <w:rPr>
          <w:rtl/>
        </w:rPr>
      </w:pPr>
      <w:r>
        <w:rPr>
          <w:rtl/>
        </w:rPr>
        <w:t xml:space="preserve">   - `</w:t>
      </w:r>
      <w:r>
        <w:t>DetectDoubleTopBottom</w:t>
      </w:r>
      <w:r>
        <w:rPr>
          <w:rtl/>
        </w:rPr>
        <w:t>` در `</w:t>
      </w:r>
      <w:r>
        <w:t>EntrySignalManager</w:t>
      </w:r>
      <w:r>
        <w:rPr>
          <w:rtl/>
        </w:rPr>
        <w:t>`: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به جا</w:t>
      </w:r>
      <w:r>
        <w:rPr>
          <w:rFonts w:hint="cs"/>
          <w:rtl/>
        </w:rPr>
        <w:t>ی</w:t>
      </w:r>
      <w:r>
        <w:rPr>
          <w:rtl/>
        </w:rPr>
        <w:t xml:space="preserve"> شکست، خود سطح در نظر گرفته شده که ممکن است منجر به ورود زودهنگام شود.</w:t>
      </w:r>
    </w:p>
    <w:p w14:paraId="44CF027E" w14:textId="77777777" w:rsidR="00424777" w:rsidRDefault="00424777" w:rsidP="00424777">
      <w:pPr>
        <w:rPr>
          <w:rtl/>
        </w:rPr>
      </w:pPr>
      <w:r>
        <w:rPr>
          <w:rtl/>
        </w:rPr>
        <w:t xml:space="preserve">   - `</w:t>
      </w:r>
      <w:r>
        <w:t>DetectChannel</w:t>
      </w:r>
      <w:r>
        <w:rPr>
          <w:rtl/>
        </w:rPr>
        <w:t>` در `</w:t>
      </w:r>
      <w:r>
        <w:t>TrendChannelDetector</w:t>
      </w:r>
      <w:r>
        <w:rPr>
          <w:rtl/>
        </w:rPr>
        <w:t>`: خطوط کانال به صورت افق</w:t>
      </w:r>
      <w:r>
        <w:rPr>
          <w:rFonts w:hint="cs"/>
          <w:rtl/>
        </w:rPr>
        <w:t>ی</w:t>
      </w:r>
      <w:r>
        <w:rPr>
          <w:rtl/>
        </w:rPr>
        <w:t xml:space="preserve"> (م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که با مفهوم کانال ش</w:t>
      </w:r>
      <w:r>
        <w:rPr>
          <w:rFonts w:hint="cs"/>
          <w:rtl/>
        </w:rPr>
        <w:t>ی</w:t>
      </w:r>
      <w:r>
        <w:rPr>
          <w:rFonts w:hint="eastAsia"/>
          <w:rtl/>
        </w:rPr>
        <w:t>ب‌دار</w:t>
      </w:r>
      <w:r>
        <w:rPr>
          <w:rtl/>
        </w:rPr>
        <w:t xml:space="preserve"> همخوان</w:t>
      </w:r>
      <w:r>
        <w:rPr>
          <w:rFonts w:hint="cs"/>
          <w:rtl/>
        </w:rPr>
        <w:t>ی</w:t>
      </w:r>
      <w:r>
        <w:rPr>
          <w:rtl/>
        </w:rPr>
        <w:t xml:space="preserve"> ندارد.</w:t>
      </w:r>
    </w:p>
    <w:p w14:paraId="549F7982" w14:textId="77777777" w:rsidR="00424777" w:rsidRDefault="00424777" w:rsidP="00424777">
      <w:pPr>
        <w:rPr>
          <w:rtl/>
        </w:rPr>
      </w:pPr>
      <w:r>
        <w:rPr>
          <w:rtl/>
        </w:rPr>
        <w:t xml:space="preserve">   - `</w:t>
      </w:r>
      <w:r>
        <w:t>DetectWedge</w:t>
      </w:r>
      <w:r>
        <w:rPr>
          <w:rtl/>
        </w:rPr>
        <w:t>` در `</w:t>
      </w:r>
      <w:r>
        <w:t>TrendCycleManager</w:t>
      </w:r>
      <w:r>
        <w:rPr>
          <w:rtl/>
        </w:rPr>
        <w:t>`: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با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بر تعداد نقاط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زمان را ناد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r>
        <w:rPr>
          <w:rtl/>
        </w:rPr>
        <w:t xml:space="preserve"> مختلف نادرست است.</w:t>
      </w:r>
    </w:p>
    <w:p w14:paraId="050552FC" w14:textId="77777777" w:rsidR="00424777" w:rsidRDefault="00424777" w:rsidP="00424777">
      <w:pPr>
        <w:rPr>
          <w:rtl/>
        </w:rPr>
      </w:pPr>
    </w:p>
    <w:p w14:paraId="384D5075" w14:textId="77777777" w:rsidR="00424777" w:rsidRDefault="00424777" w:rsidP="00424777">
      <w:pPr>
        <w:rPr>
          <w:rtl/>
        </w:rPr>
      </w:pPr>
      <w:r>
        <w:rPr>
          <w:rtl/>
        </w:rPr>
        <w:t>4. **عدم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خطا:**</w:t>
      </w:r>
    </w:p>
    <w:p w14:paraId="09147A37" w14:textId="77777777" w:rsidR="00424777" w:rsidRDefault="00424777" w:rsidP="00424777">
      <w:pPr>
        <w:rPr>
          <w:rtl/>
        </w:rPr>
      </w:pPr>
      <w:r>
        <w:rPr>
          <w:rtl/>
        </w:rPr>
        <w:t xml:space="preserve">   -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توابع، اگر `</w:t>
      </w:r>
      <w:r>
        <w:t>CopyBuffer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`</w:t>
      </w:r>
      <w:r>
        <w:t>SymbolInfoSessionTrade`</w:t>
      </w:r>
      <w:r>
        <w:rPr>
          <w:rFonts w:ascii="MS Gothic" w:eastAsia="MS Gothic" w:hAnsi="MS Gothic" w:cs="MS Gothic" w:hint="eastAsia"/>
        </w:rPr>
        <w:t>失</w:t>
      </w:r>
      <w:r>
        <w:rPr>
          <w:rFonts w:ascii="Microsoft JhengHei" w:eastAsia="Microsoft JhengHei" w:hAnsi="Microsoft JhengHei" w:cs="Microsoft JhengHei" w:hint="eastAsia"/>
        </w:rPr>
        <w:t>败</w:t>
      </w:r>
      <w:r>
        <w:rPr>
          <w:rFonts w:hint="eastAsia"/>
          <w:rtl/>
        </w:rPr>
        <w:t>،</w:t>
      </w:r>
      <w:r>
        <w:rPr>
          <w:rtl/>
        </w:rPr>
        <w:t xml:space="preserve"> مقدار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۰ برگردانده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منجر به 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اشتباه شود. بهتر است حداقل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هشدار چاپ شود.</w:t>
      </w:r>
    </w:p>
    <w:p w14:paraId="71A13E0F" w14:textId="77777777" w:rsidR="00424777" w:rsidRDefault="00424777" w:rsidP="00424777">
      <w:pPr>
        <w:rPr>
          <w:rtl/>
        </w:rPr>
      </w:pPr>
    </w:p>
    <w:p w14:paraId="51D6BA7D" w14:textId="77777777" w:rsidR="00424777" w:rsidRDefault="00424777" w:rsidP="00424777">
      <w:pPr>
        <w:rPr>
          <w:rtl/>
        </w:rPr>
      </w:pPr>
      <w:r>
        <w:rPr>
          <w:rtl/>
        </w:rPr>
        <w:t>5. **مقاد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ثابت (</w:t>
      </w:r>
      <w:r>
        <w:t>Hard-coded</w:t>
      </w:r>
      <w:r>
        <w:rPr>
          <w:rtl/>
        </w:rPr>
        <w:t>)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>:**</w:t>
      </w:r>
    </w:p>
    <w:p w14:paraId="35BD1CC3" w14:textId="77777777" w:rsidR="00424777" w:rsidRDefault="00424777" w:rsidP="00424777">
      <w:pPr>
        <w:rPr>
          <w:rtl/>
        </w:rPr>
      </w:pPr>
      <w:r>
        <w:rPr>
          <w:rtl/>
        </w:rPr>
        <w:t xml:space="preserve">   - نسبت‌ها و درصدها مانند `0.001`، `0.1`، `0.3`، `1.0` و ... در سراسر کد پراکنده‌اند.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ممکن است برا</w:t>
      </w:r>
      <w:r>
        <w:rPr>
          <w:rFonts w:hint="cs"/>
          <w:rtl/>
        </w:rPr>
        <w:t>ی</w:t>
      </w:r>
      <w:r>
        <w:rPr>
          <w:rtl/>
        </w:rPr>
        <w:t xml:space="preserve"> همه بازارها و شرا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>
        <w:rPr>
          <w:rtl/>
        </w:rPr>
        <w:t xml:space="preserve"> کار نکنند. بهتر بود به صورت پارامترها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شدند</w:t>
      </w:r>
      <w:r>
        <w:rPr>
          <w:rtl/>
        </w:rPr>
        <w:t>.</w:t>
      </w:r>
    </w:p>
    <w:p w14:paraId="33052607" w14:textId="77777777" w:rsidR="00424777" w:rsidRDefault="00424777" w:rsidP="00424777">
      <w:pPr>
        <w:rPr>
          <w:rtl/>
        </w:rPr>
      </w:pPr>
    </w:p>
    <w:p w14:paraId="6790B56E" w14:textId="77777777" w:rsidR="00424777" w:rsidRDefault="00424777" w:rsidP="00424777">
      <w:pPr>
        <w:rPr>
          <w:rtl/>
        </w:rPr>
      </w:pPr>
      <w:r>
        <w:rPr>
          <w:rtl/>
        </w:rPr>
        <w:t>6. **محاسبه حجم در `</w:t>
      </w:r>
      <w:r>
        <w:t>TradeRiskManager::CalculatePositionSize</w:t>
      </w:r>
      <w:r>
        <w:rPr>
          <w:rtl/>
        </w:rPr>
        <w:t>`:**</w:t>
      </w:r>
    </w:p>
    <w:p w14:paraId="358D2377" w14:textId="77777777" w:rsidR="00424777" w:rsidRDefault="00424777" w:rsidP="00424777">
      <w:pPr>
        <w:rPr>
          <w:rtl/>
        </w:rPr>
      </w:pPr>
      <w:r>
        <w:rPr>
          <w:rtl/>
        </w:rPr>
        <w:t xml:space="preserve">   -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`0.01` در انتها</w:t>
      </w:r>
      <w:r>
        <w:rPr>
          <w:rFonts w:hint="cs"/>
          <w:rtl/>
        </w:rPr>
        <w:t>ی</w:t>
      </w:r>
      <w:r>
        <w:rPr>
          <w:rtl/>
        </w:rPr>
        <w:t xml:space="preserve"> محاسبه ابهام 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احتمالاً برا</w:t>
      </w:r>
      <w:r>
        <w:rPr>
          <w:rFonts w:hint="cs"/>
          <w:rtl/>
        </w:rPr>
        <w:t>ی</w:t>
      </w:r>
      <w:r>
        <w:rPr>
          <w:rtl/>
        </w:rPr>
        <w:t xml:space="preserve">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لات استاندارد است، اما مقدار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آن وابسته به ارزش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است. اگر بروکر از لات‌ها</w:t>
      </w:r>
      <w:r>
        <w:rPr>
          <w:rFonts w:hint="cs"/>
          <w:rtl/>
        </w:rPr>
        <w:t>ی</w:t>
      </w:r>
      <w:r>
        <w:rPr>
          <w:rtl/>
        </w:rPr>
        <w:t xml:space="preserve"> با حجم متفاوت استفاده کند، ممکن است محاسبه نادرست باشد.</w:t>
      </w:r>
    </w:p>
    <w:p w14:paraId="0296524B" w14:textId="77777777" w:rsidR="00424777" w:rsidRDefault="00424777" w:rsidP="00424777">
      <w:pPr>
        <w:rPr>
          <w:rtl/>
        </w:rPr>
      </w:pPr>
    </w:p>
    <w:p w14:paraId="5BDFB45A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>7. **آرا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tl/>
        </w:rPr>
        <w:t xml:space="preserve"> بدون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اندازه:**</w:t>
      </w:r>
    </w:p>
    <w:p w14:paraId="3016C7E0" w14:textId="77777777" w:rsidR="00424777" w:rsidRDefault="00424777" w:rsidP="00424777">
      <w:pPr>
        <w:rPr>
          <w:rtl/>
        </w:rPr>
      </w:pPr>
      <w:r>
        <w:rPr>
          <w:rtl/>
        </w:rPr>
        <w:t xml:space="preserve">   - در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جاها (مانند `</w:t>
      </w:r>
      <w:r>
        <w:t>SupportResistanceManager</w:t>
      </w:r>
      <w:r>
        <w:rPr>
          <w:rtl/>
        </w:rPr>
        <w:t>`)، آرا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tl/>
        </w:rPr>
        <w:t xml:space="preserve"> با `</w:t>
      </w:r>
      <w:r>
        <w:t>ArrayResize</w:t>
      </w:r>
      <w:r>
        <w:rPr>
          <w:rtl/>
        </w:rPr>
        <w:t>`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شوند،</w:t>
      </w:r>
      <w:r>
        <w:rPr>
          <w:rtl/>
        </w:rPr>
        <w:t xml:space="preserve"> اما گاه</w:t>
      </w:r>
      <w:r>
        <w:rPr>
          <w:rFonts w:hint="cs"/>
          <w:rtl/>
        </w:rPr>
        <w:t>ی</w:t>
      </w:r>
      <w:r>
        <w:rPr>
          <w:rtl/>
        </w:rPr>
        <w:t xml:space="preserve"> بدون بررس</w:t>
      </w:r>
      <w:r>
        <w:rPr>
          <w:rFonts w:hint="cs"/>
          <w:rtl/>
        </w:rPr>
        <w:t>ی</w:t>
      </w:r>
      <w:r>
        <w:rPr>
          <w:rtl/>
        </w:rPr>
        <w:t xml:space="preserve">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ممکن است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حد بزرگ شوند.</w:t>
      </w:r>
    </w:p>
    <w:p w14:paraId="74FEAB6C" w14:textId="77777777" w:rsidR="00424777" w:rsidRDefault="00424777" w:rsidP="00424777">
      <w:pPr>
        <w:rPr>
          <w:rtl/>
        </w:rPr>
      </w:pPr>
    </w:p>
    <w:p w14:paraId="69034046" w14:textId="77777777" w:rsidR="00424777" w:rsidRDefault="00424777" w:rsidP="00424777">
      <w:pPr>
        <w:rPr>
          <w:rtl/>
        </w:rPr>
      </w:pPr>
      <w:r>
        <w:rPr>
          <w:rtl/>
        </w:rPr>
        <w:t>8. **عدم تطابق نوع داده:**</w:t>
      </w:r>
    </w:p>
    <w:p w14:paraId="3CC5A8F4" w14:textId="77777777" w:rsidR="00424777" w:rsidRDefault="00424777" w:rsidP="00424777">
      <w:pPr>
        <w:rPr>
          <w:rtl/>
        </w:rPr>
      </w:pPr>
      <w:r>
        <w:rPr>
          <w:rtl/>
        </w:rPr>
        <w:t xml:space="preserve">   - در `</w:t>
      </w:r>
      <w:r>
        <w:t>MarketSessionManager::GetNextMarketCloseTime</w:t>
      </w:r>
      <w:r>
        <w:rPr>
          <w:rtl/>
        </w:rPr>
        <w:t>`، عبارت `</w:t>
      </w:r>
      <w:r>
        <w:t>return GetNextMarketOpenTime() + 1</w:t>
      </w:r>
      <w:r>
        <w:rPr>
          <w:rtl/>
        </w:rPr>
        <w:t xml:space="preserve">;`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به زمان اضافه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ممکن است منجر به زمان نامعتبر (مثلاً ن</w:t>
      </w:r>
      <w:r>
        <w:rPr>
          <w:rFonts w:hint="cs"/>
          <w:rtl/>
        </w:rPr>
        <w:t>ی</w:t>
      </w:r>
      <w:r>
        <w:rPr>
          <w:rFonts w:hint="eastAsia"/>
          <w:rtl/>
        </w:rPr>
        <w:t>مه‌شب</w:t>
      </w:r>
      <w:r>
        <w:rPr>
          <w:rtl/>
        </w:rPr>
        <w:t xml:space="preserve">) شود. بهتر بود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بعد از باز شدن در نظر گرفته شود.</w:t>
      </w:r>
    </w:p>
    <w:p w14:paraId="05EF6539" w14:textId="77777777" w:rsidR="00424777" w:rsidRDefault="00424777" w:rsidP="00424777">
      <w:pPr>
        <w:rPr>
          <w:rtl/>
        </w:rPr>
      </w:pPr>
    </w:p>
    <w:p w14:paraId="4C0AE13F" w14:textId="77777777" w:rsidR="00424777" w:rsidRDefault="00424777" w:rsidP="00424777">
      <w:pPr>
        <w:rPr>
          <w:rtl/>
        </w:rPr>
      </w:pPr>
      <w:r>
        <w:rPr>
          <w:rtl/>
        </w:rPr>
        <w:t>9. **مقدار `</w:t>
      </w:r>
      <w:r>
        <w:t>touchTolerance</w:t>
      </w:r>
      <w:r>
        <w:rPr>
          <w:rtl/>
        </w:rPr>
        <w:t>` در `</w:t>
      </w:r>
      <w:r>
        <w:t>SupportResistanceManager</w:t>
      </w:r>
      <w:r>
        <w:rPr>
          <w:rtl/>
        </w:rPr>
        <w:t>`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کوچک (۰.۰۵٪):**</w:t>
      </w:r>
    </w:p>
    <w:p w14:paraId="587007CD" w14:textId="77777777" w:rsidR="00424777" w:rsidRDefault="00424777" w:rsidP="00424777">
      <w:pPr>
        <w:rPr>
          <w:rtl/>
        </w:rPr>
      </w:pPr>
      <w:r>
        <w:rPr>
          <w:rtl/>
        </w:rPr>
        <w:t xml:space="preserve">   - برا</w:t>
      </w:r>
      <w:r>
        <w:rPr>
          <w:rFonts w:hint="cs"/>
          <w:rtl/>
        </w:rPr>
        <w:t>ی</w:t>
      </w:r>
      <w:r>
        <w:rPr>
          <w:rtl/>
        </w:rPr>
        <w:t xml:space="preserve"> جفت‌ارزها</w:t>
      </w:r>
      <w:r>
        <w:rPr>
          <w:rFonts w:hint="cs"/>
          <w:rtl/>
        </w:rPr>
        <w:t>ی</w:t>
      </w:r>
      <w:r>
        <w:rPr>
          <w:rtl/>
        </w:rPr>
        <w:t xml:space="preserve"> با نوسان کم مناسب است، اما برا</w:t>
      </w:r>
      <w:r>
        <w:rPr>
          <w:rFonts w:hint="cs"/>
          <w:rtl/>
        </w:rPr>
        <w:t>ی</w:t>
      </w:r>
      <w:r>
        <w:rPr>
          <w:rtl/>
        </w:rPr>
        <w:t xml:space="preserve"> دارا</w:t>
      </w:r>
      <w:r>
        <w:rPr>
          <w:rFonts w:hint="cs"/>
          <w:rtl/>
        </w:rPr>
        <w:t>یی‌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پرنوسان ممکن است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سخت‌گ</w:t>
      </w:r>
      <w:r>
        <w:rPr>
          <w:rFonts w:hint="cs"/>
          <w:rtl/>
        </w:rPr>
        <w:t>ی</w:t>
      </w:r>
      <w:r>
        <w:rPr>
          <w:rFonts w:hint="eastAsia"/>
          <w:rtl/>
        </w:rPr>
        <w:t>رانه</w:t>
      </w:r>
      <w:r>
        <w:rPr>
          <w:rtl/>
        </w:rPr>
        <w:t xml:space="preserve"> باشد.</w:t>
      </w:r>
    </w:p>
    <w:p w14:paraId="5CE81C1D" w14:textId="77777777" w:rsidR="00424777" w:rsidRDefault="00424777" w:rsidP="00424777">
      <w:pPr>
        <w:rPr>
          <w:rtl/>
        </w:rPr>
      </w:pPr>
    </w:p>
    <w:p w14:paraId="4F8B59CE" w14:textId="77777777" w:rsidR="00424777" w:rsidRDefault="00424777" w:rsidP="00424777">
      <w:pPr>
        <w:rPr>
          <w:rtl/>
        </w:rPr>
      </w:pPr>
      <w:r>
        <w:rPr>
          <w:rtl/>
        </w:rPr>
        <w:t>10. **استفاده از `</w:t>
      </w:r>
      <w:r>
        <w:t>TimeCurrent</w:t>
      </w:r>
      <w:r>
        <w:rPr>
          <w:rtl/>
        </w:rPr>
        <w:t>()` در `</w:t>
      </w:r>
      <w:r>
        <w:t>MarketSessionManager</w:t>
      </w:r>
      <w:r>
        <w:rPr>
          <w:rtl/>
        </w:rPr>
        <w:t>`:**</w:t>
      </w:r>
    </w:p>
    <w:p w14:paraId="30010270" w14:textId="77777777" w:rsidR="00424777" w:rsidRDefault="00424777" w:rsidP="00424777">
      <w:pPr>
        <w:rPr>
          <w:rtl/>
        </w:rPr>
      </w:pPr>
      <w:r>
        <w:rPr>
          <w:rtl/>
        </w:rPr>
        <w:t xml:space="preserve">    - `</w:t>
      </w:r>
      <w:r>
        <w:t>TimeCurrent</w:t>
      </w:r>
      <w:r>
        <w:rPr>
          <w:rtl/>
        </w:rPr>
        <w:t>()` زمان سرور را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 xml:space="preserve"> که ممکن است با منطقه زمان</w:t>
      </w:r>
      <w:r>
        <w:rPr>
          <w:rFonts w:hint="cs"/>
          <w:rtl/>
        </w:rPr>
        <w:t>ی</w:t>
      </w:r>
      <w:r>
        <w:rPr>
          <w:rtl/>
        </w:rPr>
        <w:t xml:space="preserve"> بروکر هماهنگ نباشد.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سشن‌ها مناسب است، اما اگر بخواه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بر اساس زمان محل</w:t>
      </w:r>
      <w:r>
        <w:rPr>
          <w:rFonts w:hint="cs"/>
          <w:rtl/>
        </w:rPr>
        <w:t>ی</w:t>
      </w:r>
      <w:r>
        <w:rPr>
          <w:rtl/>
        </w:rPr>
        <w:t xml:space="preserve"> کار 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`</w:t>
      </w:r>
      <w:r>
        <w:t>TimeTradeServer</w:t>
      </w:r>
      <w:r>
        <w:rPr>
          <w:rtl/>
        </w:rPr>
        <w:t xml:space="preserve">()`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`</w:t>
      </w:r>
      <w:r>
        <w:t>TimeGMT</w:t>
      </w:r>
      <w:r>
        <w:rPr>
          <w:rtl/>
        </w:rPr>
        <w:t>()` را در نظر گرفت.</w:t>
      </w:r>
    </w:p>
    <w:p w14:paraId="31C74AEB" w14:textId="77777777" w:rsidR="00424777" w:rsidRDefault="00424777" w:rsidP="00424777">
      <w:pPr>
        <w:rPr>
          <w:rtl/>
        </w:rPr>
      </w:pPr>
    </w:p>
    <w:p w14:paraId="4591F71B" w14:textId="77777777" w:rsidR="00424777" w:rsidRDefault="00424777" w:rsidP="00424777">
      <w:pPr>
        <w:rPr>
          <w:rtl/>
        </w:rPr>
      </w:pPr>
      <w:r>
        <w:rPr>
          <w:rtl/>
        </w:rPr>
        <w:t>11. **عدم وجود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زم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اسپرد:**</w:t>
      </w:r>
    </w:p>
    <w:p w14:paraId="0BC1A991" w14:textId="77777777" w:rsidR="00424777" w:rsidRDefault="00424777" w:rsidP="00424777">
      <w:pPr>
        <w:rPr>
          <w:rtl/>
        </w:rPr>
      </w:pPr>
      <w:r>
        <w:rPr>
          <w:rtl/>
        </w:rPr>
        <w:t xml:space="preserve">    - در `</w:t>
      </w:r>
      <w:r>
        <w:t>TradeRiskManager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پارامتر `</w:t>
      </w:r>
      <w:r>
        <w:t>maxSpread</w:t>
      </w:r>
      <w:r>
        <w:rPr>
          <w:rtl/>
        </w:rPr>
        <w:t>`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اما در ه</w:t>
      </w:r>
      <w:r>
        <w:rPr>
          <w:rFonts w:hint="cs"/>
          <w:rtl/>
        </w:rPr>
        <w:t>ی</w:t>
      </w:r>
      <w:r>
        <w:rPr>
          <w:rFonts w:hint="eastAsia"/>
          <w:rtl/>
        </w:rPr>
        <w:t>چ‌جا</w:t>
      </w:r>
      <w:r>
        <w:rPr>
          <w:rFonts w:hint="cs"/>
          <w:rtl/>
        </w:rPr>
        <w:t>یی</w:t>
      </w:r>
      <w:r>
        <w:rPr>
          <w:rtl/>
        </w:rPr>
        <w:t xml:space="preserve"> استفاده نشده است.</w:t>
      </w:r>
    </w:p>
    <w:p w14:paraId="1F92E297" w14:textId="77777777" w:rsidR="00424777" w:rsidRDefault="00424777" w:rsidP="00424777">
      <w:pPr>
        <w:rPr>
          <w:rtl/>
        </w:rPr>
      </w:pPr>
    </w:p>
    <w:p w14:paraId="610B7632" w14:textId="77777777" w:rsidR="00424777" w:rsidRDefault="00424777" w:rsidP="00424777">
      <w:pPr>
        <w:rPr>
          <w:rtl/>
        </w:rPr>
      </w:pPr>
      <w:r>
        <w:rPr>
          <w:rtl/>
        </w:rPr>
        <w:t>12. **نقص در `</w:t>
      </w:r>
      <w:r>
        <w:t>DetectHiddenDivergence</w:t>
      </w:r>
      <w:r>
        <w:rPr>
          <w:rtl/>
        </w:rPr>
        <w:t>`:**</w:t>
      </w:r>
    </w:p>
    <w:p w14:paraId="0FC256FA" w14:textId="77777777" w:rsidR="00424777" w:rsidRDefault="00424777" w:rsidP="00424777">
      <w:pPr>
        <w:rPr>
          <w:rtl/>
        </w:rPr>
      </w:pPr>
      <w:r>
        <w:rPr>
          <w:rtl/>
        </w:rPr>
        <w:lastRenderedPageBreak/>
        <w:t xml:space="preserve">    -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متد خال</w:t>
      </w:r>
      <w:r>
        <w:rPr>
          <w:rFonts w:hint="cs"/>
          <w:rtl/>
        </w:rPr>
        <w:t>ی</w:t>
      </w:r>
      <w:r>
        <w:rPr>
          <w:rtl/>
        </w:rPr>
        <w:t xml:space="preserve"> است و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نشده.</w:t>
      </w:r>
    </w:p>
    <w:p w14:paraId="2D8F5D22" w14:textId="77777777" w:rsidR="00424777" w:rsidRDefault="00424777" w:rsidP="00424777">
      <w:pPr>
        <w:rPr>
          <w:rtl/>
        </w:rPr>
      </w:pPr>
    </w:p>
    <w:p w14:paraId="6FF4B08C" w14:textId="77777777" w:rsidR="00424777" w:rsidRDefault="00424777" w:rsidP="00424777">
      <w:pPr>
        <w:rPr>
          <w:rtl/>
        </w:rPr>
      </w:pPr>
      <w:r>
        <w:rPr>
          <w:rtl/>
        </w:rPr>
        <w:t>13. **وابستگ</w:t>
      </w:r>
      <w:r>
        <w:rPr>
          <w:rFonts w:hint="cs"/>
          <w:rtl/>
        </w:rPr>
        <w:t>ی</w:t>
      </w:r>
      <w:r>
        <w:rPr>
          <w:rtl/>
        </w:rPr>
        <w:t xml:space="preserve"> به `</w:t>
      </w:r>
      <w:r>
        <w:t>InpMainTimeframe</w:t>
      </w:r>
      <w:r>
        <w:rPr>
          <w:rtl/>
        </w:rPr>
        <w:t>` و ...:**</w:t>
      </w:r>
    </w:p>
    <w:p w14:paraId="1925EAD7" w14:textId="77777777" w:rsidR="00424777" w:rsidRDefault="00424777" w:rsidP="00424777">
      <w:pPr>
        <w:rPr>
          <w:rtl/>
        </w:rPr>
      </w:pPr>
      <w:r>
        <w:rPr>
          <w:rtl/>
        </w:rPr>
        <w:t xml:space="preserve">    -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</w:t>
      </w:r>
      <w:r>
        <w:t>EA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به صورت `</w:t>
      </w:r>
      <w:r>
        <w:t>input</w:t>
      </w:r>
      <w:r>
        <w:rPr>
          <w:rtl/>
        </w:rPr>
        <w:t>`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شوند. اگر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نشوند، کد کامپا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نخواهد شد.</w:t>
      </w:r>
    </w:p>
    <w:p w14:paraId="5EAEF6DF" w14:textId="77777777" w:rsidR="00424777" w:rsidRDefault="00424777" w:rsidP="00424777">
      <w:pPr>
        <w:rPr>
          <w:rtl/>
        </w:rPr>
      </w:pPr>
    </w:p>
    <w:p w14:paraId="7941AEC3" w14:textId="77777777" w:rsidR="00424777" w:rsidRDefault="00424777" w:rsidP="00424777">
      <w:pPr>
        <w:rPr>
          <w:rtl/>
        </w:rPr>
      </w:pPr>
      <w:r>
        <w:rPr>
          <w:rtl/>
        </w:rPr>
        <w:t>---</w:t>
      </w:r>
    </w:p>
    <w:p w14:paraId="67DA624D" w14:textId="77777777" w:rsidR="00424777" w:rsidRDefault="00424777" w:rsidP="00424777">
      <w:pPr>
        <w:rPr>
          <w:rtl/>
        </w:rPr>
      </w:pPr>
    </w:p>
    <w:p w14:paraId="3FFA20BB" w14:textId="77777777" w:rsidR="00424777" w:rsidRDefault="00424777" w:rsidP="00424777">
      <w:pPr>
        <w:rPr>
          <w:rtl/>
        </w:rPr>
      </w:pPr>
      <w:r>
        <w:rPr>
          <w:rtl/>
        </w:rPr>
        <w:t>### ۶. 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79C669F7" w14:textId="77777777" w:rsidR="00424777" w:rsidRDefault="00424777" w:rsidP="00424777">
      <w:pPr>
        <w:rPr>
          <w:rtl/>
        </w:rPr>
      </w:pPr>
    </w:p>
    <w:p w14:paraId="4BDC263C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مجموعه</w:t>
      </w:r>
      <w:r>
        <w:rPr>
          <w:rtl/>
        </w:rPr>
        <w:t xml:space="preserve"> کدها</w:t>
      </w:r>
      <w:r>
        <w:rPr>
          <w:rFonts w:hint="cs"/>
          <w:rtl/>
        </w:rPr>
        <w:t>ی</w:t>
      </w:r>
      <w:r>
        <w:rPr>
          <w:rtl/>
        </w:rPr>
        <w:t xml:space="preserve"> ارائه‌شده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فر</w:t>
      </w:r>
      <w:r>
        <w:rPr>
          <w:rFonts w:hint="cs"/>
          <w:rtl/>
        </w:rPr>
        <w:t>ی</w:t>
      </w:r>
      <w:r>
        <w:rPr>
          <w:rFonts w:hint="eastAsia"/>
          <w:rtl/>
        </w:rPr>
        <w:t>مورک</w:t>
      </w:r>
      <w:r>
        <w:rPr>
          <w:rtl/>
        </w:rPr>
        <w:t xml:space="preserve"> نسبتاً کامل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ربات معامله‌گر بر اساس پرا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اکشن البروکس است. ماژول‌ها به خوب</w:t>
      </w:r>
      <w:r>
        <w:rPr>
          <w:rFonts w:hint="cs"/>
          <w:rtl/>
        </w:rPr>
        <w:t>ی</w:t>
      </w:r>
      <w:r>
        <w:rPr>
          <w:rtl/>
        </w:rPr>
        <w:t xml:space="preserve"> 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شده‌اند و هر کدام وظ</w:t>
      </w:r>
      <w:r>
        <w:rPr>
          <w:rFonts w:hint="cs"/>
          <w:rtl/>
        </w:rPr>
        <w:t>ی</w:t>
      </w:r>
      <w:r>
        <w:rPr>
          <w:rFonts w:hint="eastAsia"/>
          <w:rtl/>
        </w:rPr>
        <w:t>فه</w:t>
      </w:r>
      <w:r>
        <w:rPr>
          <w:rtl/>
        </w:rPr>
        <w:t xml:space="preserve"> مشخص</w:t>
      </w:r>
      <w:r>
        <w:rPr>
          <w:rFonts w:hint="cs"/>
          <w:rtl/>
        </w:rPr>
        <w:t>ی</w:t>
      </w:r>
      <w:r>
        <w:rPr>
          <w:rtl/>
        </w:rPr>
        <w:t xml:space="preserve"> دارند. منطق ورود بر اساس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متداول پرا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اکشن (پ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بار، انگالف، الگوها) طراح</w:t>
      </w:r>
      <w:r>
        <w:rPr>
          <w:rFonts w:hint="cs"/>
          <w:rtl/>
        </w:rPr>
        <w:t>ی</w:t>
      </w:r>
      <w:r>
        <w:rPr>
          <w:rtl/>
        </w:rPr>
        <w:t xml:space="preserve"> شده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یی</w:t>
      </w:r>
      <w:r>
        <w:rPr>
          <w:rtl/>
        </w:rPr>
        <w:t xml:space="preserve"> مانند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استاپ،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و حد ضرر اجبار</w:t>
      </w:r>
      <w:r>
        <w:rPr>
          <w:rFonts w:hint="cs"/>
          <w:rtl/>
        </w:rPr>
        <w:t>ی</w:t>
      </w:r>
      <w:r>
        <w:rPr>
          <w:rtl/>
        </w:rPr>
        <w:t xml:space="preserve"> (۶ پ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>)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</w:t>
      </w:r>
    </w:p>
    <w:p w14:paraId="57B3AF3A" w14:textId="77777777" w:rsidR="00424777" w:rsidRDefault="00424777" w:rsidP="00424777">
      <w:pPr>
        <w:rPr>
          <w:rtl/>
        </w:rPr>
      </w:pPr>
    </w:p>
    <w:p w14:paraId="23561F56" w14:textId="77777777" w:rsidR="00424777" w:rsidRDefault="00424777" w:rsidP="00424777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مشکل و باگ بالقوه وجود دارد که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آنها وابستگ</w:t>
      </w:r>
      <w:r>
        <w:rPr>
          <w:rFonts w:hint="cs"/>
          <w:rtl/>
        </w:rPr>
        <w:t>ی</w:t>
      </w:r>
      <w:r>
        <w:rPr>
          <w:rtl/>
        </w:rPr>
        <w:t xml:space="preserve"> مدور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`</w:t>
      </w:r>
      <w:r>
        <w:t>EntrySignalManager</w:t>
      </w:r>
      <w:r>
        <w:rPr>
          <w:rtl/>
        </w:rPr>
        <w:t>` و `</w:t>
      </w:r>
      <w:r>
        <w:t>TrendCycleManager</w:t>
      </w:r>
      <w:r>
        <w:rPr>
          <w:rtl/>
        </w:rPr>
        <w:t>`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اشتباه در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کانال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ثابت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دارند. برا</w:t>
      </w:r>
      <w:r>
        <w:rPr>
          <w:rFonts w:hint="cs"/>
          <w:rtl/>
        </w:rPr>
        <w:t>ی</w:t>
      </w:r>
      <w:r>
        <w:rPr>
          <w:rtl/>
        </w:rPr>
        <w:t xml:space="preserve"> استفاده عمل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نواقص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برطرف شوند و متغ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به درست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r>
        <w:t>EA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شوند.</w:t>
      </w:r>
    </w:p>
    <w:p w14:paraId="39FCE2DC" w14:textId="77777777" w:rsidR="00424777" w:rsidRDefault="00424777" w:rsidP="00424777">
      <w:pPr>
        <w:rPr>
          <w:rtl/>
        </w:rPr>
      </w:pPr>
    </w:p>
    <w:p w14:paraId="3E58A50C" w14:textId="3597E9BD" w:rsidR="00001894" w:rsidRDefault="00424777" w:rsidP="00424777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در مورد بخش خاص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خوشحال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شوم</w:t>
      </w:r>
      <w:r>
        <w:rPr>
          <w:rtl/>
        </w:rPr>
        <w:t xml:space="preserve"> کمک کنم.</w:t>
      </w:r>
    </w:p>
    <w:p w14:paraId="5AB71D68" w14:textId="77777777" w:rsidR="000241C7" w:rsidRDefault="000241C7" w:rsidP="000241C7">
      <w:pPr>
        <w:rPr>
          <w:rtl/>
        </w:rPr>
      </w:pPr>
      <w:r>
        <w:rPr>
          <w:rtl/>
        </w:rPr>
        <w:t>## استراتژ</w:t>
      </w:r>
      <w:r>
        <w:rPr>
          <w:rFonts w:hint="cs"/>
          <w:rtl/>
        </w:rPr>
        <w:t>ی</w:t>
      </w:r>
      <w:r>
        <w:rPr>
          <w:rtl/>
        </w:rPr>
        <w:t xml:space="preserve"> ورود به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در ربات </w:t>
      </w:r>
      <w:r>
        <w:t>Albrooks Style System</w:t>
      </w:r>
    </w:p>
    <w:p w14:paraId="3DF01864" w14:textId="77777777" w:rsidR="000241C7" w:rsidRDefault="000241C7" w:rsidP="000241C7">
      <w:pPr>
        <w:rPr>
          <w:rtl/>
        </w:rPr>
      </w:pPr>
    </w:p>
    <w:p w14:paraId="3EE4869A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lastRenderedPageBreak/>
        <w:t>ربات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پرا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اکشن البروکس،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چندبعد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هسته اصل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در کلاس `</w:t>
      </w:r>
      <w:r>
        <w:t>EntrySignalManager</w:t>
      </w:r>
      <w:r>
        <w:rPr>
          <w:rtl/>
        </w:rPr>
        <w:t>`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شده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گام‌به‌گام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ورود به معامله را بر اساس کدها</w:t>
      </w:r>
      <w:r>
        <w:rPr>
          <w:rFonts w:hint="cs"/>
          <w:rtl/>
        </w:rPr>
        <w:t>ی</w:t>
      </w:r>
      <w:r>
        <w:rPr>
          <w:rtl/>
        </w:rPr>
        <w:t xml:space="preserve"> موجود تشر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600C865A" w14:textId="77777777" w:rsidR="000241C7" w:rsidRDefault="000241C7" w:rsidP="000241C7">
      <w:pPr>
        <w:rPr>
          <w:rtl/>
        </w:rPr>
      </w:pPr>
    </w:p>
    <w:p w14:paraId="5B8B24AD" w14:textId="77777777" w:rsidR="000241C7" w:rsidRDefault="000241C7" w:rsidP="000241C7">
      <w:pPr>
        <w:rPr>
          <w:rtl/>
        </w:rPr>
      </w:pPr>
      <w:r>
        <w:rPr>
          <w:rtl/>
        </w:rPr>
        <w:t>### ۱. انواع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</w:p>
    <w:p w14:paraId="040AF5F7" w14:textId="77777777" w:rsidR="000241C7" w:rsidRDefault="000241C7" w:rsidP="000241C7">
      <w:pPr>
        <w:rPr>
          <w:rtl/>
        </w:rPr>
      </w:pPr>
    </w:p>
    <w:p w14:paraId="338AB489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 به چهار دسته اصل</w:t>
      </w:r>
      <w:r>
        <w:rPr>
          <w:rFonts w:hint="cs"/>
          <w:rtl/>
        </w:rPr>
        <w:t>ی</w:t>
      </w:r>
      <w:r>
        <w:rPr>
          <w:rtl/>
        </w:rPr>
        <w:t xml:space="preserve">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:</w:t>
      </w:r>
    </w:p>
    <w:p w14:paraId="6B3CC143" w14:textId="77777777" w:rsidR="000241C7" w:rsidRDefault="000241C7" w:rsidP="000241C7">
      <w:pPr>
        <w:rPr>
          <w:rtl/>
        </w:rPr>
      </w:pPr>
    </w:p>
    <w:p w14:paraId="14CF0AD9" w14:textId="77777777" w:rsidR="000241C7" w:rsidRDefault="000241C7" w:rsidP="000241C7">
      <w:pPr>
        <w:rPr>
          <w:rtl/>
        </w:rPr>
      </w:pPr>
      <w:r>
        <w:rPr>
          <w:rtl/>
        </w:rPr>
        <w:t>1. **پ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(</w:t>
      </w:r>
      <w:r>
        <w:t>Pin Bar</w:t>
      </w:r>
      <w:r>
        <w:rPr>
          <w:rtl/>
        </w:rPr>
        <w:t xml:space="preserve">)**  </w:t>
      </w:r>
    </w:p>
    <w:p w14:paraId="65DFE2B3" w14:textId="77777777" w:rsidR="000241C7" w:rsidRDefault="000241C7" w:rsidP="000241C7">
      <w:pPr>
        <w:rPr>
          <w:rtl/>
        </w:rPr>
      </w:pPr>
      <w:r>
        <w:rPr>
          <w:rtl/>
        </w:rPr>
        <w:t>2. **انگالف (</w:t>
      </w:r>
      <w:r>
        <w:t>Engulfing</w:t>
      </w:r>
      <w:r>
        <w:rPr>
          <w:rtl/>
        </w:rPr>
        <w:t xml:space="preserve">)**  </w:t>
      </w:r>
    </w:p>
    <w:p w14:paraId="5908CBE3" w14:textId="77777777" w:rsidR="000241C7" w:rsidRDefault="000241C7" w:rsidP="000241C7">
      <w:pPr>
        <w:rPr>
          <w:rtl/>
        </w:rPr>
      </w:pPr>
      <w:r>
        <w:rPr>
          <w:rtl/>
        </w:rPr>
        <w:t>3. **سقف/کف دوقلو (</w:t>
      </w:r>
      <w:r>
        <w:t>Double Top/Bottom</w:t>
      </w:r>
      <w:r>
        <w:rPr>
          <w:rtl/>
        </w:rPr>
        <w:t xml:space="preserve">)**  </w:t>
      </w:r>
    </w:p>
    <w:p w14:paraId="41829BA8" w14:textId="77777777" w:rsidR="000241C7" w:rsidRDefault="000241C7" w:rsidP="000241C7">
      <w:pPr>
        <w:rPr>
          <w:rtl/>
        </w:rPr>
      </w:pPr>
      <w:r>
        <w:rPr>
          <w:rtl/>
        </w:rPr>
        <w:t>4. **پولبک به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  <w:r>
        <w:rPr>
          <w:rtl/>
        </w:rPr>
        <w:t xml:space="preserve"> (</w:t>
      </w:r>
      <w:r>
        <w:t>Breakout Pullback</w:t>
      </w:r>
      <w:r>
        <w:rPr>
          <w:rtl/>
        </w:rPr>
        <w:t xml:space="preserve">)**  </w:t>
      </w:r>
    </w:p>
    <w:p w14:paraId="4A9A4DDA" w14:textId="77777777" w:rsidR="000241C7" w:rsidRDefault="000241C7" w:rsidP="000241C7">
      <w:pPr>
        <w:rPr>
          <w:rtl/>
        </w:rPr>
      </w:pPr>
    </w:p>
    <w:p w14:paraId="1CA98B86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در قالب ساختار `</w:t>
      </w:r>
      <w:r>
        <w:t>SignalBar</w:t>
      </w:r>
      <w:r>
        <w:rPr>
          <w:rtl/>
        </w:rPr>
        <w:t>`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شامل نوع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گنال،</w:t>
      </w:r>
      <w:r>
        <w:rPr>
          <w:rtl/>
        </w:rPr>
        <w:t xml:space="preserve"> زمان، ق</w:t>
      </w:r>
      <w:r>
        <w:rPr>
          <w:rFonts w:hint="cs"/>
          <w:rtl/>
        </w:rPr>
        <w:t>ی</w:t>
      </w:r>
      <w:r>
        <w:rPr>
          <w:rFonts w:hint="eastAsia"/>
          <w:rtl/>
        </w:rPr>
        <w:t>مت‌ها</w:t>
      </w:r>
      <w:r>
        <w:rPr>
          <w:rFonts w:hint="cs"/>
          <w:rtl/>
        </w:rPr>
        <w:t>ی</w:t>
      </w:r>
      <w:r>
        <w:rPr>
          <w:rtl/>
        </w:rPr>
        <w:t xml:space="preserve"> ورود، حد ضرر، حد سود، جهت (خر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/فروش)، قدرت (۱ تا ۵) و توض</w:t>
      </w:r>
      <w:r>
        <w:rPr>
          <w:rFonts w:hint="cs"/>
          <w:rtl/>
        </w:rPr>
        <w:t>ی</w:t>
      </w:r>
      <w:r>
        <w:rPr>
          <w:rFonts w:hint="eastAsia"/>
          <w:rtl/>
        </w:rPr>
        <w:t>حات</w:t>
      </w:r>
      <w:r>
        <w:rPr>
          <w:rtl/>
        </w:rPr>
        <w:t xml:space="preserve"> است.</w:t>
      </w:r>
    </w:p>
    <w:p w14:paraId="2F5A59AA" w14:textId="77777777" w:rsidR="000241C7" w:rsidRDefault="000241C7" w:rsidP="000241C7">
      <w:pPr>
        <w:rPr>
          <w:rtl/>
        </w:rPr>
      </w:pPr>
    </w:p>
    <w:p w14:paraId="382E9B43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6F071E45" w14:textId="77777777" w:rsidR="000241C7" w:rsidRDefault="000241C7" w:rsidP="000241C7">
      <w:pPr>
        <w:rPr>
          <w:rtl/>
        </w:rPr>
      </w:pPr>
    </w:p>
    <w:p w14:paraId="7F214176" w14:textId="77777777" w:rsidR="000241C7" w:rsidRDefault="000241C7" w:rsidP="000241C7">
      <w:pPr>
        <w:rPr>
          <w:rtl/>
        </w:rPr>
      </w:pPr>
      <w:r>
        <w:rPr>
          <w:rtl/>
        </w:rPr>
        <w:t>### ۲.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</w:p>
    <w:p w14:paraId="39D94A92" w14:textId="77777777" w:rsidR="000241C7" w:rsidRDefault="000241C7" w:rsidP="000241C7">
      <w:pPr>
        <w:rPr>
          <w:rtl/>
        </w:rPr>
      </w:pPr>
    </w:p>
    <w:p w14:paraId="600EA2DF" w14:textId="77777777" w:rsidR="000241C7" w:rsidRDefault="000241C7" w:rsidP="000241C7">
      <w:pPr>
        <w:rPr>
          <w:rtl/>
        </w:rPr>
      </w:pPr>
      <w:r>
        <w:rPr>
          <w:rtl/>
        </w:rPr>
        <w:t>#### ۲.۱.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(</w:t>
      </w:r>
      <w:r>
        <w:t>Pin Bar</w:t>
      </w:r>
      <w:r>
        <w:rPr>
          <w:rtl/>
        </w:rPr>
        <w:t>)</w:t>
      </w:r>
    </w:p>
    <w:p w14:paraId="2C8B2B11" w14:textId="77777777" w:rsidR="000241C7" w:rsidRDefault="000241C7" w:rsidP="000241C7">
      <w:pPr>
        <w:rPr>
          <w:rtl/>
        </w:rPr>
      </w:pPr>
    </w:p>
    <w:p w14:paraId="71FFEDC9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>**: تابع `</w:t>
      </w:r>
      <w:r>
        <w:t>IsPinBar</w:t>
      </w:r>
      <w:r>
        <w:rPr>
          <w:rtl/>
        </w:rPr>
        <w:t>` در `</w:t>
      </w:r>
      <w:r>
        <w:t>CandleTypeDetector</w:t>
      </w:r>
      <w:r>
        <w:rPr>
          <w:rtl/>
        </w:rPr>
        <w:t>` با نسبت شدو به بدنه (≥۲) و شدو مقابل کوچک (&lt;۰.۳ بدنه)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جهت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(صعود</w:t>
      </w:r>
      <w:r>
        <w:rPr>
          <w:rFonts w:hint="cs"/>
          <w:rtl/>
        </w:rPr>
        <w:t>ی</w:t>
      </w:r>
      <w:r>
        <w:rPr>
          <w:rtl/>
        </w:rPr>
        <w:t>/نزول</w:t>
      </w:r>
      <w:r>
        <w:rPr>
          <w:rFonts w:hint="cs"/>
          <w:rtl/>
        </w:rPr>
        <w:t>ی</w:t>
      </w:r>
      <w:r>
        <w:rPr>
          <w:rtl/>
        </w:rPr>
        <w:t>) با پارامتر `</w:t>
      </w:r>
      <w:r>
        <w:t>bullishTrend</w:t>
      </w:r>
      <w:r>
        <w:rPr>
          <w:rtl/>
        </w:rPr>
        <w:t>` مشخص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2522438" w14:textId="77777777" w:rsidR="000241C7" w:rsidRDefault="000241C7" w:rsidP="000241C7">
      <w:pPr>
        <w:rPr>
          <w:rtl/>
        </w:rPr>
      </w:pPr>
      <w:r>
        <w:rPr>
          <w:rtl/>
        </w:rPr>
        <w:t>- **ورود**:</w:t>
      </w:r>
    </w:p>
    <w:p w14:paraId="244436E9" w14:textId="77777777" w:rsidR="000241C7" w:rsidRDefault="000241C7" w:rsidP="000241C7">
      <w:pPr>
        <w:rPr>
          <w:rtl/>
        </w:rPr>
      </w:pPr>
      <w:r>
        <w:rPr>
          <w:rtl/>
        </w:rPr>
        <w:t xml:space="preserve">  -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صعود</w:t>
      </w:r>
      <w:r>
        <w:rPr>
          <w:rFonts w:hint="cs"/>
          <w:rtl/>
        </w:rPr>
        <w:t>ی</w:t>
      </w:r>
      <w:r>
        <w:rPr>
          <w:rtl/>
        </w:rPr>
        <w:t>: ورود در `</w:t>
      </w:r>
      <w:r>
        <w:t>high</w:t>
      </w:r>
      <w:r>
        <w:rPr>
          <w:rtl/>
        </w:rPr>
        <w:t>` کندل (بالا</w:t>
      </w:r>
      <w:r>
        <w:rPr>
          <w:rFonts w:hint="cs"/>
          <w:rtl/>
        </w:rPr>
        <w:t>ی</w:t>
      </w:r>
      <w:r>
        <w:rPr>
          <w:rtl/>
        </w:rPr>
        <w:t xml:space="preserve"> شدو بالا).</w:t>
      </w:r>
    </w:p>
    <w:p w14:paraId="67FB55D2" w14:textId="77777777" w:rsidR="000241C7" w:rsidRDefault="000241C7" w:rsidP="000241C7">
      <w:pPr>
        <w:rPr>
          <w:rtl/>
        </w:rPr>
      </w:pPr>
      <w:r>
        <w:rPr>
          <w:rtl/>
        </w:rPr>
        <w:t xml:space="preserve">  -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نزول</w:t>
      </w:r>
      <w:r>
        <w:rPr>
          <w:rFonts w:hint="cs"/>
          <w:rtl/>
        </w:rPr>
        <w:t>ی</w:t>
      </w:r>
      <w:r>
        <w:rPr>
          <w:rtl/>
        </w:rPr>
        <w:t>: ورود در `</w:t>
      </w:r>
      <w:r>
        <w:t>low</w:t>
      </w:r>
      <w:r>
        <w:rPr>
          <w:rtl/>
        </w:rPr>
        <w:t>` کندل (پا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شدو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>).</w:t>
      </w:r>
    </w:p>
    <w:p w14:paraId="30184D94" w14:textId="77777777" w:rsidR="000241C7" w:rsidRDefault="000241C7" w:rsidP="000241C7">
      <w:pPr>
        <w:rPr>
          <w:rtl/>
        </w:rPr>
      </w:pPr>
      <w:r>
        <w:rPr>
          <w:rtl/>
        </w:rPr>
        <w:t>- **حد ضرر**: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شدو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شدو با فاصله ۱۰٪ از رنج کندل.</w:t>
      </w:r>
    </w:p>
    <w:p w14:paraId="2F64FD02" w14:textId="77777777" w:rsidR="000241C7" w:rsidRDefault="000241C7" w:rsidP="000241C7">
      <w:pPr>
        <w:rPr>
          <w:rtl/>
        </w:rPr>
      </w:pPr>
      <w:r>
        <w:rPr>
          <w:rtl/>
        </w:rPr>
        <w:t>- **شرط**: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جهت روند اصل</w:t>
      </w:r>
      <w:r>
        <w:rPr>
          <w:rFonts w:hint="cs"/>
          <w:rtl/>
        </w:rPr>
        <w:t>ی</w:t>
      </w:r>
      <w:r>
        <w:rPr>
          <w:rtl/>
        </w:rPr>
        <w:t xml:space="preserve"> (`</w:t>
      </w:r>
      <w:r>
        <w:t>trend</w:t>
      </w:r>
      <w:r>
        <w:rPr>
          <w:rtl/>
        </w:rPr>
        <w:t>`) باشد، مگر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پارامتر `</w:t>
      </w:r>
      <w:r>
        <w:t>expectReversal = true</w:t>
      </w:r>
      <w:r>
        <w:rPr>
          <w:rtl/>
        </w:rPr>
        <w:t>` باشد (س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بازگشت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504B1230" w14:textId="77777777" w:rsidR="000241C7" w:rsidRDefault="000241C7" w:rsidP="000241C7">
      <w:pPr>
        <w:rPr>
          <w:rtl/>
        </w:rPr>
      </w:pPr>
    </w:p>
    <w:p w14:paraId="6B059AD2" w14:textId="77777777" w:rsidR="000241C7" w:rsidRDefault="000241C7" w:rsidP="000241C7">
      <w:pPr>
        <w:rPr>
          <w:rtl/>
        </w:rPr>
      </w:pPr>
      <w:r>
        <w:rPr>
          <w:rtl/>
        </w:rPr>
        <w:t>#### ۲.۲. انگالف (</w:t>
      </w:r>
      <w:r>
        <w:t>Engulfing</w:t>
      </w:r>
      <w:r>
        <w:rPr>
          <w:rtl/>
        </w:rPr>
        <w:t>)</w:t>
      </w:r>
    </w:p>
    <w:p w14:paraId="51114CE5" w14:textId="77777777" w:rsidR="000241C7" w:rsidRDefault="000241C7" w:rsidP="000241C7">
      <w:pPr>
        <w:rPr>
          <w:rtl/>
        </w:rPr>
      </w:pPr>
    </w:p>
    <w:p w14:paraId="1FBFC888" w14:textId="77777777" w:rsidR="000241C7" w:rsidRDefault="000241C7" w:rsidP="000241C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>**: تابع `</w:t>
      </w:r>
      <w:r>
        <w:t>IsEngulfing</w:t>
      </w:r>
      <w:r>
        <w:rPr>
          <w:rtl/>
        </w:rPr>
        <w:t>` در `</w:t>
      </w:r>
      <w:r>
        <w:t>CandleTypeDetector</w:t>
      </w:r>
      <w:r>
        <w:rPr>
          <w:rtl/>
        </w:rPr>
        <w:t>`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کندل جار</w:t>
      </w:r>
      <w:r>
        <w:rPr>
          <w:rFonts w:hint="cs"/>
          <w:rtl/>
        </w:rPr>
        <w:t>ی</w:t>
      </w:r>
      <w:r>
        <w:rPr>
          <w:rtl/>
        </w:rPr>
        <w:t xml:space="preserve"> به طور کامل بدنه کندل قبل</w:t>
      </w:r>
      <w:r>
        <w:rPr>
          <w:rFonts w:hint="cs"/>
          <w:rtl/>
        </w:rPr>
        <w:t>ی</w:t>
      </w:r>
      <w:r>
        <w:rPr>
          <w:rtl/>
        </w:rPr>
        <w:t xml:space="preserve"> را ببلعد.</w:t>
      </w:r>
    </w:p>
    <w:p w14:paraId="1B7CCCFE" w14:textId="77777777" w:rsidR="000241C7" w:rsidRDefault="000241C7" w:rsidP="000241C7">
      <w:pPr>
        <w:rPr>
          <w:rtl/>
        </w:rPr>
      </w:pPr>
      <w:r>
        <w:rPr>
          <w:rtl/>
        </w:rPr>
        <w:t>- **ورود**:</w:t>
      </w:r>
    </w:p>
    <w:p w14:paraId="1DD0FFF9" w14:textId="77777777" w:rsidR="000241C7" w:rsidRDefault="000241C7" w:rsidP="000241C7">
      <w:pPr>
        <w:rPr>
          <w:rtl/>
        </w:rPr>
      </w:pPr>
      <w:r>
        <w:rPr>
          <w:rtl/>
        </w:rPr>
        <w:t xml:space="preserve">  - انگالف صعود</w:t>
      </w:r>
      <w:r>
        <w:rPr>
          <w:rFonts w:hint="cs"/>
          <w:rtl/>
        </w:rPr>
        <w:t>ی</w:t>
      </w:r>
      <w:r>
        <w:rPr>
          <w:rtl/>
        </w:rPr>
        <w:t>: ورود در `</w:t>
      </w:r>
      <w:r>
        <w:t>high</w:t>
      </w:r>
      <w:r>
        <w:rPr>
          <w:rtl/>
        </w:rPr>
        <w:t>` کندل جار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75F8A2CF" w14:textId="77777777" w:rsidR="000241C7" w:rsidRDefault="000241C7" w:rsidP="000241C7">
      <w:pPr>
        <w:rPr>
          <w:rtl/>
        </w:rPr>
      </w:pPr>
      <w:r>
        <w:rPr>
          <w:rtl/>
        </w:rPr>
        <w:t xml:space="preserve">  - انگالف نزول</w:t>
      </w:r>
      <w:r>
        <w:rPr>
          <w:rFonts w:hint="cs"/>
          <w:rtl/>
        </w:rPr>
        <w:t>ی</w:t>
      </w:r>
      <w:r>
        <w:rPr>
          <w:rtl/>
        </w:rPr>
        <w:t>: ورود در `</w:t>
      </w:r>
      <w:r>
        <w:t>low</w:t>
      </w:r>
      <w:r>
        <w:rPr>
          <w:rtl/>
        </w:rPr>
        <w:t>` کندل جار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E8AD79C" w14:textId="77777777" w:rsidR="000241C7" w:rsidRDefault="000241C7" w:rsidP="000241C7">
      <w:pPr>
        <w:rPr>
          <w:rtl/>
        </w:rPr>
      </w:pPr>
      <w:r>
        <w:rPr>
          <w:rtl/>
        </w:rPr>
        <w:t>- **حد ضرر**: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کف هر دو کندل (برا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سقف هر دو کندل (برا</w:t>
      </w:r>
      <w:r>
        <w:rPr>
          <w:rFonts w:hint="cs"/>
          <w:rtl/>
        </w:rPr>
        <w:t>ی</w:t>
      </w:r>
      <w:r>
        <w:rPr>
          <w:rtl/>
        </w:rPr>
        <w:t xml:space="preserve"> فروش) با فاصله ۱۰٪ رنج.</w:t>
      </w:r>
    </w:p>
    <w:p w14:paraId="0F7E519E" w14:textId="77777777" w:rsidR="000241C7" w:rsidRDefault="000241C7" w:rsidP="000241C7">
      <w:pPr>
        <w:rPr>
          <w:rtl/>
        </w:rPr>
      </w:pPr>
      <w:r>
        <w:rPr>
          <w:rtl/>
        </w:rPr>
        <w:t>- **قدرت**: ۴ از ۵.</w:t>
      </w:r>
    </w:p>
    <w:p w14:paraId="7C0DDAFC" w14:textId="77777777" w:rsidR="000241C7" w:rsidRDefault="000241C7" w:rsidP="000241C7">
      <w:pPr>
        <w:rPr>
          <w:rtl/>
        </w:rPr>
      </w:pPr>
    </w:p>
    <w:p w14:paraId="3A96E56A" w14:textId="77777777" w:rsidR="000241C7" w:rsidRDefault="000241C7" w:rsidP="000241C7">
      <w:pPr>
        <w:rPr>
          <w:rtl/>
        </w:rPr>
      </w:pPr>
      <w:r>
        <w:rPr>
          <w:rtl/>
        </w:rPr>
        <w:t>#### ۲.۳. سقف/کف دوقلو</w:t>
      </w:r>
    </w:p>
    <w:p w14:paraId="49EBF4B1" w14:textId="77777777" w:rsidR="000241C7" w:rsidRDefault="000241C7" w:rsidP="000241C7">
      <w:pPr>
        <w:rPr>
          <w:rtl/>
        </w:rPr>
      </w:pPr>
    </w:p>
    <w:p w14:paraId="7C16F454" w14:textId="77777777" w:rsidR="000241C7" w:rsidRDefault="000241C7" w:rsidP="000241C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>**: با جستجو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سقف محل</w:t>
      </w:r>
      <w:r>
        <w:rPr>
          <w:rFonts w:hint="cs"/>
          <w:rtl/>
        </w:rPr>
        <w:t>ی</w:t>
      </w:r>
      <w:r>
        <w:rPr>
          <w:rtl/>
        </w:rPr>
        <w:t xml:space="preserve"> (`</w:t>
      </w:r>
      <w:r>
        <w:t>IsSwingHigh</w:t>
      </w:r>
      <w:r>
        <w:rPr>
          <w:rtl/>
        </w:rPr>
        <w:t xml:space="preserve">`)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کف محل</w:t>
      </w:r>
      <w:r>
        <w:rPr>
          <w:rFonts w:hint="cs"/>
          <w:rtl/>
        </w:rPr>
        <w:t>ی</w:t>
      </w:r>
      <w:r>
        <w:rPr>
          <w:rtl/>
        </w:rPr>
        <w:t xml:space="preserve"> (`</w:t>
      </w:r>
      <w:r>
        <w:t>IsSwingLow</w:t>
      </w:r>
      <w:r>
        <w:rPr>
          <w:rtl/>
        </w:rPr>
        <w:t xml:space="preserve">`) در ۲۰ کندل گذشته و </w:t>
      </w:r>
      <w:r>
        <w:rPr>
          <w:rFonts w:hint="cs"/>
          <w:rtl/>
        </w:rPr>
        <w:t>ی</w:t>
      </w:r>
      <w:r>
        <w:rPr>
          <w:rFonts w:hint="eastAsia"/>
          <w:rtl/>
        </w:rPr>
        <w:t>افتن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سقف/کف مشابه با اختلاف کمتر از ۰.۱٪.</w:t>
      </w:r>
    </w:p>
    <w:p w14:paraId="17A8260A" w14:textId="77777777" w:rsidR="000241C7" w:rsidRDefault="000241C7" w:rsidP="000241C7">
      <w:pPr>
        <w:rPr>
          <w:rtl/>
        </w:rPr>
      </w:pPr>
      <w:r>
        <w:rPr>
          <w:rtl/>
        </w:rPr>
        <w:t>- **ورود**:</w:t>
      </w:r>
    </w:p>
    <w:p w14:paraId="28C81A49" w14:textId="77777777" w:rsidR="000241C7" w:rsidRDefault="000241C7" w:rsidP="000241C7">
      <w:pPr>
        <w:rPr>
          <w:rtl/>
        </w:rPr>
      </w:pPr>
      <w:r>
        <w:rPr>
          <w:rtl/>
        </w:rPr>
        <w:t xml:space="preserve">  - سقف دوقلو (فروش):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`</w:t>
      </w:r>
      <w:r>
        <w:t>candles[i].low</w:t>
      </w:r>
      <w:r>
        <w:rPr>
          <w:rtl/>
        </w:rPr>
        <w:t>` (پا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سقف قبل</w:t>
      </w:r>
      <w:r>
        <w:rPr>
          <w:rFonts w:hint="cs"/>
          <w:rtl/>
        </w:rPr>
        <w:t>ی</w:t>
      </w:r>
      <w:r>
        <w:rPr>
          <w:rtl/>
        </w:rPr>
        <w:t>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نقطه معمولاً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خط گردن است و به عنوان سطح شکست در نظر گرفته شده است.</w:t>
      </w:r>
    </w:p>
    <w:p w14:paraId="1FA53564" w14:textId="77777777" w:rsidR="000241C7" w:rsidRDefault="000241C7" w:rsidP="000241C7">
      <w:pPr>
        <w:rPr>
          <w:rtl/>
        </w:rPr>
      </w:pPr>
      <w:r>
        <w:rPr>
          <w:rtl/>
        </w:rPr>
        <w:t xml:space="preserve">  - کف دوقلو (خر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):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`</w:t>
      </w:r>
      <w:r>
        <w:t>candles[i].high</w:t>
      </w:r>
      <w:r>
        <w:rPr>
          <w:rtl/>
        </w:rPr>
        <w:t>`.</w:t>
      </w:r>
    </w:p>
    <w:p w14:paraId="1FFE1320" w14:textId="77777777" w:rsidR="000241C7" w:rsidRDefault="000241C7" w:rsidP="000241C7">
      <w:pPr>
        <w:rPr>
          <w:rtl/>
        </w:rPr>
      </w:pPr>
      <w:r>
        <w:rPr>
          <w:rtl/>
        </w:rPr>
        <w:t>- **حد ضرر**: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۱٪ بالا</w:t>
      </w:r>
      <w:r>
        <w:rPr>
          <w:rFonts w:hint="cs"/>
          <w:rtl/>
        </w:rPr>
        <w:t>ی</w:t>
      </w:r>
      <w:r>
        <w:rPr>
          <w:rtl/>
        </w:rPr>
        <w:t xml:space="preserve"> سقف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۱٪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کف.</w:t>
      </w:r>
    </w:p>
    <w:p w14:paraId="71306546" w14:textId="77777777" w:rsidR="000241C7" w:rsidRDefault="000241C7" w:rsidP="000241C7">
      <w:pPr>
        <w:rPr>
          <w:rtl/>
        </w:rPr>
      </w:pPr>
      <w:r>
        <w:rPr>
          <w:rtl/>
        </w:rPr>
        <w:t>- **قدرت**: ۵ از ۵.</w:t>
      </w:r>
    </w:p>
    <w:p w14:paraId="68AA268A" w14:textId="77777777" w:rsidR="000241C7" w:rsidRDefault="000241C7" w:rsidP="000241C7">
      <w:pPr>
        <w:rPr>
          <w:rtl/>
        </w:rPr>
      </w:pPr>
    </w:p>
    <w:p w14:paraId="62955C90" w14:textId="77777777" w:rsidR="000241C7" w:rsidRDefault="000241C7" w:rsidP="000241C7">
      <w:pPr>
        <w:rPr>
          <w:rtl/>
        </w:rPr>
      </w:pPr>
      <w:r>
        <w:rPr>
          <w:rtl/>
        </w:rPr>
        <w:t>#### ۲.۴. پولبک به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</w:p>
    <w:p w14:paraId="170CF7C0" w14:textId="77777777" w:rsidR="000241C7" w:rsidRDefault="000241C7" w:rsidP="000241C7">
      <w:pPr>
        <w:rPr>
          <w:rtl/>
        </w:rPr>
      </w:pPr>
    </w:p>
    <w:p w14:paraId="678948C1" w14:textId="77777777" w:rsidR="000241C7" w:rsidRDefault="000241C7" w:rsidP="000241C7">
      <w:pPr>
        <w:rPr>
          <w:rtl/>
        </w:rPr>
      </w:pPr>
      <w:r>
        <w:rPr>
          <w:rtl/>
        </w:rPr>
        <w:t>- **تشخ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**: پس از شکست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سطح (`</w:t>
      </w:r>
      <w:r>
        <w:t>breakoutLevel</w:t>
      </w:r>
      <w:r>
        <w:rPr>
          <w:rtl/>
        </w:rPr>
        <w:t>`)، اگر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به سطح برگردد و کندل جار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18B9034F" w14:textId="77777777" w:rsidR="000241C7" w:rsidRDefault="000241C7" w:rsidP="000241C7">
      <w:pPr>
        <w:rPr>
          <w:rtl/>
        </w:rPr>
      </w:pPr>
      <w:r>
        <w:rPr>
          <w:rtl/>
        </w:rPr>
        <w:t xml:space="preserve">  - برا</w:t>
      </w:r>
      <w:r>
        <w:rPr>
          <w:rFonts w:hint="cs"/>
          <w:rtl/>
        </w:rPr>
        <w:t>ی</w:t>
      </w:r>
      <w:r>
        <w:rPr>
          <w:rtl/>
        </w:rPr>
        <w:t xml:space="preserve"> شکست صعود</w:t>
      </w:r>
      <w:r>
        <w:rPr>
          <w:rFonts w:hint="cs"/>
          <w:rtl/>
        </w:rPr>
        <w:t>ی</w:t>
      </w:r>
      <w:r>
        <w:rPr>
          <w:rtl/>
        </w:rPr>
        <w:t>: `</w:t>
      </w:r>
      <w:r>
        <w:t>low &lt;= breakoutLevel</w:t>
      </w:r>
      <w:r>
        <w:rPr>
          <w:rtl/>
        </w:rPr>
        <w:t>` و `</w:t>
      </w:r>
      <w:r>
        <w:t>close &gt; breakoutLevel</w:t>
      </w:r>
      <w:r>
        <w:rPr>
          <w:rtl/>
        </w:rPr>
        <w:t>`.</w:t>
      </w:r>
    </w:p>
    <w:p w14:paraId="0CC0B675" w14:textId="77777777" w:rsidR="000241C7" w:rsidRDefault="000241C7" w:rsidP="000241C7">
      <w:pPr>
        <w:rPr>
          <w:rtl/>
        </w:rPr>
      </w:pPr>
      <w:r>
        <w:rPr>
          <w:rtl/>
        </w:rPr>
        <w:t xml:space="preserve">  - برا</w:t>
      </w:r>
      <w:r>
        <w:rPr>
          <w:rFonts w:hint="cs"/>
          <w:rtl/>
        </w:rPr>
        <w:t>ی</w:t>
      </w:r>
      <w:r>
        <w:rPr>
          <w:rtl/>
        </w:rPr>
        <w:t xml:space="preserve"> شکست نزول</w:t>
      </w:r>
      <w:r>
        <w:rPr>
          <w:rFonts w:hint="cs"/>
          <w:rtl/>
        </w:rPr>
        <w:t>ی</w:t>
      </w:r>
      <w:r>
        <w:rPr>
          <w:rtl/>
        </w:rPr>
        <w:t>: `</w:t>
      </w:r>
      <w:r>
        <w:t>high &gt;= breakoutLevel</w:t>
      </w:r>
      <w:r>
        <w:rPr>
          <w:rtl/>
        </w:rPr>
        <w:t>` و `</w:t>
      </w:r>
      <w:r>
        <w:t>close &lt; breakoutLevel</w:t>
      </w:r>
      <w:r>
        <w:rPr>
          <w:rtl/>
        </w:rPr>
        <w:t>`.</w:t>
      </w:r>
    </w:p>
    <w:p w14:paraId="5824684A" w14:textId="77777777" w:rsidR="000241C7" w:rsidRDefault="000241C7" w:rsidP="000241C7">
      <w:pPr>
        <w:rPr>
          <w:rtl/>
        </w:rPr>
      </w:pPr>
      <w:r>
        <w:rPr>
          <w:rtl/>
        </w:rPr>
        <w:t>- **ورود**:</w:t>
      </w:r>
    </w:p>
    <w:p w14:paraId="07C1CB28" w14:textId="77777777" w:rsidR="000241C7" w:rsidRDefault="000241C7" w:rsidP="000241C7">
      <w:pPr>
        <w:rPr>
          <w:rtl/>
        </w:rPr>
      </w:pPr>
      <w:r>
        <w:rPr>
          <w:rtl/>
        </w:rPr>
        <w:t xml:space="preserve">  -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 ورود در `</w:t>
      </w:r>
      <w:r>
        <w:t>high</w:t>
      </w:r>
      <w:r>
        <w:rPr>
          <w:rtl/>
        </w:rPr>
        <w:t>` کندل جار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309B8311" w14:textId="77777777" w:rsidR="000241C7" w:rsidRDefault="000241C7" w:rsidP="000241C7">
      <w:pPr>
        <w:rPr>
          <w:rtl/>
        </w:rPr>
      </w:pPr>
      <w:r>
        <w:rPr>
          <w:rtl/>
        </w:rPr>
        <w:t xml:space="preserve">  - فروش: ورود در `</w:t>
      </w:r>
      <w:r>
        <w:t>low</w:t>
      </w:r>
      <w:r>
        <w:rPr>
          <w:rtl/>
        </w:rPr>
        <w:t>` کندل جار</w:t>
      </w:r>
      <w:r>
        <w:rPr>
          <w:rFonts w:hint="cs"/>
          <w:rtl/>
        </w:rPr>
        <w:t>ی</w:t>
      </w:r>
      <w:r>
        <w:rPr>
          <w:rtl/>
        </w:rPr>
        <w:t>.</w:t>
      </w:r>
    </w:p>
    <w:p w14:paraId="58FFEC3B" w14:textId="77777777" w:rsidR="000241C7" w:rsidRDefault="000241C7" w:rsidP="000241C7">
      <w:pPr>
        <w:rPr>
          <w:rtl/>
        </w:rPr>
      </w:pPr>
      <w:r>
        <w:rPr>
          <w:rtl/>
        </w:rPr>
        <w:t>- **حد ضرر**: کم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بالاتر از سطح شکسته شده (با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۰.۹۹۵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۱.۰۰۵).</w:t>
      </w:r>
    </w:p>
    <w:p w14:paraId="6D167117" w14:textId="77777777" w:rsidR="000241C7" w:rsidRDefault="000241C7" w:rsidP="000241C7">
      <w:pPr>
        <w:rPr>
          <w:rtl/>
        </w:rPr>
      </w:pPr>
      <w:r>
        <w:rPr>
          <w:rtl/>
        </w:rPr>
        <w:t>- **قدرت**: ۴ از ۵.</w:t>
      </w:r>
    </w:p>
    <w:p w14:paraId="10FD8182" w14:textId="77777777" w:rsidR="000241C7" w:rsidRDefault="000241C7" w:rsidP="000241C7">
      <w:pPr>
        <w:rPr>
          <w:rtl/>
        </w:rPr>
      </w:pPr>
    </w:p>
    <w:p w14:paraId="685E1F55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>---</w:t>
      </w:r>
    </w:p>
    <w:p w14:paraId="7DE4E82D" w14:textId="77777777" w:rsidR="000241C7" w:rsidRDefault="000241C7" w:rsidP="000241C7">
      <w:pPr>
        <w:rPr>
          <w:rtl/>
        </w:rPr>
      </w:pPr>
    </w:p>
    <w:p w14:paraId="51AC008E" w14:textId="77777777" w:rsidR="000241C7" w:rsidRDefault="000241C7" w:rsidP="000241C7">
      <w:pPr>
        <w:rPr>
          <w:rtl/>
        </w:rPr>
      </w:pPr>
      <w:r>
        <w:rPr>
          <w:rtl/>
        </w:rPr>
        <w:t>### ۳. ف</w:t>
      </w:r>
      <w:r>
        <w:rPr>
          <w:rFonts w:hint="cs"/>
          <w:rtl/>
        </w:rPr>
        <w:t>ی</w:t>
      </w:r>
      <w:r>
        <w:rPr>
          <w:rFonts w:hint="eastAsia"/>
          <w:rtl/>
        </w:rPr>
        <w:t>لترها</w:t>
      </w:r>
      <w:r>
        <w:rPr>
          <w:rtl/>
        </w:rPr>
        <w:t xml:space="preserve"> و اعتبارسنج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</w:p>
    <w:p w14:paraId="4E9E2B51" w14:textId="77777777" w:rsidR="000241C7" w:rsidRDefault="000241C7" w:rsidP="000241C7">
      <w:pPr>
        <w:rPr>
          <w:rtl/>
        </w:rPr>
      </w:pPr>
    </w:p>
    <w:p w14:paraId="24F09333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توسط `</w:t>
      </w:r>
      <w:r>
        <w:t>ValidateSignal</w:t>
      </w:r>
      <w:r>
        <w:rPr>
          <w:rtl/>
        </w:rPr>
        <w:t>`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:</w:t>
      </w:r>
    </w:p>
    <w:p w14:paraId="3C4BDE06" w14:textId="77777777" w:rsidR="000241C7" w:rsidRDefault="000241C7" w:rsidP="000241C7">
      <w:pPr>
        <w:rPr>
          <w:rtl/>
        </w:rPr>
      </w:pPr>
    </w:p>
    <w:p w14:paraId="4591657F" w14:textId="77777777" w:rsidR="000241C7" w:rsidRDefault="000241C7" w:rsidP="000241C7">
      <w:pPr>
        <w:rPr>
          <w:rtl/>
        </w:rPr>
      </w:pPr>
      <w:r>
        <w:rPr>
          <w:rtl/>
        </w:rPr>
        <w:t>- **نسبت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>**: حداقل ۱.۵ (با استفاده از `</w:t>
      </w:r>
      <w:r>
        <w:t>CalculateRiskReward</w:t>
      </w:r>
      <w:r>
        <w:rPr>
          <w:rtl/>
        </w:rPr>
        <w:t>`).</w:t>
      </w:r>
    </w:p>
    <w:p w14:paraId="75EF8064" w14:textId="77777777" w:rsidR="000241C7" w:rsidRDefault="000241C7" w:rsidP="000241C7">
      <w:pPr>
        <w:rPr>
          <w:rtl/>
        </w:rPr>
      </w:pPr>
      <w:r>
        <w:rPr>
          <w:rtl/>
        </w:rPr>
        <w:t>- **منطق</w:t>
      </w:r>
      <w:r>
        <w:rPr>
          <w:rFonts w:hint="cs"/>
          <w:rtl/>
        </w:rPr>
        <w:t>ی</w:t>
      </w:r>
      <w:r>
        <w:rPr>
          <w:rtl/>
        </w:rPr>
        <w:t xml:space="preserve"> بودن حد ضرر**: 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استاپ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باشد و برا</w:t>
      </w:r>
      <w:r>
        <w:rPr>
          <w:rFonts w:hint="cs"/>
          <w:rtl/>
        </w:rPr>
        <w:t>ی</w:t>
      </w:r>
      <w:r>
        <w:rPr>
          <w:rtl/>
        </w:rPr>
        <w:t xml:space="preserve"> فروش بالاتر.</w:t>
      </w:r>
    </w:p>
    <w:p w14:paraId="001D7292" w14:textId="77777777" w:rsidR="000241C7" w:rsidRDefault="000241C7" w:rsidP="000241C7">
      <w:pPr>
        <w:rPr>
          <w:rtl/>
        </w:rPr>
      </w:pPr>
      <w:r>
        <w:rPr>
          <w:rtl/>
        </w:rPr>
        <w:t>- **همپوشان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حد**: در `</w:t>
      </w:r>
      <w:r>
        <w:t>TradeRiskManager</w:t>
      </w:r>
      <w:r>
        <w:rPr>
          <w:rtl/>
        </w:rPr>
        <w:t>` تابع `</w:t>
      </w:r>
      <w:r>
        <w:t>HasExcessiveOverlap</w:t>
      </w:r>
      <w:r>
        <w:rPr>
          <w:rtl/>
        </w:rPr>
        <w:t>`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کندل فعل</w:t>
      </w:r>
      <w:r>
        <w:rPr>
          <w:rFonts w:hint="cs"/>
          <w:rtl/>
        </w:rPr>
        <w:t>ی</w:t>
      </w:r>
      <w:r>
        <w:rPr>
          <w:rtl/>
        </w:rPr>
        <w:t xml:space="preserve"> با کندل قبل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۷۰٪ همپوشان</w:t>
      </w:r>
      <w:r>
        <w:rPr>
          <w:rFonts w:hint="cs"/>
          <w:rtl/>
        </w:rPr>
        <w:t>ی</w:t>
      </w:r>
      <w:r>
        <w:rPr>
          <w:rtl/>
        </w:rPr>
        <w:t xml:space="preserve"> نداشته باشد و با سطوح قو</w:t>
      </w:r>
      <w:r>
        <w:rPr>
          <w:rFonts w:hint="cs"/>
          <w:rtl/>
        </w:rPr>
        <w:t>ی</w:t>
      </w:r>
      <w:r>
        <w:rPr>
          <w:rtl/>
        </w:rPr>
        <w:t xml:space="preserve"> 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/مقاومت برخورد نکند. (ا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احتمالاً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ورود فراخوان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.)</w:t>
      </w:r>
    </w:p>
    <w:p w14:paraId="04C0F06F" w14:textId="77777777" w:rsidR="000241C7" w:rsidRDefault="000241C7" w:rsidP="000241C7">
      <w:pPr>
        <w:rPr>
          <w:rtl/>
        </w:rPr>
      </w:pPr>
      <w:r>
        <w:rPr>
          <w:rtl/>
        </w:rPr>
        <w:t>- **حداکثر اسپرد**: اگرچه پارامتر `</w:t>
      </w:r>
      <w:r>
        <w:t>maxSpread</w:t>
      </w:r>
      <w:r>
        <w:rPr>
          <w:rtl/>
        </w:rPr>
        <w:t>`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شده، اما در ه</w:t>
      </w:r>
      <w:r>
        <w:rPr>
          <w:rFonts w:hint="cs"/>
          <w:rtl/>
        </w:rPr>
        <w:t>ی</w:t>
      </w:r>
      <w:r>
        <w:rPr>
          <w:rFonts w:hint="eastAsia"/>
          <w:rtl/>
        </w:rPr>
        <w:t>چ‌جا</w:t>
      </w:r>
      <w:r>
        <w:rPr>
          <w:rFonts w:hint="cs"/>
          <w:rtl/>
        </w:rPr>
        <w:t>ی</w:t>
      </w:r>
      <w:r>
        <w:rPr>
          <w:rtl/>
        </w:rPr>
        <w:t xml:space="preserve"> کد استفاده نشده است.</w:t>
      </w:r>
    </w:p>
    <w:p w14:paraId="78D477F0" w14:textId="77777777" w:rsidR="000241C7" w:rsidRDefault="000241C7" w:rsidP="000241C7">
      <w:pPr>
        <w:rPr>
          <w:rtl/>
        </w:rPr>
      </w:pPr>
    </w:p>
    <w:p w14:paraId="0A0A2172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41B1CB49" w14:textId="77777777" w:rsidR="000241C7" w:rsidRDefault="000241C7" w:rsidP="000241C7">
      <w:pPr>
        <w:rPr>
          <w:rtl/>
        </w:rPr>
      </w:pPr>
    </w:p>
    <w:p w14:paraId="5CD08430" w14:textId="77777777" w:rsidR="000241C7" w:rsidRDefault="000241C7" w:rsidP="000241C7">
      <w:pPr>
        <w:rPr>
          <w:rtl/>
        </w:rPr>
      </w:pPr>
      <w:r>
        <w:rPr>
          <w:rtl/>
        </w:rPr>
        <w:t>### ۴.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(</w:t>
      </w:r>
      <w:r>
        <w:t>Confirmation</w:t>
      </w:r>
      <w:r>
        <w:rPr>
          <w:rtl/>
        </w:rPr>
        <w:t>)</w:t>
      </w:r>
    </w:p>
    <w:p w14:paraId="466C0904" w14:textId="77777777" w:rsidR="000241C7" w:rsidRDefault="000241C7" w:rsidP="000241C7">
      <w:pPr>
        <w:rPr>
          <w:rtl/>
        </w:rPr>
      </w:pPr>
    </w:p>
    <w:p w14:paraId="39A2C7A7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دارند. تابع `</w:t>
      </w:r>
      <w:r>
        <w:t>IsConfirmationCandle</w:t>
      </w:r>
      <w:r>
        <w:rPr>
          <w:rtl/>
        </w:rPr>
        <w:t>`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کندل بعد از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>:</w:t>
      </w:r>
    </w:p>
    <w:p w14:paraId="34D22C68" w14:textId="77777777" w:rsidR="000241C7" w:rsidRDefault="000241C7" w:rsidP="000241C7">
      <w:pPr>
        <w:rPr>
          <w:rtl/>
        </w:rPr>
      </w:pPr>
    </w:p>
    <w:p w14:paraId="7DFE6A58" w14:textId="77777777" w:rsidR="000241C7" w:rsidRDefault="000241C7" w:rsidP="000241C7">
      <w:pPr>
        <w:rPr>
          <w:rtl/>
        </w:rPr>
      </w:pPr>
      <w:r>
        <w:rPr>
          <w:rtl/>
        </w:rPr>
        <w:t>- 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 بالاتر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بسته شود.</w:t>
      </w:r>
    </w:p>
    <w:p w14:paraId="2442A6A2" w14:textId="77777777" w:rsidR="000241C7" w:rsidRDefault="000241C7" w:rsidP="000241C7">
      <w:pPr>
        <w:rPr>
          <w:rtl/>
        </w:rPr>
      </w:pPr>
      <w:r>
        <w:rPr>
          <w:rtl/>
        </w:rPr>
        <w:t>- برا</w:t>
      </w:r>
      <w:r>
        <w:rPr>
          <w:rFonts w:hint="cs"/>
          <w:rtl/>
        </w:rPr>
        <w:t>ی</w:t>
      </w:r>
      <w:r>
        <w:rPr>
          <w:rtl/>
        </w:rPr>
        <w:t xml:space="preserve"> فروش: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بسته شود.</w:t>
      </w:r>
    </w:p>
    <w:p w14:paraId="2BFF67A6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>-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اگر کندل بعد</w:t>
      </w:r>
      <w:r>
        <w:rPr>
          <w:rFonts w:hint="cs"/>
          <w:rtl/>
        </w:rPr>
        <w:t>ی</w:t>
      </w:r>
      <w:r>
        <w:rPr>
          <w:rtl/>
        </w:rPr>
        <w:t xml:space="preserve"> خود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انگالف باشد، به عنوان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در نظر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0381A22" w14:textId="77777777" w:rsidR="000241C7" w:rsidRDefault="000241C7" w:rsidP="000241C7">
      <w:pPr>
        <w:rPr>
          <w:rtl/>
        </w:rPr>
      </w:pPr>
    </w:p>
    <w:p w14:paraId="034F4121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صورت</w:t>
      </w:r>
      <w:r>
        <w:rPr>
          <w:rFonts w:hint="cs"/>
          <w:rtl/>
        </w:rPr>
        <w:t>ی</w:t>
      </w:r>
      <w:r>
        <w:rPr>
          <w:rtl/>
        </w:rPr>
        <w:t xml:space="preserve"> که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نشود، احتمالاً معامله منتف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2823A00" w14:textId="77777777" w:rsidR="000241C7" w:rsidRDefault="000241C7" w:rsidP="000241C7">
      <w:pPr>
        <w:rPr>
          <w:rtl/>
        </w:rPr>
      </w:pPr>
    </w:p>
    <w:p w14:paraId="28F7DDE4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48084DDB" w14:textId="77777777" w:rsidR="000241C7" w:rsidRDefault="000241C7" w:rsidP="000241C7">
      <w:pPr>
        <w:rPr>
          <w:rtl/>
        </w:rPr>
      </w:pPr>
    </w:p>
    <w:p w14:paraId="019F9A79" w14:textId="77777777" w:rsidR="000241C7" w:rsidRDefault="000241C7" w:rsidP="000241C7">
      <w:pPr>
        <w:rPr>
          <w:rtl/>
        </w:rPr>
      </w:pPr>
      <w:r>
        <w:rPr>
          <w:rtl/>
        </w:rPr>
        <w:t>### ۵. انتخاب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</w:p>
    <w:p w14:paraId="62F5CFE6" w14:textId="77777777" w:rsidR="000241C7" w:rsidRDefault="000241C7" w:rsidP="000241C7">
      <w:pPr>
        <w:rPr>
          <w:rtl/>
        </w:rPr>
      </w:pPr>
    </w:p>
    <w:p w14:paraId="0B359063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صورت وجود چند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هم‌زمان، تابع `</w:t>
      </w:r>
      <w:r>
        <w:t>SelectBestSignal</w:t>
      </w:r>
      <w:r>
        <w:rPr>
          <w:rtl/>
        </w:rPr>
        <w:t>`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Fonts w:hint="cs"/>
          <w:rtl/>
        </w:rPr>
        <w:t>ی</w:t>
      </w:r>
      <w:r>
        <w:rPr>
          <w:rtl/>
        </w:rPr>
        <w:t xml:space="preserve"> با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`</w:t>
      </w:r>
      <w:r>
        <w:t>strength</w:t>
      </w:r>
      <w:r>
        <w:rPr>
          <w:rtl/>
        </w:rPr>
        <w:t>` (قدرت) را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>. قدرت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>:</w:t>
      </w:r>
    </w:p>
    <w:p w14:paraId="20F0DF23" w14:textId="77777777" w:rsidR="000241C7" w:rsidRDefault="000241C7" w:rsidP="000241C7">
      <w:pPr>
        <w:rPr>
          <w:rtl/>
        </w:rPr>
      </w:pPr>
      <w:r>
        <w:rPr>
          <w:rtl/>
        </w:rPr>
        <w:t>- پ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بار: ۳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۴ (بسته به نسبت بدنه به رنج)</w:t>
      </w:r>
    </w:p>
    <w:p w14:paraId="53AD0BE5" w14:textId="77777777" w:rsidR="000241C7" w:rsidRDefault="000241C7" w:rsidP="000241C7">
      <w:pPr>
        <w:rPr>
          <w:rtl/>
        </w:rPr>
      </w:pPr>
      <w:r>
        <w:rPr>
          <w:rtl/>
        </w:rPr>
        <w:t>- انگالف: ۴</w:t>
      </w:r>
    </w:p>
    <w:p w14:paraId="30AE234A" w14:textId="77777777" w:rsidR="000241C7" w:rsidRDefault="000241C7" w:rsidP="000241C7">
      <w:pPr>
        <w:rPr>
          <w:rtl/>
        </w:rPr>
      </w:pPr>
      <w:r>
        <w:rPr>
          <w:rtl/>
        </w:rPr>
        <w:t>- سقف/کف دوقلو: ۵</w:t>
      </w:r>
    </w:p>
    <w:p w14:paraId="238C9238" w14:textId="77777777" w:rsidR="000241C7" w:rsidRDefault="000241C7" w:rsidP="000241C7">
      <w:pPr>
        <w:rPr>
          <w:rtl/>
        </w:rPr>
      </w:pPr>
      <w:r>
        <w:rPr>
          <w:rtl/>
        </w:rPr>
        <w:t>- پولبک به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  <w:r>
        <w:rPr>
          <w:rtl/>
        </w:rPr>
        <w:t>: ۴</w:t>
      </w:r>
    </w:p>
    <w:p w14:paraId="62D23AFE" w14:textId="77777777" w:rsidR="000241C7" w:rsidRDefault="000241C7" w:rsidP="000241C7">
      <w:pPr>
        <w:rPr>
          <w:rtl/>
        </w:rPr>
      </w:pPr>
    </w:p>
    <w:p w14:paraId="362E1B82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21E22006" w14:textId="77777777" w:rsidR="000241C7" w:rsidRDefault="000241C7" w:rsidP="000241C7">
      <w:pPr>
        <w:rPr>
          <w:rtl/>
        </w:rPr>
      </w:pPr>
    </w:p>
    <w:p w14:paraId="7AF338D4" w14:textId="77777777" w:rsidR="000241C7" w:rsidRDefault="000241C7" w:rsidP="000241C7">
      <w:pPr>
        <w:rPr>
          <w:rtl/>
        </w:rPr>
      </w:pPr>
      <w:r>
        <w:rPr>
          <w:rtl/>
        </w:rPr>
        <w:t>### ۶.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t>setup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TradeSetup</w:t>
      </w:r>
      <w:r>
        <w:rPr>
          <w:rtl/>
        </w:rPr>
        <w:t>)</w:t>
      </w:r>
    </w:p>
    <w:p w14:paraId="5FD81520" w14:textId="77777777" w:rsidR="000241C7" w:rsidRDefault="000241C7" w:rsidP="000241C7">
      <w:pPr>
        <w:rPr>
          <w:rtl/>
        </w:rPr>
      </w:pPr>
    </w:p>
    <w:p w14:paraId="7FAF4D0E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انتخاب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گنال،</w:t>
      </w:r>
      <w:r>
        <w:rPr>
          <w:rtl/>
        </w:rPr>
        <w:t xml:space="preserve"> `</w:t>
      </w:r>
      <w:r>
        <w:t>TradeRiskManager::CreateTradeSetup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ساختار `</w:t>
      </w:r>
      <w:r>
        <w:t>TradeSetup</w:t>
      </w:r>
      <w:r>
        <w:rPr>
          <w:rtl/>
        </w:rPr>
        <w:t>`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rPr>
          <w:rtl/>
        </w:rPr>
        <w:t>:</w:t>
      </w:r>
    </w:p>
    <w:p w14:paraId="032C0987" w14:textId="77777777" w:rsidR="000241C7" w:rsidRDefault="000241C7" w:rsidP="000241C7">
      <w:pPr>
        <w:rPr>
          <w:rtl/>
        </w:rPr>
      </w:pPr>
    </w:p>
    <w:p w14:paraId="4B7621D6" w14:textId="77777777" w:rsidR="000241C7" w:rsidRDefault="000241C7" w:rsidP="000241C7">
      <w:pPr>
        <w:rPr>
          <w:rtl/>
        </w:rPr>
      </w:pPr>
      <w:r>
        <w:rPr>
          <w:rtl/>
        </w:rPr>
        <w:t>- **حجم معامله**:</w:t>
      </w:r>
    </w:p>
    <w:p w14:paraId="0DFCE584" w14:textId="77777777" w:rsidR="000241C7" w:rsidRDefault="000241C7" w:rsidP="000241C7">
      <w:pPr>
        <w:rPr>
          <w:rtl/>
        </w:rPr>
      </w:pPr>
      <w:r>
        <w:rPr>
          <w:rtl/>
        </w:rPr>
        <w:t xml:space="preserve">  - ابتدا حجم کل با `</w:t>
      </w:r>
      <w:r>
        <w:t>CalculatePositionSize</w:t>
      </w:r>
      <w:r>
        <w:rPr>
          <w:rtl/>
        </w:rPr>
        <w:t>` بر اساس درصد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۱٪ از موجود</w:t>
      </w:r>
      <w:r>
        <w:rPr>
          <w:rFonts w:hint="cs"/>
          <w:rtl/>
        </w:rPr>
        <w:t>ی</w:t>
      </w:r>
      <w:r>
        <w:rPr>
          <w:rtl/>
        </w:rPr>
        <w:t>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9FDAA1B" w14:textId="77777777" w:rsidR="000241C7" w:rsidRDefault="000241C7" w:rsidP="000241C7">
      <w:pPr>
        <w:rPr>
          <w:rtl/>
        </w:rPr>
      </w:pPr>
      <w:r>
        <w:rPr>
          <w:rtl/>
        </w:rPr>
        <w:t xml:space="preserve">  - سپس حجم به دو بخش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: `</w:t>
      </w:r>
      <w:r>
        <w:t>initialSize = 20%</w:t>
      </w:r>
      <w:r>
        <w:rPr>
          <w:rtl/>
        </w:rPr>
        <w:t>` و `</w:t>
      </w:r>
      <w:r>
        <w:t>addSize = 80%</w:t>
      </w:r>
      <w:r>
        <w:rPr>
          <w:rtl/>
        </w:rPr>
        <w:t>`.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نشان‌دهنده ورود پلکان</w:t>
      </w:r>
      <w:r>
        <w:rPr>
          <w:rFonts w:hint="cs"/>
          <w:rtl/>
        </w:rPr>
        <w:t>ی</w:t>
      </w:r>
      <w:r>
        <w:rPr>
          <w:rtl/>
        </w:rPr>
        <w:t xml:space="preserve"> است: ابتدا ۲۰٪ سرما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وارد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۸۰٪ باق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افزودن بعد</w:t>
      </w:r>
      <w:r>
        <w:rPr>
          <w:rFonts w:hint="cs"/>
          <w:rtl/>
        </w:rPr>
        <w:t>ی</w:t>
      </w:r>
      <w:r>
        <w:rPr>
          <w:rtl/>
        </w:rPr>
        <w:t xml:space="preserve"> (مثلاً پس از پولبک) نگه داشته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5373ADA4" w14:textId="77777777" w:rsidR="000241C7" w:rsidRDefault="000241C7" w:rsidP="000241C7">
      <w:pPr>
        <w:rPr>
          <w:rtl/>
        </w:rPr>
      </w:pPr>
      <w:r>
        <w:rPr>
          <w:rtl/>
        </w:rPr>
        <w:t>- **حد ضرر و سود**:</w:t>
      </w:r>
    </w:p>
    <w:p w14:paraId="17D952A2" w14:textId="77777777" w:rsidR="000241C7" w:rsidRDefault="000241C7" w:rsidP="000241C7">
      <w:pPr>
        <w:rPr>
          <w:rtl/>
        </w:rPr>
      </w:pPr>
      <w:r>
        <w:rPr>
          <w:rtl/>
        </w:rPr>
        <w:t xml:space="preserve">  - اگر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فاقد حد سود باشد، بر اساس نسبت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به ر</w:t>
      </w:r>
      <w:r>
        <w:rPr>
          <w:rFonts w:hint="cs"/>
          <w:rtl/>
        </w:rPr>
        <w:t>ی</w:t>
      </w:r>
      <w:r>
        <w:rPr>
          <w:rFonts w:hint="eastAsia"/>
          <w:rtl/>
        </w:rPr>
        <w:t>وارد</w:t>
      </w:r>
      <w:r>
        <w:rPr>
          <w:rtl/>
        </w:rPr>
        <w:t xml:space="preserve"> (۲ برا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۱.۵ برا</w:t>
      </w:r>
      <w:r>
        <w:rPr>
          <w:rFonts w:hint="cs"/>
          <w:rtl/>
        </w:rPr>
        <w:t>ی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tl/>
        </w:rPr>
        <w:t>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743D377" w14:textId="77777777" w:rsidR="000241C7" w:rsidRDefault="000241C7" w:rsidP="000241C7">
      <w:pPr>
        <w:rPr>
          <w:rtl/>
        </w:rPr>
      </w:pPr>
      <w:r>
        <w:rPr>
          <w:rtl/>
        </w:rPr>
        <w:t xml:space="preserve">  - **مکان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</w:t>
      </w:r>
      <w:r>
        <w:t>SL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>**: اگر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معامله حد ضرر ثبت نکرده باشد (`</w:t>
      </w:r>
      <w:r>
        <w:t>lastTradeSLFailed = true</w:t>
      </w:r>
      <w:r>
        <w:rPr>
          <w:rtl/>
        </w:rPr>
        <w:t xml:space="preserve">`)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ساعت گذشته ۳ بار متوال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SL</w:t>
      </w:r>
      <w:r>
        <w:rPr>
          <w:rtl/>
        </w:rPr>
        <w:t xml:space="preserve"> ثبت نشده باشد،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حد ضرر ثابت ۶ پ</w:t>
      </w:r>
      <w:r>
        <w:rPr>
          <w:rFonts w:hint="cs"/>
          <w:rtl/>
        </w:rPr>
        <w:t>ی</w:t>
      </w:r>
      <w:r>
        <w:rPr>
          <w:rFonts w:hint="eastAsia"/>
          <w:rtl/>
        </w:rPr>
        <w:t>پ</w:t>
      </w:r>
      <w:r>
        <w:rPr>
          <w:rtl/>
        </w:rPr>
        <w:t xml:space="preserve"> (با فاصله `</w:t>
      </w:r>
      <w:r>
        <w:t>forcedSLDistance</w:t>
      </w:r>
      <w:r>
        <w:rPr>
          <w:rtl/>
        </w:rPr>
        <w:t>`)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اقدام احت</w:t>
      </w:r>
      <w:r>
        <w:rPr>
          <w:rFonts w:hint="cs"/>
          <w:rtl/>
        </w:rPr>
        <w:t>ی</w:t>
      </w:r>
      <w:r>
        <w:rPr>
          <w:rFonts w:hint="eastAsia"/>
          <w:rtl/>
        </w:rPr>
        <w:t>اط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معا</w:t>
      </w:r>
      <w:r>
        <w:rPr>
          <w:rFonts w:hint="eastAsia"/>
          <w:rtl/>
        </w:rPr>
        <w:t>ملات</w:t>
      </w:r>
      <w:r>
        <w:rPr>
          <w:rtl/>
        </w:rPr>
        <w:t xml:space="preserve"> بدون حد ضرر است.</w:t>
      </w:r>
    </w:p>
    <w:p w14:paraId="50144210" w14:textId="77777777" w:rsidR="000241C7" w:rsidRDefault="000241C7" w:rsidP="000241C7">
      <w:pPr>
        <w:rPr>
          <w:rtl/>
        </w:rPr>
      </w:pPr>
    </w:p>
    <w:p w14:paraId="343744BE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4754FA33" w14:textId="77777777" w:rsidR="000241C7" w:rsidRDefault="000241C7" w:rsidP="000241C7">
      <w:pPr>
        <w:rPr>
          <w:rtl/>
        </w:rPr>
      </w:pPr>
    </w:p>
    <w:p w14:paraId="220F53D1" w14:textId="77777777" w:rsidR="000241C7" w:rsidRDefault="000241C7" w:rsidP="000241C7">
      <w:pPr>
        <w:rPr>
          <w:rtl/>
        </w:rPr>
      </w:pPr>
      <w:r>
        <w:rPr>
          <w:rtl/>
        </w:rPr>
        <w:t>### ۷. زمان ورود</w:t>
      </w:r>
    </w:p>
    <w:p w14:paraId="410F31DF" w14:textId="77777777" w:rsidR="000241C7" w:rsidRDefault="000241C7" w:rsidP="000241C7">
      <w:pPr>
        <w:rPr>
          <w:rtl/>
        </w:rPr>
      </w:pPr>
    </w:p>
    <w:p w14:paraId="7EF913A5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توجه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 در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معمولاً `</w:t>
      </w:r>
      <w:r>
        <w:t>high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`</w:t>
      </w:r>
      <w:r>
        <w:t>low</w:t>
      </w:r>
      <w:r>
        <w:rPr>
          <w:rtl/>
        </w:rPr>
        <w:t>` کندل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است، ورود به صورت **امر </w:t>
      </w:r>
      <w:r>
        <w:t>Stop</w:t>
      </w:r>
      <w:r>
        <w:rPr>
          <w:rtl/>
        </w:rPr>
        <w:t>** (بالا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high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low</w:t>
      </w:r>
      <w:r>
        <w:rPr>
          <w:rtl/>
        </w:rPr>
        <w:t>)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منتظر 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تا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در کندل بعد</w:t>
      </w:r>
      <w:r>
        <w:rPr>
          <w:rFonts w:hint="cs"/>
          <w:rtl/>
        </w:rPr>
        <w:t>ی</w:t>
      </w:r>
      <w:r>
        <w:rPr>
          <w:rtl/>
        </w:rPr>
        <w:t xml:space="preserve"> از آن سطح عبور کند. در صورت</w:t>
      </w:r>
      <w:r>
        <w:rPr>
          <w:rFonts w:hint="cs"/>
          <w:rtl/>
        </w:rPr>
        <w:t>ی</w:t>
      </w:r>
      <w:r>
        <w:rPr>
          <w:rtl/>
        </w:rPr>
        <w:t xml:space="preserve"> که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داشته باشد، پس </w:t>
      </w:r>
      <w:r>
        <w:rPr>
          <w:rFonts w:hint="eastAsia"/>
          <w:rtl/>
        </w:rPr>
        <w:t>از</w:t>
      </w:r>
      <w:r>
        <w:rPr>
          <w:rtl/>
        </w:rPr>
        <w:t xml:space="preserve"> بسته شدن کندل تأ</w:t>
      </w:r>
      <w:r>
        <w:rPr>
          <w:rFonts w:hint="cs"/>
          <w:rtl/>
        </w:rPr>
        <w:t>یی</w:t>
      </w:r>
      <w:r>
        <w:rPr>
          <w:rFonts w:hint="eastAsia"/>
          <w:rtl/>
        </w:rPr>
        <w:t>د،</w:t>
      </w:r>
      <w:r>
        <w:rPr>
          <w:rtl/>
        </w:rPr>
        <w:t xml:space="preserve"> امر در ابتدا</w:t>
      </w:r>
      <w:r>
        <w:rPr>
          <w:rFonts w:hint="cs"/>
          <w:rtl/>
        </w:rPr>
        <w:t>ی</w:t>
      </w:r>
      <w:r>
        <w:rPr>
          <w:rtl/>
        </w:rPr>
        <w:t xml:space="preserve"> کندل بعد</w:t>
      </w:r>
      <w:r>
        <w:rPr>
          <w:rFonts w:hint="cs"/>
          <w:rtl/>
        </w:rPr>
        <w:t>ی</w:t>
      </w:r>
      <w:r>
        <w:rPr>
          <w:rtl/>
        </w:rPr>
        <w:t xml:space="preserve"> (با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بازار)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 سفارش </w:t>
      </w:r>
      <w:r>
        <w:t>limit/stop</w:t>
      </w:r>
      <w:r>
        <w:rPr>
          <w:rtl/>
        </w:rPr>
        <w:t xml:space="preserve"> ارسال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کد به وضوح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را نشان نم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دهد،</w:t>
      </w:r>
      <w:r>
        <w:rPr>
          <w:rtl/>
        </w:rPr>
        <w:t xml:space="preserve"> اما منطق متداول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است.</w:t>
      </w:r>
    </w:p>
    <w:p w14:paraId="3473A6C4" w14:textId="77777777" w:rsidR="000241C7" w:rsidRDefault="000241C7" w:rsidP="000241C7">
      <w:pPr>
        <w:rPr>
          <w:rtl/>
        </w:rPr>
      </w:pPr>
    </w:p>
    <w:p w14:paraId="53D17090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24D82978" w14:textId="77777777" w:rsidR="000241C7" w:rsidRDefault="000241C7" w:rsidP="000241C7">
      <w:pPr>
        <w:rPr>
          <w:rtl/>
        </w:rPr>
      </w:pPr>
    </w:p>
    <w:p w14:paraId="13BB9C51" w14:textId="77777777" w:rsidR="000241C7" w:rsidRDefault="000241C7" w:rsidP="000241C7">
      <w:pPr>
        <w:rPr>
          <w:rtl/>
        </w:rPr>
      </w:pPr>
      <w:r>
        <w:rPr>
          <w:rtl/>
        </w:rPr>
        <w:t>### ۸.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پس از ورود</w:t>
      </w:r>
    </w:p>
    <w:p w14:paraId="1F6879FD" w14:textId="77777777" w:rsidR="000241C7" w:rsidRDefault="000241C7" w:rsidP="000241C7">
      <w:pPr>
        <w:rPr>
          <w:rtl/>
        </w:rPr>
      </w:pPr>
    </w:p>
    <w:p w14:paraId="061C98FC" w14:textId="77777777" w:rsidR="000241C7" w:rsidRDefault="000241C7" w:rsidP="000241C7">
      <w:pPr>
        <w:rPr>
          <w:rtl/>
        </w:rPr>
      </w:pPr>
      <w:r>
        <w:rPr>
          <w:rtl/>
        </w:rPr>
        <w:t>- **افزودن به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>**: ۸۰٪ حجم باق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مانده</w:t>
      </w:r>
      <w:r>
        <w:rPr>
          <w:rtl/>
        </w:rPr>
        <w:t xml:space="preserve"> احتمالاً پس از پولبک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تأ</w:t>
      </w:r>
      <w:r>
        <w:rPr>
          <w:rFonts w:hint="cs"/>
          <w:rtl/>
        </w:rPr>
        <w:t>یی</w:t>
      </w:r>
      <w:r>
        <w:rPr>
          <w:rFonts w:hint="eastAsia"/>
          <w:rtl/>
        </w:rPr>
        <w:t>دها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اضافه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تابع `</w:t>
      </w:r>
      <w:r>
        <w:t>AddToPosition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منظور در نظر گرفته شده، اما زمان فراخوان</w:t>
      </w:r>
      <w:r>
        <w:rPr>
          <w:rFonts w:hint="cs"/>
          <w:rtl/>
        </w:rPr>
        <w:t>ی</w:t>
      </w:r>
      <w:r>
        <w:rPr>
          <w:rtl/>
        </w:rPr>
        <w:t xml:space="preserve"> آن مشخص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احتمالاً در فاز پولبک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پس از شکل‌گ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ادامه‌دهنده.</w:t>
      </w:r>
    </w:p>
    <w:p w14:paraId="1225A642" w14:textId="77777777" w:rsidR="000241C7" w:rsidRDefault="000241C7" w:rsidP="000241C7">
      <w:pPr>
        <w:rPr>
          <w:rtl/>
        </w:rPr>
      </w:pPr>
      <w:r>
        <w:rPr>
          <w:rtl/>
        </w:rPr>
        <w:t>- **حد ضرر متحرک (</w:t>
      </w:r>
      <w:r>
        <w:t>Trailing Stop</w:t>
      </w:r>
      <w:r>
        <w:rPr>
          <w:rtl/>
        </w:rPr>
        <w:t>)** و **بر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>**: پس از 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سود به ۱٪،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 با فاصله ۰.۵٪ فعال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هم‌زمان حد ضرر به نقطه ورود منتقل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(`</w:t>
      </w:r>
      <w:r>
        <w:t>MoveToBreakeven</w:t>
      </w:r>
      <w:r>
        <w:rPr>
          <w:rtl/>
        </w:rPr>
        <w:t>`).</w:t>
      </w:r>
    </w:p>
    <w:p w14:paraId="4967F9FB" w14:textId="77777777" w:rsidR="000241C7" w:rsidRDefault="000241C7" w:rsidP="000241C7">
      <w:pPr>
        <w:rPr>
          <w:rtl/>
        </w:rPr>
      </w:pPr>
      <w:r>
        <w:rPr>
          <w:rtl/>
        </w:rPr>
        <w:t>- **بستن جزئ</w:t>
      </w:r>
      <w:r>
        <w:rPr>
          <w:rFonts w:hint="cs"/>
          <w:rtl/>
        </w:rPr>
        <w:t>ی</w:t>
      </w:r>
      <w:r>
        <w:rPr>
          <w:rtl/>
        </w:rPr>
        <w:t>**: امکان بستن درصد</w:t>
      </w:r>
      <w:r>
        <w:rPr>
          <w:rFonts w:hint="cs"/>
          <w:rtl/>
        </w:rPr>
        <w:t>ی</w:t>
      </w:r>
      <w:r>
        <w:rPr>
          <w:rtl/>
        </w:rPr>
        <w:t xml:space="preserve"> از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وجود دارد (مثلاً ۵۰٪ در تارگت اول).</w:t>
      </w:r>
    </w:p>
    <w:p w14:paraId="34EE0161" w14:textId="77777777" w:rsidR="000241C7" w:rsidRDefault="000241C7" w:rsidP="000241C7">
      <w:pPr>
        <w:rPr>
          <w:rtl/>
        </w:rPr>
      </w:pPr>
      <w:r>
        <w:rPr>
          <w:rtl/>
        </w:rPr>
        <w:t>- **خروج بر اساس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معکوس**: اگر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خلاف جهت با قدرت ≥۴ ظاهر شود،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بسته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29B7AEFF" w14:textId="77777777" w:rsidR="000241C7" w:rsidRDefault="000241C7" w:rsidP="000241C7">
      <w:pPr>
        <w:rPr>
          <w:rtl/>
        </w:rPr>
      </w:pPr>
    </w:p>
    <w:p w14:paraId="06C12E6D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3C1ED182" w14:textId="77777777" w:rsidR="000241C7" w:rsidRDefault="000241C7" w:rsidP="000241C7">
      <w:pPr>
        <w:rPr>
          <w:rtl/>
        </w:rPr>
      </w:pPr>
    </w:p>
    <w:p w14:paraId="05582DC4" w14:textId="77777777" w:rsidR="000241C7" w:rsidRDefault="000241C7" w:rsidP="000241C7">
      <w:pPr>
        <w:rPr>
          <w:rtl/>
        </w:rPr>
      </w:pPr>
      <w:r>
        <w:rPr>
          <w:rtl/>
        </w:rPr>
        <w:t>### ۹. خلاصه 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ورود</w:t>
      </w:r>
    </w:p>
    <w:p w14:paraId="22E05AE6" w14:textId="77777777" w:rsidR="000241C7" w:rsidRDefault="000241C7" w:rsidP="000241C7">
      <w:pPr>
        <w:rPr>
          <w:rtl/>
        </w:rPr>
      </w:pPr>
    </w:p>
    <w:p w14:paraId="140BE0DB" w14:textId="77777777" w:rsidR="000241C7" w:rsidRDefault="000241C7" w:rsidP="000241C7">
      <w:pPr>
        <w:rPr>
          <w:rtl/>
        </w:rPr>
      </w:pPr>
      <w:r>
        <w:rPr>
          <w:rtl/>
        </w:rPr>
        <w:t>1.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کندل‌ها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26BDE6FC" w14:textId="77777777" w:rsidR="000241C7" w:rsidRDefault="000241C7" w:rsidP="000241C7">
      <w:pPr>
        <w:rPr>
          <w:rtl/>
        </w:rPr>
      </w:pPr>
      <w:r>
        <w:rPr>
          <w:rtl/>
        </w:rPr>
        <w:t>2.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انواع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tl/>
        </w:rPr>
        <w:t xml:space="preserve"> با `</w:t>
      </w:r>
      <w:r>
        <w:t>EntrySignalManager</w:t>
      </w:r>
      <w:r>
        <w:rPr>
          <w:rtl/>
        </w:rPr>
        <w:t>`.</w:t>
      </w:r>
    </w:p>
    <w:p w14:paraId="5E531894" w14:textId="77777777" w:rsidR="000241C7" w:rsidRDefault="000241C7" w:rsidP="000241C7">
      <w:pPr>
        <w:rPr>
          <w:rtl/>
        </w:rPr>
      </w:pPr>
      <w:r>
        <w:rPr>
          <w:rtl/>
        </w:rPr>
        <w:t>3. اعتبارسنج</w:t>
      </w:r>
      <w:r>
        <w:rPr>
          <w:rFonts w:hint="cs"/>
          <w:rtl/>
        </w:rPr>
        <w:t>ی</w:t>
      </w:r>
      <w:r>
        <w:rPr>
          <w:rtl/>
        </w:rPr>
        <w:t xml:space="preserve"> و انتخاب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>.</w:t>
      </w:r>
    </w:p>
    <w:p w14:paraId="34E2C719" w14:textId="77777777" w:rsidR="000241C7" w:rsidRDefault="000241C7" w:rsidP="000241C7">
      <w:pPr>
        <w:rPr>
          <w:rtl/>
        </w:rPr>
      </w:pPr>
      <w:r>
        <w:rPr>
          <w:rtl/>
        </w:rPr>
        <w:t>4. بررس</w:t>
      </w:r>
      <w:r>
        <w:rPr>
          <w:rFonts w:hint="cs"/>
          <w:rtl/>
        </w:rPr>
        <w:t>ی</w:t>
      </w:r>
      <w:r>
        <w:rPr>
          <w:rtl/>
        </w:rPr>
        <w:t xml:space="preserve">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>).</w:t>
      </w:r>
    </w:p>
    <w:p w14:paraId="7AFCE20B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>5. محاسبه حجم و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`</w:t>
      </w:r>
      <w:r>
        <w:t>TradeSetup</w:t>
      </w:r>
      <w:r>
        <w:rPr>
          <w:rtl/>
        </w:rPr>
        <w:t>` با `</w:t>
      </w:r>
      <w:r>
        <w:t>TradeRiskManager</w:t>
      </w:r>
      <w:r>
        <w:rPr>
          <w:rtl/>
        </w:rPr>
        <w:t xml:space="preserve">` (اعمال </w:t>
      </w:r>
      <w:r>
        <w:t>SL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در صورت لزوم).</w:t>
      </w:r>
    </w:p>
    <w:p w14:paraId="5278C9A3" w14:textId="77777777" w:rsidR="000241C7" w:rsidRDefault="000241C7" w:rsidP="000241C7">
      <w:pPr>
        <w:rPr>
          <w:rtl/>
        </w:rPr>
      </w:pPr>
      <w:r>
        <w:rPr>
          <w:rtl/>
        </w:rPr>
        <w:t xml:space="preserve">6. ارسال سفارش (معمولاً </w:t>
      </w:r>
      <w:r>
        <w:t>Stop Order</w:t>
      </w:r>
      <w:r>
        <w:rPr>
          <w:rtl/>
        </w:rPr>
        <w:t>) بر اساس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ورود.</w:t>
      </w:r>
    </w:p>
    <w:p w14:paraId="7EDC65FA" w14:textId="77777777" w:rsidR="000241C7" w:rsidRDefault="000241C7" w:rsidP="000241C7">
      <w:pPr>
        <w:rPr>
          <w:rtl/>
        </w:rPr>
      </w:pPr>
      <w:r>
        <w:rPr>
          <w:rtl/>
        </w:rPr>
        <w:t>7. پس از فعال شدن،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پوز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با تر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استاپ،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و افزودن حجم.</w:t>
      </w:r>
    </w:p>
    <w:p w14:paraId="68411A02" w14:textId="77777777" w:rsidR="000241C7" w:rsidRDefault="000241C7" w:rsidP="000241C7">
      <w:pPr>
        <w:rPr>
          <w:rtl/>
        </w:rPr>
      </w:pPr>
    </w:p>
    <w:p w14:paraId="248FB80A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38940E08" w14:textId="77777777" w:rsidR="000241C7" w:rsidRDefault="000241C7" w:rsidP="000241C7">
      <w:pPr>
        <w:rPr>
          <w:rtl/>
        </w:rPr>
      </w:pPr>
    </w:p>
    <w:p w14:paraId="22EB1DCD" w14:textId="77777777" w:rsidR="000241C7" w:rsidRDefault="000241C7" w:rsidP="000241C7">
      <w:pPr>
        <w:rPr>
          <w:rtl/>
        </w:rPr>
      </w:pPr>
      <w:r>
        <w:rPr>
          <w:rtl/>
        </w:rPr>
        <w:t>### نکات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</w:p>
    <w:p w14:paraId="30E31398" w14:textId="77777777" w:rsidR="000241C7" w:rsidRDefault="000241C7" w:rsidP="000241C7">
      <w:pPr>
        <w:rPr>
          <w:rtl/>
        </w:rPr>
      </w:pPr>
    </w:p>
    <w:p w14:paraId="12738B0F" w14:textId="77777777" w:rsidR="000241C7" w:rsidRDefault="000241C7" w:rsidP="000241C7">
      <w:pPr>
        <w:rPr>
          <w:rtl/>
        </w:rPr>
      </w:pPr>
      <w:r>
        <w:rPr>
          <w:rtl/>
        </w:rPr>
        <w:t>-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معاملات احتمالاً توسط متغ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`</w:t>
      </w:r>
      <w:r>
        <w:t>InpMainTimeframe</w:t>
      </w:r>
      <w:r>
        <w:rPr>
          <w:rtl/>
        </w:rPr>
        <w:t>`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روند از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بالاتر (`</w:t>
      </w:r>
      <w:r>
        <w:t>InpHigherTimeframe</w:t>
      </w:r>
      <w:r>
        <w:rPr>
          <w:rtl/>
        </w:rPr>
        <w:t>`)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75AA73F2" w14:textId="77777777" w:rsidR="000241C7" w:rsidRDefault="000241C7" w:rsidP="000241C7">
      <w:pPr>
        <w:rPr>
          <w:rtl/>
        </w:rPr>
      </w:pPr>
      <w:r>
        <w:rPr>
          <w:rtl/>
        </w:rPr>
        <w:t>- الگوها</w:t>
      </w:r>
      <w:r>
        <w:rPr>
          <w:rFonts w:hint="cs"/>
          <w:rtl/>
        </w:rPr>
        <w:t>ی</w:t>
      </w:r>
      <w:r>
        <w:rPr>
          <w:rtl/>
        </w:rPr>
        <w:t xml:space="preserve"> کلاس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مانند فلگ، مثلث و هد اند شولدر در `</w:t>
      </w:r>
      <w:r>
        <w:t>PatternDetector</w:t>
      </w:r>
      <w:r>
        <w:rPr>
          <w:rtl/>
        </w:rPr>
        <w:t>`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شوند،</w:t>
      </w:r>
      <w:r>
        <w:rPr>
          <w:rtl/>
        </w:rPr>
        <w:t xml:space="preserve"> اما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 `</w:t>
      </w:r>
      <w:r>
        <w:t>EntrySignalManager</w:t>
      </w:r>
      <w:r>
        <w:rPr>
          <w:rtl/>
        </w:rPr>
        <w:t xml:space="preserve">` استفاده نشده‌اند. احتمالاً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بالاتر (</w:t>
      </w:r>
      <w:r>
        <w:t>EA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>)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الگوها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به عنوان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</w:t>
      </w:r>
      <w:r>
        <w:rPr>
          <w:rtl/>
        </w:rPr>
        <w:t xml:space="preserve"> در نظر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272EFF48" w14:textId="77777777" w:rsidR="000241C7" w:rsidRDefault="000241C7" w:rsidP="000241C7">
      <w:pPr>
        <w:rPr>
          <w:rtl/>
        </w:rPr>
      </w:pPr>
      <w:r>
        <w:rPr>
          <w:rtl/>
        </w:rPr>
        <w:t>- استراتژ</w:t>
      </w:r>
      <w:r>
        <w:rPr>
          <w:rFonts w:hint="cs"/>
          <w:rtl/>
        </w:rPr>
        <w:t>ی</w:t>
      </w:r>
      <w:r>
        <w:rPr>
          <w:rtl/>
        </w:rPr>
        <w:t xml:space="preserve"> ورود پلکان</w:t>
      </w:r>
      <w:r>
        <w:rPr>
          <w:rFonts w:hint="cs"/>
          <w:rtl/>
        </w:rPr>
        <w:t>ی</w:t>
      </w:r>
      <w:r>
        <w:rPr>
          <w:rtl/>
        </w:rPr>
        <w:t xml:space="preserve"> (۲۰/۸۰)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را کاهش داده و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 امکان بهره‌بردار</w:t>
      </w:r>
      <w:r>
        <w:rPr>
          <w:rFonts w:hint="cs"/>
          <w:rtl/>
        </w:rPr>
        <w:t>ی</w:t>
      </w:r>
      <w:r>
        <w:rPr>
          <w:rtl/>
        </w:rPr>
        <w:t xml:space="preserve"> از ادامه روند را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51042414" w14:textId="77777777" w:rsidR="000241C7" w:rsidRDefault="000241C7" w:rsidP="000241C7">
      <w:pPr>
        <w:rPr>
          <w:rtl/>
        </w:rPr>
      </w:pPr>
    </w:p>
    <w:p w14:paraId="51BB8B05" w14:textId="26E8F294" w:rsidR="000241C7" w:rsidRDefault="000241C7" w:rsidP="000241C7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در مورد بخش خاص</w:t>
      </w:r>
      <w:r>
        <w:rPr>
          <w:rFonts w:hint="cs"/>
          <w:rtl/>
        </w:rPr>
        <w:t>ی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خوشحال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شوم</w:t>
      </w:r>
      <w:r>
        <w:rPr>
          <w:rtl/>
        </w:rPr>
        <w:t xml:space="preserve"> کمک کنم.</w:t>
      </w:r>
    </w:p>
    <w:p w14:paraId="39FCD818" w14:textId="77777777" w:rsidR="000241C7" w:rsidRDefault="000241C7" w:rsidP="000241C7">
      <w:pPr>
        <w:rPr>
          <w:rtl/>
        </w:rPr>
      </w:pPr>
    </w:p>
    <w:p w14:paraId="3AAF8B30" w14:textId="77777777" w:rsidR="000241C7" w:rsidRDefault="000241C7" w:rsidP="000241C7">
      <w:pPr>
        <w:rPr>
          <w:rtl/>
        </w:rPr>
      </w:pPr>
      <w:r>
        <w:rPr>
          <w:rtl/>
        </w:rPr>
        <w:t xml:space="preserve">بله، قطعاً. ربات شما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بخش کاملاً مجزا و قدرتمند برا</w:t>
      </w:r>
      <w:r>
        <w:rPr>
          <w:rFonts w:hint="cs"/>
          <w:rtl/>
        </w:rPr>
        <w:t>ی</w:t>
      </w:r>
      <w:r>
        <w:rPr>
          <w:rtl/>
        </w:rPr>
        <w:t xml:space="preserve"> **تحل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Fonts w:hint="cs"/>
          <w:rtl/>
        </w:rPr>
        <w:t>ی</w:t>
      </w:r>
      <w:r>
        <w:rPr>
          <w:rtl/>
        </w:rPr>
        <w:t xml:space="preserve"> بازار** 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در دو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شده است:  </w:t>
      </w:r>
    </w:p>
    <w:p w14:paraId="7B7B8F25" w14:textId="77777777" w:rsidR="000241C7" w:rsidRDefault="000241C7" w:rsidP="000241C7">
      <w:pPr>
        <w:rPr>
          <w:rtl/>
        </w:rPr>
      </w:pPr>
      <w:r>
        <w:rPr>
          <w:rtl/>
        </w:rPr>
        <w:t>**`</w:t>
      </w:r>
      <w:r>
        <w:t>TrendChannelDetector.mqh</w:t>
      </w:r>
      <w:r>
        <w:rPr>
          <w:rtl/>
        </w:rPr>
        <w:t>`** (تشخ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>) و **`</w:t>
      </w:r>
      <w:r>
        <w:t>TrendCycleManager.mqh</w:t>
      </w:r>
      <w:r>
        <w:rPr>
          <w:rtl/>
        </w:rPr>
        <w:t>`** (مد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tl/>
        </w:rPr>
        <w:t>).</w:t>
      </w:r>
    </w:p>
    <w:p w14:paraId="4E2F6F0F" w14:textId="77777777" w:rsidR="000241C7" w:rsidRDefault="000241C7" w:rsidP="000241C7">
      <w:pPr>
        <w:rPr>
          <w:rtl/>
        </w:rPr>
      </w:pPr>
    </w:p>
    <w:p w14:paraId="0CC46C97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چگونه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چه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Fonts w:hint="cs"/>
          <w:rtl/>
        </w:rPr>
        <w:t>یی</w:t>
      </w:r>
      <w:r>
        <w:rPr>
          <w:rtl/>
        </w:rPr>
        <w:t xml:space="preserve"> را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6686A409" w14:textId="77777777" w:rsidR="000241C7" w:rsidRDefault="000241C7" w:rsidP="000241C7">
      <w:pPr>
        <w:rPr>
          <w:rtl/>
        </w:rPr>
      </w:pPr>
    </w:p>
    <w:p w14:paraId="564FDC89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50CC69DB" w14:textId="77777777" w:rsidR="000241C7" w:rsidRDefault="000241C7" w:rsidP="000241C7">
      <w:pPr>
        <w:rPr>
          <w:rtl/>
        </w:rPr>
      </w:pPr>
    </w:p>
    <w:p w14:paraId="4D05DA96" w14:textId="77777777" w:rsidR="000241C7" w:rsidRDefault="000241C7" w:rsidP="000241C7">
      <w:pPr>
        <w:rPr>
          <w:rtl/>
        </w:rPr>
      </w:pPr>
      <w:r>
        <w:rPr>
          <w:rtl/>
        </w:rPr>
        <w:t>### ۱.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</w:p>
    <w:p w14:paraId="749F9923" w14:textId="77777777" w:rsidR="000241C7" w:rsidRDefault="000241C7" w:rsidP="000241C7">
      <w:pPr>
        <w:rPr>
          <w:rtl/>
        </w:rPr>
      </w:pPr>
    </w:p>
    <w:p w14:paraId="29C2BC17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`</w:t>
      </w:r>
      <w:r>
        <w:t>TrendChannelDetector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enum</w:t>
      </w:r>
      <w:r>
        <w:rPr>
          <w:rtl/>
        </w:rPr>
        <w:t xml:space="preserve"> به نام `</w:t>
      </w:r>
      <w:r>
        <w:t>ENUM_MARKET_CYCLE</w:t>
      </w:r>
      <w:r>
        <w:rPr>
          <w:rtl/>
        </w:rPr>
        <w:t>` 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سه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را مشخص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:</w:t>
      </w:r>
    </w:p>
    <w:p w14:paraId="2EB6993F" w14:textId="77777777" w:rsidR="000241C7" w:rsidRDefault="000241C7" w:rsidP="000241C7">
      <w:pPr>
        <w:rPr>
          <w:rtl/>
        </w:rPr>
      </w:pPr>
    </w:p>
    <w:p w14:paraId="2E21C607" w14:textId="77777777" w:rsidR="000241C7" w:rsidRDefault="000241C7" w:rsidP="000241C7">
      <w:r>
        <w:rPr>
          <w:rtl/>
        </w:rPr>
        <w:t>```</w:t>
      </w:r>
      <w:r>
        <w:t>cpp</w:t>
      </w:r>
    </w:p>
    <w:p w14:paraId="60B6C099" w14:textId="77777777" w:rsidR="000241C7" w:rsidRDefault="000241C7" w:rsidP="000241C7">
      <w:r>
        <w:t>enum ENUM_MARKET_CYCLE</w:t>
      </w:r>
    </w:p>
    <w:p w14:paraId="5E07A76A" w14:textId="77777777" w:rsidR="000241C7" w:rsidRDefault="000241C7" w:rsidP="000241C7">
      <w:pPr>
        <w:rPr>
          <w:rtl/>
        </w:rPr>
      </w:pPr>
      <w:r>
        <w:rPr>
          <w:rtl/>
        </w:rPr>
        <w:t>{</w:t>
      </w:r>
    </w:p>
    <w:p w14:paraId="66AE74AF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CYCLE_SPIKE</w:t>
      </w:r>
      <w:r>
        <w:rPr>
          <w:rtl/>
        </w:rPr>
        <w:t>,        //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- حرکت قو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کطرفه</w:t>
      </w:r>
    </w:p>
    <w:p w14:paraId="4DBF3BFC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CYCLE_CHANNEL</w:t>
      </w:r>
      <w:r>
        <w:rPr>
          <w:rtl/>
        </w:rPr>
        <w:t>,      // کانال - ادامه روند با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کمتر</w:t>
      </w:r>
    </w:p>
    <w:p w14:paraId="3C6D074B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CYCLE_RANGE</w:t>
      </w:r>
      <w:r>
        <w:rPr>
          <w:rtl/>
        </w:rPr>
        <w:t>,        // تر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رنج - پولبک بالا و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</w:p>
    <w:p w14:paraId="3DBD8C6E" w14:textId="77777777" w:rsidR="000241C7" w:rsidRDefault="000241C7" w:rsidP="000241C7">
      <w:r>
        <w:rPr>
          <w:rtl/>
        </w:rPr>
        <w:t xml:space="preserve">   </w:t>
      </w:r>
      <w:r>
        <w:t>CYCLE_UNDEFINED</w:t>
      </w:r>
    </w:p>
    <w:p w14:paraId="2BC13D0A" w14:textId="77777777" w:rsidR="000241C7" w:rsidRDefault="000241C7" w:rsidP="000241C7">
      <w:pPr>
        <w:rPr>
          <w:rtl/>
        </w:rPr>
      </w:pPr>
      <w:r>
        <w:rPr>
          <w:rtl/>
        </w:rPr>
        <w:t>};</w:t>
      </w:r>
    </w:p>
    <w:p w14:paraId="2F4F83BF" w14:textId="77777777" w:rsidR="000241C7" w:rsidRDefault="000241C7" w:rsidP="000241C7">
      <w:pPr>
        <w:rPr>
          <w:rtl/>
        </w:rPr>
      </w:pPr>
      <w:r>
        <w:rPr>
          <w:rtl/>
        </w:rPr>
        <w:t>```</w:t>
      </w:r>
    </w:p>
    <w:p w14:paraId="187E0B6F" w14:textId="77777777" w:rsidR="000241C7" w:rsidRDefault="000241C7" w:rsidP="000241C7">
      <w:pPr>
        <w:rPr>
          <w:rtl/>
        </w:rPr>
      </w:pPr>
    </w:p>
    <w:p w14:paraId="36895B05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`</w:t>
      </w:r>
      <w:r>
        <w:t>TrendCycleManager</w:t>
      </w:r>
      <w:r>
        <w:rPr>
          <w:rtl/>
        </w:rPr>
        <w:t>`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enum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به نام `</w:t>
      </w:r>
      <w:r>
        <w:t>ENUM_CYCLE_PHASE</w:t>
      </w:r>
      <w:r>
        <w:rPr>
          <w:rtl/>
        </w:rPr>
        <w:t>` وجود دارد که فازها</w:t>
      </w:r>
      <w:r>
        <w:rPr>
          <w:rFonts w:hint="cs"/>
          <w:rtl/>
        </w:rPr>
        <w:t>ی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زتر</w:t>
      </w:r>
      <w:r>
        <w:rPr>
          <w:rFonts w:hint="cs"/>
          <w:rtl/>
        </w:rPr>
        <w:t>ی</w:t>
      </w:r>
      <w:r>
        <w:rPr>
          <w:rtl/>
        </w:rPr>
        <w:t xml:space="preserve"> را مشخص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:</w:t>
      </w:r>
    </w:p>
    <w:p w14:paraId="4E75A369" w14:textId="77777777" w:rsidR="000241C7" w:rsidRDefault="000241C7" w:rsidP="000241C7">
      <w:pPr>
        <w:rPr>
          <w:rtl/>
        </w:rPr>
      </w:pPr>
    </w:p>
    <w:p w14:paraId="120ACFC2" w14:textId="77777777" w:rsidR="000241C7" w:rsidRDefault="000241C7" w:rsidP="000241C7">
      <w:r>
        <w:rPr>
          <w:rtl/>
        </w:rPr>
        <w:t>```</w:t>
      </w:r>
      <w:r>
        <w:t>cpp</w:t>
      </w:r>
    </w:p>
    <w:p w14:paraId="43D10C6F" w14:textId="77777777" w:rsidR="000241C7" w:rsidRDefault="000241C7" w:rsidP="000241C7">
      <w:r>
        <w:t>enum ENUM_CYCLE_PHASE</w:t>
      </w:r>
    </w:p>
    <w:p w14:paraId="45D6D8B0" w14:textId="77777777" w:rsidR="000241C7" w:rsidRDefault="000241C7" w:rsidP="000241C7">
      <w:pPr>
        <w:rPr>
          <w:rtl/>
        </w:rPr>
      </w:pPr>
      <w:r>
        <w:rPr>
          <w:rtl/>
        </w:rPr>
        <w:t>{</w:t>
      </w:r>
    </w:p>
    <w:p w14:paraId="5E43B406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PHASE_SPIKE</w:t>
      </w:r>
      <w:r>
        <w:rPr>
          <w:rtl/>
        </w:rPr>
        <w:t>,           //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</w:p>
    <w:p w14:paraId="665E2D15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PHASE_CHANNEL</w:t>
      </w:r>
      <w:r>
        <w:rPr>
          <w:rtl/>
        </w:rPr>
        <w:t>,         // کانال</w:t>
      </w:r>
    </w:p>
    <w:p w14:paraId="45F475D7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PHASE_RANGE</w:t>
      </w:r>
      <w:r>
        <w:rPr>
          <w:rtl/>
        </w:rPr>
        <w:t>,           // رنج</w:t>
      </w:r>
    </w:p>
    <w:p w14:paraId="4E599292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PHASE_PULLBACK</w:t>
      </w:r>
      <w:r>
        <w:rPr>
          <w:rtl/>
        </w:rPr>
        <w:t>,        // پولبک خالص</w:t>
      </w:r>
    </w:p>
    <w:p w14:paraId="5D58C03B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PHASE_BREAKOUT</w:t>
      </w:r>
      <w:r>
        <w:rPr>
          <w:rtl/>
        </w:rPr>
        <w:t>,        // بر</w:t>
      </w:r>
      <w:r>
        <w:rPr>
          <w:rFonts w:hint="cs"/>
          <w:rtl/>
        </w:rPr>
        <w:t>ی</w:t>
      </w:r>
      <w:r>
        <w:rPr>
          <w:rFonts w:hint="eastAsia"/>
          <w:rtl/>
        </w:rPr>
        <w:t>ک‌اوت</w:t>
      </w:r>
    </w:p>
    <w:p w14:paraId="30D3856E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PHASE_RETEST</w:t>
      </w:r>
      <w:r>
        <w:rPr>
          <w:rtl/>
        </w:rPr>
        <w:t>,          // پولبک به نقطه شکست</w:t>
      </w:r>
    </w:p>
    <w:p w14:paraId="3DB29950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PHASE_CONTINUATION</w:t>
      </w:r>
      <w:r>
        <w:rPr>
          <w:rtl/>
        </w:rPr>
        <w:t>,    // ادامه روند</w:t>
      </w:r>
    </w:p>
    <w:p w14:paraId="07B06F6D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  <w:r>
        <w:t>PHASE_REVERSAL</w:t>
      </w:r>
      <w:r>
        <w:rPr>
          <w:rtl/>
        </w:rPr>
        <w:t xml:space="preserve">         // بازگشت روند</w:t>
      </w:r>
    </w:p>
    <w:p w14:paraId="16AF6884" w14:textId="77777777" w:rsidR="000241C7" w:rsidRDefault="000241C7" w:rsidP="000241C7">
      <w:pPr>
        <w:rPr>
          <w:rtl/>
        </w:rPr>
      </w:pPr>
      <w:r>
        <w:rPr>
          <w:rtl/>
        </w:rPr>
        <w:t>};</w:t>
      </w:r>
    </w:p>
    <w:p w14:paraId="6249411B" w14:textId="77777777" w:rsidR="000241C7" w:rsidRDefault="000241C7" w:rsidP="000241C7">
      <w:pPr>
        <w:rPr>
          <w:rtl/>
        </w:rPr>
      </w:pPr>
      <w:r>
        <w:rPr>
          <w:rtl/>
        </w:rPr>
        <w:t>```</w:t>
      </w:r>
    </w:p>
    <w:p w14:paraId="2F5388A5" w14:textId="77777777" w:rsidR="000241C7" w:rsidRDefault="000241C7" w:rsidP="000241C7">
      <w:pPr>
        <w:rPr>
          <w:rtl/>
        </w:rPr>
      </w:pPr>
    </w:p>
    <w:p w14:paraId="32ADE1A2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53B5C676" w14:textId="77777777" w:rsidR="000241C7" w:rsidRDefault="000241C7" w:rsidP="000241C7">
      <w:pPr>
        <w:rPr>
          <w:rtl/>
        </w:rPr>
      </w:pPr>
    </w:p>
    <w:p w14:paraId="7F8B890F" w14:textId="77777777" w:rsidR="000241C7" w:rsidRDefault="000241C7" w:rsidP="000241C7">
      <w:pPr>
        <w:rPr>
          <w:rtl/>
        </w:rPr>
      </w:pPr>
      <w:r>
        <w:rPr>
          <w:rtl/>
        </w:rPr>
        <w:t>### ۲. نحوه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هر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</w:p>
    <w:p w14:paraId="27160FBE" w14:textId="77777777" w:rsidR="000241C7" w:rsidRDefault="000241C7" w:rsidP="000241C7">
      <w:pPr>
        <w:rPr>
          <w:rtl/>
        </w:rPr>
      </w:pPr>
    </w:p>
    <w:p w14:paraId="1466B947" w14:textId="77777777" w:rsidR="000241C7" w:rsidRDefault="000241C7" w:rsidP="000241C7">
      <w:pPr>
        <w:rPr>
          <w:rtl/>
        </w:rPr>
      </w:pPr>
      <w:r>
        <w:rPr>
          <w:rtl/>
        </w:rPr>
        <w:t>#### **۲.۱.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(</w:t>
      </w:r>
      <w:r>
        <w:t>Spike</w:t>
      </w:r>
      <w:r>
        <w:rPr>
          <w:rtl/>
        </w:rPr>
        <w:t>)**</w:t>
      </w:r>
    </w:p>
    <w:p w14:paraId="43DE96AF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>- **مکان**: تابع `</w:t>
      </w:r>
      <w:r>
        <w:t>IsSpikePhase</w:t>
      </w:r>
      <w:r>
        <w:rPr>
          <w:rtl/>
        </w:rPr>
        <w:t>` در `</w:t>
      </w:r>
      <w:r>
        <w:t>TrendChannelDetector</w:t>
      </w:r>
      <w:r>
        <w:rPr>
          <w:rtl/>
        </w:rPr>
        <w:t>` و `</w:t>
      </w:r>
      <w:r>
        <w:t>DetectSpikePhase</w:t>
      </w:r>
      <w:r>
        <w:rPr>
          <w:rtl/>
        </w:rPr>
        <w:t>` در `</w:t>
      </w:r>
      <w:r>
        <w:t>TrendCycleManager</w:t>
      </w:r>
      <w:r>
        <w:rPr>
          <w:rtl/>
        </w:rPr>
        <w:t>`.</w:t>
      </w:r>
    </w:p>
    <w:p w14:paraId="4D4792C3" w14:textId="77777777" w:rsidR="000241C7" w:rsidRDefault="000241C7" w:rsidP="000241C7">
      <w:pPr>
        <w:rPr>
          <w:rtl/>
        </w:rPr>
      </w:pPr>
      <w:r>
        <w:rPr>
          <w:rtl/>
        </w:rPr>
        <w:t>- **شرط‌ها**:</w:t>
      </w:r>
    </w:p>
    <w:p w14:paraId="4DD61EDA" w14:textId="77777777" w:rsidR="000241C7" w:rsidRDefault="000241C7" w:rsidP="000241C7">
      <w:pPr>
        <w:rPr>
          <w:rtl/>
        </w:rPr>
      </w:pPr>
      <w:r>
        <w:rPr>
          <w:rtl/>
        </w:rPr>
        <w:t xml:space="preserve">  - حداقل ۴ کندل پشت سر هم (قابل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 `</w:t>
      </w:r>
      <w:r>
        <w:t>minSpikeCandles</w:t>
      </w:r>
      <w:r>
        <w:rPr>
          <w:rtl/>
        </w:rPr>
        <w:t>`).</w:t>
      </w:r>
    </w:p>
    <w:p w14:paraId="2A6A6D22" w14:textId="77777777" w:rsidR="000241C7" w:rsidRDefault="000241C7" w:rsidP="000241C7">
      <w:pPr>
        <w:rPr>
          <w:rtl/>
        </w:rPr>
      </w:pPr>
      <w:r>
        <w:rPr>
          <w:rtl/>
        </w:rPr>
        <w:t xml:space="preserve">  - همه کندلها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**قو</w:t>
      </w:r>
      <w:r>
        <w:rPr>
          <w:rFonts w:hint="cs"/>
          <w:rtl/>
        </w:rPr>
        <w:t>ی</w:t>
      </w:r>
      <w:r>
        <w:rPr>
          <w:rtl/>
        </w:rPr>
        <w:t>** باشند (با `</w:t>
      </w:r>
      <w:r>
        <w:t>IsStrongBody</w:t>
      </w:r>
      <w:r>
        <w:rPr>
          <w:rtl/>
        </w:rPr>
        <w:t>`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).</w:t>
      </w:r>
    </w:p>
    <w:p w14:paraId="4FE98652" w14:textId="77777777" w:rsidR="000241C7" w:rsidRDefault="000241C7" w:rsidP="000241C7">
      <w:pPr>
        <w:rPr>
          <w:rtl/>
        </w:rPr>
      </w:pPr>
      <w:r>
        <w:rPr>
          <w:rtl/>
        </w:rPr>
        <w:t xml:space="preserve">  - در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صعود</w:t>
      </w:r>
      <w:r>
        <w:rPr>
          <w:rFonts w:hint="cs"/>
          <w:rtl/>
        </w:rPr>
        <w:t>ی</w:t>
      </w:r>
      <w:r>
        <w:rPr>
          <w:rtl/>
        </w:rPr>
        <w:t>: ها</w:t>
      </w:r>
      <w:r>
        <w:rPr>
          <w:rFonts w:hint="cs"/>
          <w:rtl/>
        </w:rPr>
        <w:t>ی</w:t>
      </w:r>
      <w:r>
        <w:rPr>
          <w:rtl/>
        </w:rPr>
        <w:t xml:space="preserve"> هر کندل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ها</w:t>
      </w:r>
      <w:r>
        <w:rPr>
          <w:rFonts w:hint="cs"/>
          <w:rtl/>
        </w:rPr>
        <w:t>ی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بالاتر باشد.</w:t>
      </w:r>
    </w:p>
    <w:p w14:paraId="4CD2D0E1" w14:textId="77777777" w:rsidR="000241C7" w:rsidRDefault="000241C7" w:rsidP="000241C7">
      <w:pPr>
        <w:rPr>
          <w:rtl/>
        </w:rPr>
      </w:pPr>
      <w:r>
        <w:rPr>
          <w:rtl/>
        </w:rPr>
        <w:t xml:space="preserve">  - در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>: لو</w:t>
      </w:r>
      <w:r>
        <w:rPr>
          <w:rFonts w:hint="cs"/>
          <w:rtl/>
        </w:rPr>
        <w:t>ی</w:t>
      </w:r>
      <w:r>
        <w:rPr>
          <w:rtl/>
        </w:rPr>
        <w:t xml:space="preserve"> هر کندل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لو</w:t>
      </w:r>
      <w:r>
        <w:rPr>
          <w:rFonts w:hint="cs"/>
          <w:rtl/>
        </w:rPr>
        <w:t>ی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باشد.</w:t>
      </w:r>
    </w:p>
    <w:p w14:paraId="4EA42074" w14:textId="77777777" w:rsidR="000241C7" w:rsidRDefault="000241C7" w:rsidP="000241C7">
      <w:pPr>
        <w:rPr>
          <w:rtl/>
        </w:rPr>
      </w:pPr>
      <w:r>
        <w:rPr>
          <w:rtl/>
        </w:rPr>
        <w:t xml:space="preserve">  - حداقل ۳ کندل از ۴ کندل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هم‌جهت باشند (صعود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نزول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097DDE62" w14:textId="77777777" w:rsidR="000241C7" w:rsidRDefault="000241C7" w:rsidP="000241C7">
      <w:pPr>
        <w:rPr>
          <w:rtl/>
        </w:rPr>
      </w:pPr>
    </w:p>
    <w:p w14:paraId="3CC8F9B8" w14:textId="77777777" w:rsidR="000241C7" w:rsidRDefault="000241C7" w:rsidP="000241C7">
      <w:pPr>
        <w:rPr>
          <w:rtl/>
        </w:rPr>
      </w:pPr>
      <w:r>
        <w:rPr>
          <w:rtl/>
        </w:rPr>
        <w:t>#### **۲.۲.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تر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رنج (</w:t>
      </w:r>
      <w:r>
        <w:t>Range</w:t>
      </w:r>
      <w:r>
        <w:rPr>
          <w:rtl/>
        </w:rPr>
        <w:t>)**</w:t>
      </w:r>
    </w:p>
    <w:p w14:paraId="0520D074" w14:textId="77777777" w:rsidR="000241C7" w:rsidRDefault="000241C7" w:rsidP="000241C7">
      <w:pPr>
        <w:rPr>
          <w:rtl/>
        </w:rPr>
      </w:pPr>
      <w:r>
        <w:rPr>
          <w:rtl/>
        </w:rPr>
        <w:t>- **مکان**: تابع `</w:t>
      </w:r>
      <w:r>
        <w:t>IsTradingRange</w:t>
      </w:r>
      <w:r>
        <w:rPr>
          <w:rtl/>
        </w:rPr>
        <w:t>` در `</w:t>
      </w:r>
      <w:r>
        <w:t>TrendChannelDetector</w:t>
      </w:r>
      <w:r>
        <w:rPr>
          <w:rtl/>
        </w:rPr>
        <w:t>` و `</w:t>
      </w:r>
      <w:r>
        <w:t>DetectRangePhase</w:t>
      </w:r>
      <w:r>
        <w:rPr>
          <w:rtl/>
        </w:rPr>
        <w:t>` در `</w:t>
      </w:r>
      <w:r>
        <w:t>TrendCycleManager</w:t>
      </w:r>
      <w:r>
        <w:rPr>
          <w:rtl/>
        </w:rPr>
        <w:t>`.</w:t>
      </w:r>
    </w:p>
    <w:p w14:paraId="56E9A5FD" w14:textId="77777777" w:rsidR="000241C7" w:rsidRDefault="000241C7" w:rsidP="000241C7">
      <w:pPr>
        <w:rPr>
          <w:rtl/>
        </w:rPr>
      </w:pPr>
      <w:r>
        <w:rPr>
          <w:rtl/>
        </w:rPr>
        <w:t>- **شرط‌ها**:</w:t>
      </w:r>
    </w:p>
    <w:p w14:paraId="5C91CF6C" w14:textId="77777777" w:rsidR="000241C7" w:rsidRDefault="000241C7" w:rsidP="000241C7">
      <w:pPr>
        <w:rPr>
          <w:rtl/>
        </w:rPr>
      </w:pPr>
      <w:r>
        <w:rPr>
          <w:rtl/>
        </w:rPr>
        <w:t xml:space="preserve">  - تعداد پولبک‌ها (کندل‌ها</w:t>
      </w:r>
      <w:r>
        <w:rPr>
          <w:rFonts w:hint="cs"/>
          <w:rtl/>
        </w:rPr>
        <w:t>یی</w:t>
      </w:r>
      <w:r>
        <w:rPr>
          <w:rtl/>
        </w:rPr>
        <w:t xml:space="preserve"> که خلاف جهت حرکت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)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60CF4D61" w14:textId="77777777" w:rsidR="000241C7" w:rsidRDefault="000241C7" w:rsidP="000241C7">
      <w:pPr>
        <w:rPr>
          <w:rtl/>
        </w:rPr>
      </w:pPr>
      <w:r>
        <w:rPr>
          <w:rtl/>
        </w:rPr>
        <w:t xml:space="preserve">  - اگر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۶۰٪ کندل‌ها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بازه زمان</w:t>
      </w:r>
      <w:r>
        <w:rPr>
          <w:rFonts w:hint="cs"/>
          <w:rtl/>
        </w:rPr>
        <w:t>ی</w:t>
      </w:r>
      <w:r>
        <w:rPr>
          <w:rtl/>
        </w:rPr>
        <w:t xml:space="preserve"> (پ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۱۰ کندل) پولبک داشته باشند،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رنج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BD878B4" w14:textId="77777777" w:rsidR="000241C7" w:rsidRDefault="000241C7" w:rsidP="000241C7">
      <w:pPr>
        <w:rPr>
          <w:rtl/>
        </w:rPr>
      </w:pPr>
      <w:r>
        <w:rPr>
          <w:rtl/>
        </w:rPr>
        <w:t xml:space="preserve">  - سپس سقف و کف رنج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A9B4B8A" w14:textId="77777777" w:rsidR="000241C7" w:rsidRDefault="000241C7" w:rsidP="000241C7">
      <w:pPr>
        <w:rPr>
          <w:rtl/>
        </w:rPr>
      </w:pPr>
    </w:p>
    <w:p w14:paraId="02AD9ED0" w14:textId="77777777" w:rsidR="000241C7" w:rsidRDefault="000241C7" w:rsidP="000241C7">
      <w:pPr>
        <w:rPr>
          <w:rtl/>
        </w:rPr>
      </w:pPr>
      <w:r>
        <w:rPr>
          <w:rtl/>
        </w:rPr>
        <w:t>#### **۲.۳.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کانال (</w:t>
      </w:r>
      <w:r>
        <w:t>Channel</w:t>
      </w:r>
      <w:r>
        <w:rPr>
          <w:rtl/>
        </w:rPr>
        <w:t>)**</w:t>
      </w:r>
    </w:p>
    <w:p w14:paraId="59B25572" w14:textId="77777777" w:rsidR="000241C7" w:rsidRDefault="000241C7" w:rsidP="000241C7">
      <w:pPr>
        <w:rPr>
          <w:rtl/>
        </w:rPr>
      </w:pPr>
      <w:r>
        <w:rPr>
          <w:rtl/>
        </w:rPr>
        <w:t>- **مکان**: تابع `</w:t>
      </w:r>
      <w:r>
        <w:t>DetectChannel</w:t>
      </w:r>
      <w:r>
        <w:rPr>
          <w:rtl/>
        </w:rPr>
        <w:t>` در `</w:t>
      </w:r>
      <w:r>
        <w:t>TrendChannelDetector</w:t>
      </w:r>
      <w:r>
        <w:rPr>
          <w:rtl/>
        </w:rPr>
        <w:t>` و `</w:t>
      </w:r>
      <w:r>
        <w:t>DetectChannelPhase</w:t>
      </w:r>
      <w:r>
        <w:rPr>
          <w:rtl/>
        </w:rPr>
        <w:t>` در `</w:t>
      </w:r>
      <w:r>
        <w:t>TrendCycleManager</w:t>
      </w:r>
      <w:r>
        <w:rPr>
          <w:rtl/>
        </w:rPr>
        <w:t>`.</w:t>
      </w:r>
    </w:p>
    <w:p w14:paraId="2984E5FC" w14:textId="77777777" w:rsidR="000241C7" w:rsidRDefault="000241C7" w:rsidP="000241C7">
      <w:pPr>
        <w:rPr>
          <w:rtl/>
        </w:rPr>
      </w:pPr>
      <w:r>
        <w:rPr>
          <w:rtl/>
        </w:rPr>
        <w:t>- **شرط‌ها**:</w:t>
      </w:r>
    </w:p>
    <w:p w14:paraId="6A77D0C8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 xml:space="preserve">  - ابتدا سقف‌ها و کف‌ها</w:t>
      </w:r>
      <w:r>
        <w:rPr>
          <w:rFonts w:hint="cs"/>
          <w:rtl/>
        </w:rPr>
        <w:t>ی</w:t>
      </w:r>
      <w:r>
        <w:rPr>
          <w:rtl/>
        </w:rPr>
        <w:t xml:space="preserve"> محل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swing highs/lows</w:t>
      </w:r>
      <w:r>
        <w:rPr>
          <w:rtl/>
        </w:rPr>
        <w:t>) با `</w:t>
      </w:r>
      <w:r>
        <w:t>IsSwingHigh</w:t>
      </w:r>
      <w:r>
        <w:rPr>
          <w:rtl/>
        </w:rPr>
        <w:t>` و `</w:t>
      </w:r>
      <w:r>
        <w:t>IsSwingLow</w:t>
      </w:r>
      <w:r>
        <w:rPr>
          <w:rtl/>
        </w:rPr>
        <w:t>`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11917980" w14:textId="77777777" w:rsidR="000241C7" w:rsidRDefault="000241C7" w:rsidP="000241C7">
      <w:pPr>
        <w:rPr>
          <w:rtl/>
        </w:rPr>
      </w:pPr>
      <w:r>
        <w:rPr>
          <w:rtl/>
        </w:rPr>
        <w:t xml:space="preserve">  - سپس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سقف‌ها و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کف‌ها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4EEEC1C" w14:textId="77777777" w:rsidR="000241C7" w:rsidRDefault="000241C7" w:rsidP="000241C7">
      <w:pPr>
        <w:rPr>
          <w:rtl/>
        </w:rPr>
      </w:pPr>
      <w:r>
        <w:rPr>
          <w:rtl/>
        </w:rPr>
        <w:t xml:space="preserve">  - خط بالا</w:t>
      </w:r>
      <w:r>
        <w:rPr>
          <w:rFonts w:hint="cs"/>
          <w:rtl/>
        </w:rPr>
        <w:t>یی</w:t>
      </w:r>
      <w:r>
        <w:rPr>
          <w:rtl/>
        </w:rPr>
        <w:t xml:space="preserve"> کانال =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سقف‌ها، خط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=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کف‌ها.</w:t>
      </w:r>
    </w:p>
    <w:p w14:paraId="2CE4A206" w14:textId="77777777" w:rsidR="000241C7" w:rsidRDefault="000241C7" w:rsidP="000241C7">
      <w:pPr>
        <w:rPr>
          <w:rtl/>
        </w:rPr>
      </w:pPr>
      <w:r>
        <w:rPr>
          <w:rtl/>
        </w:rPr>
        <w:t xml:space="preserve">  - **نکته مهم**: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**کانال افق</w:t>
      </w:r>
      <w:r>
        <w:rPr>
          <w:rFonts w:hint="cs"/>
          <w:rtl/>
        </w:rPr>
        <w:t>ی</w:t>
      </w:r>
      <w:r>
        <w:rPr>
          <w:rtl/>
        </w:rPr>
        <w:t>** (</w:t>
      </w:r>
      <w:r>
        <w:t>horizontal channel</w:t>
      </w:r>
      <w:r>
        <w:rPr>
          <w:rtl/>
        </w:rPr>
        <w:t>)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سازد،</w:t>
      </w:r>
      <w:r>
        <w:rPr>
          <w:rtl/>
        </w:rPr>
        <w:t xml:space="preserve"> نه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کانال ش</w:t>
      </w:r>
      <w:r>
        <w:rPr>
          <w:rFonts w:hint="cs"/>
          <w:rtl/>
        </w:rPr>
        <w:t>ی</w:t>
      </w:r>
      <w:r>
        <w:rPr>
          <w:rFonts w:hint="eastAsia"/>
          <w:rtl/>
        </w:rPr>
        <w:t>ب‌دار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اشکال در کد فعل</w:t>
      </w:r>
      <w:r>
        <w:rPr>
          <w:rFonts w:hint="cs"/>
          <w:rtl/>
        </w:rPr>
        <w:t>ی</w:t>
      </w:r>
      <w:r>
        <w:rPr>
          <w:rtl/>
        </w:rPr>
        <w:t xml:space="preserve"> است.</w:t>
      </w:r>
    </w:p>
    <w:p w14:paraId="5A288E54" w14:textId="77777777" w:rsidR="000241C7" w:rsidRDefault="000241C7" w:rsidP="000241C7">
      <w:pPr>
        <w:rPr>
          <w:rtl/>
        </w:rPr>
      </w:pPr>
    </w:p>
    <w:p w14:paraId="60E917A9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693DA4DB" w14:textId="77777777" w:rsidR="000241C7" w:rsidRDefault="000241C7" w:rsidP="000241C7">
      <w:pPr>
        <w:rPr>
          <w:rtl/>
        </w:rPr>
      </w:pPr>
    </w:p>
    <w:p w14:paraId="7CEA4610" w14:textId="77777777" w:rsidR="000241C7" w:rsidRDefault="000241C7" w:rsidP="000241C7">
      <w:pPr>
        <w:rPr>
          <w:rtl/>
        </w:rPr>
      </w:pPr>
      <w:r>
        <w:rPr>
          <w:rtl/>
        </w:rPr>
        <w:t>### ۳.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جار</w:t>
      </w:r>
      <w:r>
        <w:rPr>
          <w:rFonts w:hint="cs"/>
          <w:rtl/>
        </w:rPr>
        <w:t>ی</w:t>
      </w:r>
      <w:r>
        <w:rPr>
          <w:rtl/>
        </w:rPr>
        <w:t xml:space="preserve"> بازار</w:t>
      </w:r>
    </w:p>
    <w:p w14:paraId="428ED237" w14:textId="77777777" w:rsidR="000241C7" w:rsidRDefault="000241C7" w:rsidP="000241C7">
      <w:pPr>
        <w:rPr>
          <w:rtl/>
        </w:rPr>
      </w:pPr>
    </w:p>
    <w:p w14:paraId="7C23724D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مهمتر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بخش، `</w:t>
      </w:r>
      <w:r>
        <w:t>GetCurrentCycle</w:t>
      </w:r>
      <w:r>
        <w:rPr>
          <w:rtl/>
        </w:rPr>
        <w:t>` در `</w:t>
      </w:r>
      <w:r>
        <w:t>TrendCycleManager</w:t>
      </w:r>
      <w:r>
        <w:rPr>
          <w:rtl/>
        </w:rPr>
        <w:t>`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تابع با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فعل</w:t>
      </w:r>
      <w:r>
        <w:rPr>
          <w:rFonts w:hint="cs"/>
          <w:rtl/>
        </w:rPr>
        <w:t>ی</w:t>
      </w:r>
      <w:r>
        <w:rPr>
          <w:rtl/>
        </w:rPr>
        <w:t xml:space="preserve"> را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:</w:t>
      </w:r>
    </w:p>
    <w:p w14:paraId="76E4EA82" w14:textId="77777777" w:rsidR="000241C7" w:rsidRDefault="000241C7" w:rsidP="000241C7">
      <w:pPr>
        <w:rPr>
          <w:rtl/>
        </w:rPr>
      </w:pPr>
    </w:p>
    <w:p w14:paraId="470564DA" w14:textId="77777777" w:rsidR="000241C7" w:rsidRDefault="000241C7" w:rsidP="000241C7">
      <w:r>
        <w:rPr>
          <w:rtl/>
        </w:rPr>
        <w:t>```</w:t>
      </w:r>
      <w:r>
        <w:t>cpp</w:t>
      </w:r>
    </w:p>
    <w:p w14:paraId="34FAE121" w14:textId="77777777" w:rsidR="000241C7" w:rsidRDefault="000241C7" w:rsidP="000241C7">
      <w:r>
        <w:t>CycleInfo GetCurrentCycle(const MqlRates &amp;candles[], int index, int lookback = 30)</w:t>
      </w:r>
    </w:p>
    <w:p w14:paraId="179B71FA" w14:textId="77777777" w:rsidR="000241C7" w:rsidRDefault="000241C7" w:rsidP="000241C7">
      <w:pPr>
        <w:rPr>
          <w:rtl/>
        </w:rPr>
      </w:pPr>
      <w:r>
        <w:rPr>
          <w:rtl/>
        </w:rPr>
        <w:t>{</w:t>
      </w:r>
    </w:p>
    <w:p w14:paraId="41704622" w14:textId="77777777" w:rsidR="000241C7" w:rsidRDefault="000241C7" w:rsidP="000241C7">
      <w:pPr>
        <w:rPr>
          <w:rtl/>
        </w:rPr>
      </w:pPr>
      <w:r>
        <w:rPr>
          <w:rtl/>
        </w:rPr>
        <w:t xml:space="preserve">   // 1. اول بررس</w:t>
      </w:r>
      <w:r>
        <w:rPr>
          <w:rFonts w:hint="cs"/>
          <w:rtl/>
        </w:rPr>
        <w:t>ی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</w:p>
    <w:p w14:paraId="0B3F56AE" w14:textId="77777777" w:rsidR="000241C7" w:rsidRDefault="000241C7" w:rsidP="000241C7">
      <w:r>
        <w:rPr>
          <w:rtl/>
        </w:rPr>
        <w:t xml:space="preserve">   </w:t>
      </w:r>
      <w:r>
        <w:t>CycleInfo spike = DetectSpikePhase(candles, index, 10)</w:t>
      </w:r>
      <w:r>
        <w:rPr>
          <w:rtl/>
        </w:rPr>
        <w:t>;</w:t>
      </w:r>
    </w:p>
    <w:p w14:paraId="17ECF9E6" w14:textId="77777777" w:rsidR="000241C7" w:rsidRDefault="000241C7" w:rsidP="000241C7">
      <w:r>
        <w:rPr>
          <w:rtl/>
        </w:rPr>
        <w:t xml:space="preserve">   </w:t>
      </w:r>
      <w:r>
        <w:t>if(spike.isValid) return spike</w:t>
      </w:r>
      <w:r>
        <w:rPr>
          <w:rtl/>
        </w:rPr>
        <w:t>;</w:t>
      </w:r>
    </w:p>
    <w:p w14:paraId="793BB83B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</w:p>
    <w:p w14:paraId="03179ACF" w14:textId="77777777" w:rsidR="000241C7" w:rsidRDefault="000241C7" w:rsidP="000241C7">
      <w:pPr>
        <w:rPr>
          <w:rtl/>
        </w:rPr>
      </w:pPr>
      <w:r>
        <w:rPr>
          <w:rtl/>
        </w:rPr>
        <w:t xml:space="preserve">   // 2. بررس</w:t>
      </w:r>
      <w:r>
        <w:rPr>
          <w:rFonts w:hint="cs"/>
          <w:rtl/>
        </w:rPr>
        <w:t>ی</w:t>
      </w:r>
      <w:r>
        <w:rPr>
          <w:rtl/>
        </w:rPr>
        <w:t xml:space="preserve"> رنج</w:t>
      </w:r>
    </w:p>
    <w:p w14:paraId="3B9AB5EA" w14:textId="77777777" w:rsidR="000241C7" w:rsidRDefault="000241C7" w:rsidP="000241C7">
      <w:r>
        <w:rPr>
          <w:rtl/>
        </w:rPr>
        <w:lastRenderedPageBreak/>
        <w:t xml:space="preserve">   </w:t>
      </w:r>
      <w:r>
        <w:t>if(channelDetector.IsTradingRange(candles, index - lookback, lookback))</w:t>
      </w:r>
    </w:p>
    <w:p w14:paraId="3941AD20" w14:textId="77777777" w:rsidR="000241C7" w:rsidRDefault="000241C7" w:rsidP="000241C7">
      <w:pPr>
        <w:rPr>
          <w:rtl/>
        </w:rPr>
      </w:pPr>
      <w:r>
        <w:rPr>
          <w:rtl/>
        </w:rPr>
        <w:t xml:space="preserve">   {</w:t>
      </w:r>
    </w:p>
    <w:p w14:paraId="279B6A4F" w14:textId="77777777" w:rsidR="000241C7" w:rsidRDefault="000241C7" w:rsidP="000241C7">
      <w:r>
        <w:rPr>
          <w:rtl/>
        </w:rPr>
        <w:t xml:space="preserve">      </w:t>
      </w:r>
      <w:r>
        <w:t>return DetectRangePhase(candles, index - lookback, index)</w:t>
      </w:r>
      <w:r>
        <w:rPr>
          <w:rtl/>
        </w:rPr>
        <w:t>;</w:t>
      </w:r>
    </w:p>
    <w:p w14:paraId="104A2FB2" w14:textId="77777777" w:rsidR="000241C7" w:rsidRDefault="000241C7" w:rsidP="000241C7">
      <w:pPr>
        <w:rPr>
          <w:rtl/>
        </w:rPr>
      </w:pPr>
      <w:r>
        <w:rPr>
          <w:rtl/>
        </w:rPr>
        <w:t xml:space="preserve">   }</w:t>
      </w:r>
    </w:p>
    <w:p w14:paraId="09146EB9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</w:p>
    <w:p w14:paraId="6FE86561" w14:textId="77777777" w:rsidR="000241C7" w:rsidRDefault="000241C7" w:rsidP="000241C7">
      <w:pPr>
        <w:rPr>
          <w:rtl/>
        </w:rPr>
      </w:pPr>
      <w:r>
        <w:rPr>
          <w:rtl/>
        </w:rPr>
        <w:t xml:space="preserve">   // 3. بررس</w:t>
      </w:r>
      <w:r>
        <w:rPr>
          <w:rFonts w:hint="cs"/>
          <w:rtl/>
        </w:rPr>
        <w:t>ی</w:t>
      </w:r>
      <w:r>
        <w:rPr>
          <w:rtl/>
        </w:rPr>
        <w:t xml:space="preserve"> کانال</w:t>
      </w:r>
    </w:p>
    <w:p w14:paraId="41862097" w14:textId="77777777" w:rsidR="000241C7" w:rsidRDefault="000241C7" w:rsidP="000241C7">
      <w:r>
        <w:rPr>
          <w:rtl/>
        </w:rPr>
        <w:t xml:space="preserve">   </w:t>
      </w:r>
      <w:r>
        <w:t>Channel channel</w:t>
      </w:r>
      <w:r>
        <w:rPr>
          <w:rtl/>
        </w:rPr>
        <w:t>;</w:t>
      </w:r>
    </w:p>
    <w:p w14:paraId="519D1F7D" w14:textId="77777777" w:rsidR="000241C7" w:rsidRDefault="000241C7" w:rsidP="000241C7">
      <w:r>
        <w:rPr>
          <w:rtl/>
        </w:rPr>
        <w:t xml:space="preserve">   </w:t>
      </w:r>
      <w:r>
        <w:t>if(channelDetector.DetectChannel(candles, index - lookback, index, channel))</w:t>
      </w:r>
    </w:p>
    <w:p w14:paraId="13CDE810" w14:textId="77777777" w:rsidR="000241C7" w:rsidRDefault="000241C7" w:rsidP="000241C7">
      <w:pPr>
        <w:rPr>
          <w:rtl/>
        </w:rPr>
      </w:pPr>
      <w:r>
        <w:rPr>
          <w:rtl/>
        </w:rPr>
        <w:t xml:space="preserve">   {</w:t>
      </w:r>
    </w:p>
    <w:p w14:paraId="5D4C65A2" w14:textId="77777777" w:rsidR="000241C7" w:rsidRDefault="000241C7" w:rsidP="000241C7">
      <w:r>
        <w:rPr>
          <w:rtl/>
        </w:rPr>
        <w:t xml:space="preserve">      </w:t>
      </w:r>
      <w:r>
        <w:t>return DetectChannelPhase(candles, index - lookback, index)</w:t>
      </w:r>
      <w:r>
        <w:rPr>
          <w:rtl/>
        </w:rPr>
        <w:t>;</w:t>
      </w:r>
    </w:p>
    <w:p w14:paraId="56E3DE0D" w14:textId="77777777" w:rsidR="000241C7" w:rsidRDefault="000241C7" w:rsidP="000241C7">
      <w:pPr>
        <w:rPr>
          <w:rtl/>
        </w:rPr>
      </w:pPr>
      <w:r>
        <w:rPr>
          <w:rtl/>
        </w:rPr>
        <w:t xml:space="preserve">   }</w:t>
      </w:r>
    </w:p>
    <w:p w14:paraId="7ECA8FA1" w14:textId="77777777" w:rsidR="000241C7" w:rsidRDefault="000241C7" w:rsidP="000241C7">
      <w:pPr>
        <w:rPr>
          <w:rtl/>
        </w:rPr>
      </w:pPr>
      <w:r>
        <w:rPr>
          <w:rtl/>
        </w:rPr>
        <w:t xml:space="preserve">   </w:t>
      </w:r>
    </w:p>
    <w:p w14:paraId="3BF51DCE" w14:textId="77777777" w:rsidR="000241C7" w:rsidRDefault="000241C7" w:rsidP="000241C7">
      <w:r>
        <w:rPr>
          <w:rtl/>
        </w:rPr>
        <w:t xml:space="preserve">   </w:t>
      </w:r>
      <w:r>
        <w:t>return currentCycle; // CYCLE_UNDEFINED</w:t>
      </w:r>
    </w:p>
    <w:p w14:paraId="45854DAA" w14:textId="77777777" w:rsidR="000241C7" w:rsidRDefault="000241C7" w:rsidP="000241C7">
      <w:pPr>
        <w:rPr>
          <w:rtl/>
        </w:rPr>
      </w:pPr>
      <w:r>
        <w:rPr>
          <w:rtl/>
        </w:rPr>
        <w:t>}</w:t>
      </w:r>
    </w:p>
    <w:p w14:paraId="260146D4" w14:textId="77777777" w:rsidR="000241C7" w:rsidRDefault="000241C7" w:rsidP="000241C7">
      <w:pPr>
        <w:rPr>
          <w:rtl/>
        </w:rPr>
      </w:pPr>
      <w:r>
        <w:rPr>
          <w:rtl/>
        </w:rPr>
        <w:t>```</w:t>
      </w:r>
    </w:p>
    <w:p w14:paraId="1A070537" w14:textId="77777777" w:rsidR="000241C7" w:rsidRDefault="000241C7" w:rsidP="000241C7">
      <w:pPr>
        <w:rPr>
          <w:rtl/>
        </w:rPr>
      </w:pPr>
    </w:p>
    <w:p w14:paraId="1A5FCC6D" w14:textId="77777777" w:rsidR="000241C7" w:rsidRDefault="000241C7" w:rsidP="000241C7">
      <w:pPr>
        <w:rPr>
          <w:rtl/>
        </w:rPr>
      </w:pPr>
      <w:r>
        <w:rPr>
          <w:rtl/>
        </w:rPr>
        <w:t>**ترت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**: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&gt; رنج &gt; کانال.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اگر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شود،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سراغ رنج و کانال نم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r>
        <w:rPr>
          <w:rtl/>
        </w:rPr>
        <w:t>.</w:t>
      </w:r>
    </w:p>
    <w:p w14:paraId="683222F9" w14:textId="77777777" w:rsidR="000241C7" w:rsidRDefault="000241C7" w:rsidP="000241C7">
      <w:pPr>
        <w:rPr>
          <w:rtl/>
        </w:rPr>
      </w:pPr>
    </w:p>
    <w:p w14:paraId="66749F31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230C1ADB" w14:textId="77777777" w:rsidR="000241C7" w:rsidRDefault="000241C7" w:rsidP="000241C7">
      <w:pPr>
        <w:rPr>
          <w:rtl/>
        </w:rPr>
      </w:pPr>
    </w:p>
    <w:p w14:paraId="226F074C" w14:textId="77777777" w:rsidR="000241C7" w:rsidRDefault="000241C7" w:rsidP="000241C7">
      <w:pPr>
        <w:rPr>
          <w:rtl/>
        </w:rPr>
      </w:pPr>
      <w:r>
        <w:rPr>
          <w:rtl/>
        </w:rPr>
        <w:t>### ۴. کاربرد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لها</w:t>
      </w:r>
      <w:r>
        <w:rPr>
          <w:rtl/>
        </w:rPr>
        <w:t xml:space="preserve"> در استراتژ</w:t>
      </w:r>
      <w:r>
        <w:rPr>
          <w:rFonts w:hint="cs"/>
          <w:rtl/>
        </w:rPr>
        <w:t>ی</w:t>
      </w:r>
    </w:p>
    <w:p w14:paraId="1877A9E1" w14:textId="77777777" w:rsidR="000241C7" w:rsidRDefault="000241C7" w:rsidP="000241C7">
      <w:pPr>
        <w:rPr>
          <w:rtl/>
        </w:rPr>
      </w:pPr>
    </w:p>
    <w:p w14:paraId="41BCEA37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لها</w:t>
      </w:r>
      <w:r>
        <w:rPr>
          <w:rtl/>
        </w:rPr>
        <w:t xml:space="preserve"> صرفاً برا</w:t>
      </w:r>
      <w:r>
        <w:rPr>
          <w:rFonts w:hint="cs"/>
          <w:rtl/>
        </w:rPr>
        <w:t>ی</w:t>
      </w:r>
      <w:r>
        <w:rPr>
          <w:rtl/>
        </w:rPr>
        <w:t xml:space="preserve"> گزارش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ستند،</w:t>
      </w:r>
      <w:r>
        <w:rPr>
          <w:rtl/>
        </w:rPr>
        <w:t xml:space="preserve"> بلکه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 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معاملات</w:t>
      </w:r>
      <w:r>
        <w:rPr>
          <w:rFonts w:hint="cs"/>
          <w:rtl/>
        </w:rPr>
        <w:t>ی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دارند:</w:t>
      </w:r>
    </w:p>
    <w:p w14:paraId="077212C8" w14:textId="77777777" w:rsidR="000241C7" w:rsidRDefault="000241C7" w:rsidP="000241C7">
      <w:pPr>
        <w:rPr>
          <w:rtl/>
        </w:rPr>
      </w:pPr>
    </w:p>
    <w:p w14:paraId="3E472B1E" w14:textId="77777777" w:rsidR="000241C7" w:rsidRDefault="000241C7" w:rsidP="000241C7">
      <w:pPr>
        <w:rPr>
          <w:rtl/>
        </w:rPr>
      </w:pPr>
      <w:r>
        <w:rPr>
          <w:rtl/>
        </w:rPr>
        <w:t>#### **۴.۱.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 ورود**</w:t>
      </w:r>
    </w:p>
    <w:p w14:paraId="4B4DFB09" w14:textId="77777777" w:rsidR="000241C7" w:rsidRDefault="000241C7" w:rsidP="000241C7">
      <w:pPr>
        <w:rPr>
          <w:rtl/>
        </w:rPr>
      </w:pPr>
      <w:r>
        <w:rPr>
          <w:rtl/>
        </w:rPr>
        <w:t>- در `</w:t>
      </w:r>
      <w:r>
        <w:t>EntrySignalManager</w:t>
      </w:r>
      <w:r>
        <w:rPr>
          <w:rtl/>
        </w:rPr>
        <w:t>`، هنگام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ن‌بار،</w:t>
      </w:r>
      <w:r>
        <w:rPr>
          <w:rtl/>
        </w:rPr>
        <w:t xml:space="preserve"> پارامتر `</w:t>
      </w:r>
      <w:r>
        <w:t>expectReversal</w:t>
      </w:r>
      <w:r>
        <w:rPr>
          <w:rtl/>
        </w:rPr>
        <w:t>`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بر اساس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شود. مثلاً در انتها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کانال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رنج، احتمال بازگشت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است.</w:t>
      </w:r>
    </w:p>
    <w:p w14:paraId="09A459A5" w14:textId="77777777" w:rsidR="000241C7" w:rsidRDefault="000241C7" w:rsidP="000241C7">
      <w:pPr>
        <w:rPr>
          <w:rtl/>
        </w:rPr>
      </w:pPr>
      <w:r>
        <w:rPr>
          <w:rtl/>
        </w:rPr>
        <w:t>- تابع `</w:t>
      </w:r>
      <w:r>
        <w:t>IsInSpikePhase</w:t>
      </w:r>
      <w:r>
        <w:rPr>
          <w:rtl/>
        </w:rPr>
        <w:t>` در `</w:t>
      </w:r>
      <w:r>
        <w:t>EntrySignalManager</w:t>
      </w:r>
      <w:r>
        <w:rPr>
          <w:rtl/>
        </w:rPr>
        <w:t>` وجود دارد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ورود در 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(به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بالا بودن ر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>) استفاده شود.</w:t>
      </w:r>
    </w:p>
    <w:p w14:paraId="010FCC76" w14:textId="77777777" w:rsidR="000241C7" w:rsidRDefault="000241C7" w:rsidP="000241C7">
      <w:pPr>
        <w:rPr>
          <w:rtl/>
        </w:rPr>
      </w:pPr>
    </w:p>
    <w:p w14:paraId="56238336" w14:textId="77777777" w:rsidR="000241C7" w:rsidRDefault="000241C7" w:rsidP="000241C7">
      <w:pPr>
        <w:rPr>
          <w:rtl/>
        </w:rPr>
      </w:pPr>
      <w:r>
        <w:rPr>
          <w:rtl/>
        </w:rPr>
        <w:t>#### **۴.۲.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 حد سود**</w:t>
      </w:r>
    </w:p>
    <w:p w14:paraId="2B6D9F3D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`</w:t>
      </w:r>
      <w:r>
        <w:t>TrendCycleManager</w:t>
      </w:r>
      <w:r>
        <w:rPr>
          <w:rtl/>
        </w:rPr>
        <w:t>` تابع `</w:t>
      </w:r>
      <w:r>
        <w:t>SuggestTakeProfitByCycle</w:t>
      </w:r>
      <w:r>
        <w:rPr>
          <w:rtl/>
        </w:rPr>
        <w:t>` بر اساس نوع سا</w:t>
      </w:r>
      <w:r>
        <w:rPr>
          <w:rFonts w:hint="cs"/>
          <w:rtl/>
        </w:rPr>
        <w:t>ی</w:t>
      </w:r>
      <w:r>
        <w:rPr>
          <w:rFonts w:hint="eastAsia"/>
          <w:rtl/>
        </w:rPr>
        <w:t>کل،</w:t>
      </w:r>
      <w:r>
        <w:rPr>
          <w:rtl/>
        </w:rPr>
        <w:t xml:space="preserve"> حد سود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:</w:t>
      </w:r>
    </w:p>
    <w:p w14:paraId="2782A654" w14:textId="77777777" w:rsidR="000241C7" w:rsidRDefault="000241C7" w:rsidP="000241C7">
      <w:pPr>
        <w:rPr>
          <w:rtl/>
        </w:rPr>
      </w:pPr>
    </w:p>
    <w:p w14:paraId="5A339CB6" w14:textId="77777777" w:rsidR="000241C7" w:rsidRDefault="000241C7" w:rsidP="000241C7">
      <w:r>
        <w:rPr>
          <w:rtl/>
        </w:rPr>
        <w:t>```</w:t>
      </w:r>
      <w:r>
        <w:t>cpp</w:t>
      </w:r>
    </w:p>
    <w:p w14:paraId="090FD4CD" w14:textId="77777777" w:rsidR="000241C7" w:rsidRDefault="000241C7" w:rsidP="000241C7">
      <w:r>
        <w:t>double SuggestTakeProfitByCycle(const CycleInfo &amp;cycle, double entryPrice, bool isLong)</w:t>
      </w:r>
    </w:p>
    <w:p w14:paraId="3F63786A" w14:textId="77777777" w:rsidR="000241C7" w:rsidRDefault="000241C7" w:rsidP="000241C7">
      <w:pPr>
        <w:rPr>
          <w:rtl/>
        </w:rPr>
      </w:pPr>
      <w:r>
        <w:rPr>
          <w:rtl/>
        </w:rPr>
        <w:t>{</w:t>
      </w:r>
    </w:p>
    <w:p w14:paraId="660F6055" w14:textId="77777777" w:rsidR="000241C7" w:rsidRDefault="000241C7" w:rsidP="000241C7">
      <w:r>
        <w:rPr>
          <w:rtl/>
        </w:rPr>
        <w:t xml:space="preserve">   </w:t>
      </w:r>
      <w:r>
        <w:t>switch(cycle.phase)</w:t>
      </w:r>
    </w:p>
    <w:p w14:paraId="76EF974F" w14:textId="77777777" w:rsidR="000241C7" w:rsidRDefault="000241C7" w:rsidP="000241C7">
      <w:pPr>
        <w:rPr>
          <w:rtl/>
        </w:rPr>
      </w:pPr>
      <w:r>
        <w:rPr>
          <w:rtl/>
        </w:rPr>
        <w:t xml:space="preserve">   {</w:t>
      </w:r>
    </w:p>
    <w:p w14:paraId="608CAA42" w14:textId="77777777" w:rsidR="000241C7" w:rsidRDefault="000241C7" w:rsidP="000241C7">
      <w:r>
        <w:rPr>
          <w:rtl/>
        </w:rPr>
        <w:t xml:space="preserve">      </w:t>
      </w:r>
      <w:r>
        <w:t>case PHASE_SPIKE</w:t>
      </w:r>
      <w:r>
        <w:rPr>
          <w:rtl/>
        </w:rPr>
        <w:t>:</w:t>
      </w:r>
    </w:p>
    <w:p w14:paraId="0F6C89DC" w14:textId="77777777" w:rsidR="000241C7" w:rsidRDefault="000241C7" w:rsidP="000241C7">
      <w:pPr>
        <w:rPr>
          <w:rtl/>
        </w:rPr>
      </w:pPr>
      <w:r>
        <w:rPr>
          <w:rtl/>
        </w:rPr>
        <w:t xml:space="preserve">         // در 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ت</w:t>
      </w:r>
      <w:r>
        <w:rPr>
          <w:rFonts w:hint="cs"/>
          <w:rtl/>
        </w:rPr>
        <w:t>ی‌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انتها</w:t>
      </w:r>
      <w:r>
        <w:rPr>
          <w:rFonts w:hint="cs"/>
          <w:rtl/>
        </w:rPr>
        <w:t>ی</w:t>
      </w:r>
      <w:r>
        <w:rPr>
          <w:rtl/>
        </w:rPr>
        <w:t xml:space="preserve"> کانال بعد</w:t>
      </w:r>
      <w:r>
        <w:rPr>
          <w:rFonts w:hint="cs"/>
          <w:rtl/>
        </w:rPr>
        <w:t>ی</w:t>
      </w:r>
      <w:r>
        <w:rPr>
          <w:rtl/>
        </w:rPr>
        <w:t xml:space="preserve"> باشد</w:t>
      </w:r>
    </w:p>
    <w:p w14:paraId="51F17544" w14:textId="77777777" w:rsidR="000241C7" w:rsidRDefault="000241C7" w:rsidP="000241C7">
      <w:r>
        <w:rPr>
          <w:rtl/>
        </w:rPr>
        <w:t xml:space="preserve">         </w:t>
      </w:r>
      <w:r>
        <w:t>return (isLong) ? cycle.endPrice * 1.02 : cycle.endPrice * 0.98</w:t>
      </w:r>
      <w:r>
        <w:rPr>
          <w:rtl/>
        </w:rPr>
        <w:t>;</w:t>
      </w:r>
    </w:p>
    <w:p w14:paraId="372CA252" w14:textId="77777777" w:rsidR="000241C7" w:rsidRDefault="000241C7" w:rsidP="000241C7">
      <w:r>
        <w:rPr>
          <w:rtl/>
        </w:rPr>
        <w:t xml:space="preserve">      </w:t>
      </w:r>
      <w:r>
        <w:t>case PHASE_CHANNEL</w:t>
      </w:r>
      <w:r>
        <w:rPr>
          <w:rtl/>
        </w:rPr>
        <w:t>:</w:t>
      </w:r>
    </w:p>
    <w:p w14:paraId="465BFDDA" w14:textId="77777777" w:rsidR="000241C7" w:rsidRDefault="000241C7" w:rsidP="000241C7">
      <w:pPr>
        <w:rPr>
          <w:rtl/>
        </w:rPr>
      </w:pPr>
      <w:r>
        <w:rPr>
          <w:rtl/>
        </w:rPr>
        <w:lastRenderedPageBreak/>
        <w:t xml:space="preserve">         // در کانال، ت</w:t>
      </w:r>
      <w:r>
        <w:rPr>
          <w:rFonts w:hint="cs"/>
          <w:rtl/>
        </w:rPr>
        <w:t>ی‌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tl/>
        </w:rPr>
        <w:t xml:space="preserve"> خط مقابل کانال</w:t>
      </w:r>
    </w:p>
    <w:p w14:paraId="52267AC5" w14:textId="77777777" w:rsidR="000241C7" w:rsidRDefault="000241C7" w:rsidP="000241C7">
      <w:r>
        <w:rPr>
          <w:rtl/>
        </w:rPr>
        <w:t xml:space="preserve">         </w:t>
      </w:r>
      <w:r>
        <w:t>if(isLong)</w:t>
      </w:r>
    </w:p>
    <w:p w14:paraId="2940CAF5" w14:textId="77777777" w:rsidR="000241C7" w:rsidRDefault="000241C7" w:rsidP="000241C7">
      <w:r>
        <w:rPr>
          <w:rtl/>
        </w:rPr>
        <w:t xml:space="preserve">            </w:t>
      </w:r>
      <w:r>
        <w:t>return (cycle.trend == TREND_UP) ? cycle.endPrice : cycle.startPrice</w:t>
      </w:r>
      <w:r>
        <w:rPr>
          <w:rtl/>
        </w:rPr>
        <w:t>;</w:t>
      </w:r>
    </w:p>
    <w:p w14:paraId="35B6E85B" w14:textId="77777777" w:rsidR="000241C7" w:rsidRDefault="000241C7" w:rsidP="000241C7">
      <w:r>
        <w:rPr>
          <w:rtl/>
        </w:rPr>
        <w:t xml:space="preserve">         </w:t>
      </w:r>
      <w:r>
        <w:t>else</w:t>
      </w:r>
    </w:p>
    <w:p w14:paraId="44FCAC3F" w14:textId="77777777" w:rsidR="000241C7" w:rsidRDefault="000241C7" w:rsidP="000241C7">
      <w:r>
        <w:rPr>
          <w:rtl/>
        </w:rPr>
        <w:t xml:space="preserve">            </w:t>
      </w:r>
      <w:r>
        <w:t>return (cycle.trend == TREND_DOWN) ? cycle.endPrice : cycle.startPrice</w:t>
      </w:r>
      <w:r>
        <w:rPr>
          <w:rtl/>
        </w:rPr>
        <w:t>;</w:t>
      </w:r>
    </w:p>
    <w:p w14:paraId="2C68C7C7" w14:textId="77777777" w:rsidR="000241C7" w:rsidRDefault="000241C7" w:rsidP="000241C7">
      <w:r>
        <w:rPr>
          <w:rtl/>
        </w:rPr>
        <w:t xml:space="preserve">      </w:t>
      </w:r>
      <w:r>
        <w:t>case PHASE_RANGE</w:t>
      </w:r>
      <w:r>
        <w:rPr>
          <w:rtl/>
        </w:rPr>
        <w:t>:</w:t>
      </w:r>
    </w:p>
    <w:p w14:paraId="4AC4DD6E" w14:textId="77777777" w:rsidR="000241C7" w:rsidRDefault="000241C7" w:rsidP="000241C7">
      <w:pPr>
        <w:rPr>
          <w:rtl/>
        </w:rPr>
      </w:pPr>
      <w:r>
        <w:rPr>
          <w:rtl/>
        </w:rPr>
        <w:t xml:space="preserve">         // در رنج، ت</w:t>
      </w:r>
      <w:r>
        <w:rPr>
          <w:rFonts w:hint="cs"/>
          <w:rtl/>
        </w:rPr>
        <w:t>ی‌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tl/>
        </w:rPr>
        <w:t xml:space="preserve"> سقف/کف رنج</w:t>
      </w:r>
    </w:p>
    <w:p w14:paraId="7D6FB161" w14:textId="77777777" w:rsidR="000241C7" w:rsidRDefault="000241C7" w:rsidP="000241C7">
      <w:r>
        <w:rPr>
          <w:rtl/>
        </w:rPr>
        <w:t xml:space="preserve">         </w:t>
      </w:r>
      <w:r>
        <w:t>return (isLong) ? cycle.endPrice : cycle.startPrice</w:t>
      </w:r>
      <w:r>
        <w:rPr>
          <w:rtl/>
        </w:rPr>
        <w:t>;</w:t>
      </w:r>
    </w:p>
    <w:p w14:paraId="40F4D012" w14:textId="77777777" w:rsidR="000241C7" w:rsidRDefault="000241C7" w:rsidP="000241C7">
      <w:r>
        <w:rPr>
          <w:rtl/>
        </w:rPr>
        <w:t xml:space="preserve">      </w:t>
      </w:r>
      <w:r>
        <w:t>default</w:t>
      </w:r>
      <w:r>
        <w:rPr>
          <w:rtl/>
        </w:rPr>
        <w:t>:</w:t>
      </w:r>
    </w:p>
    <w:p w14:paraId="0ADF29DE" w14:textId="77777777" w:rsidR="000241C7" w:rsidRDefault="000241C7" w:rsidP="000241C7">
      <w:r>
        <w:rPr>
          <w:rtl/>
        </w:rPr>
        <w:t xml:space="preserve">         </w:t>
      </w:r>
      <w:r>
        <w:t>return 0</w:t>
      </w:r>
      <w:r>
        <w:rPr>
          <w:rtl/>
        </w:rPr>
        <w:t>;</w:t>
      </w:r>
    </w:p>
    <w:p w14:paraId="2E55EFA2" w14:textId="77777777" w:rsidR="000241C7" w:rsidRDefault="000241C7" w:rsidP="000241C7">
      <w:pPr>
        <w:rPr>
          <w:rtl/>
        </w:rPr>
      </w:pPr>
      <w:r>
        <w:rPr>
          <w:rtl/>
        </w:rPr>
        <w:t xml:space="preserve">   }</w:t>
      </w:r>
    </w:p>
    <w:p w14:paraId="31D6E65B" w14:textId="77777777" w:rsidR="000241C7" w:rsidRDefault="000241C7" w:rsidP="000241C7">
      <w:pPr>
        <w:rPr>
          <w:rtl/>
        </w:rPr>
      </w:pPr>
      <w:r>
        <w:rPr>
          <w:rtl/>
        </w:rPr>
        <w:t>}</w:t>
      </w:r>
    </w:p>
    <w:p w14:paraId="1C4FF5FF" w14:textId="77777777" w:rsidR="000241C7" w:rsidRDefault="000241C7" w:rsidP="000241C7">
      <w:pPr>
        <w:rPr>
          <w:rtl/>
        </w:rPr>
      </w:pPr>
      <w:r>
        <w:rPr>
          <w:rtl/>
        </w:rPr>
        <w:t>```</w:t>
      </w:r>
    </w:p>
    <w:p w14:paraId="429CEF4F" w14:textId="77777777" w:rsidR="000241C7" w:rsidRDefault="000241C7" w:rsidP="000241C7">
      <w:pPr>
        <w:rPr>
          <w:rtl/>
        </w:rPr>
      </w:pPr>
    </w:p>
    <w:p w14:paraId="199581F8" w14:textId="77777777" w:rsidR="000241C7" w:rsidRDefault="000241C7" w:rsidP="000241C7">
      <w:pPr>
        <w:rPr>
          <w:rtl/>
        </w:rPr>
      </w:pPr>
      <w:r>
        <w:rPr>
          <w:rtl/>
        </w:rPr>
        <w:t>#### **۴.۳.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 قدرت روند**</w:t>
      </w:r>
    </w:p>
    <w:p w14:paraId="17A7B986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توابع</w:t>
      </w:r>
      <w:r>
        <w:rPr>
          <w:rFonts w:hint="cs"/>
          <w:rtl/>
        </w:rPr>
        <w:t>ی</w:t>
      </w:r>
      <w:r>
        <w:rPr>
          <w:rtl/>
        </w:rPr>
        <w:t xml:space="preserve"> مانند `</w:t>
      </w:r>
      <w:r>
        <w:t>CalculateTrendStrength</w:t>
      </w:r>
      <w:r>
        <w:rPr>
          <w:rtl/>
        </w:rPr>
        <w:t>` و `</w:t>
      </w:r>
      <w:r>
        <w:t>AnalyzeTrendStrength</w:t>
      </w:r>
      <w:r>
        <w:rPr>
          <w:rtl/>
        </w:rPr>
        <w:t>` از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قدرت روند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 مثلاً:</w:t>
      </w:r>
    </w:p>
    <w:p w14:paraId="18850686" w14:textId="77777777" w:rsidR="000241C7" w:rsidRDefault="000241C7" w:rsidP="000241C7">
      <w:pPr>
        <w:rPr>
          <w:rtl/>
        </w:rPr>
      </w:pPr>
      <w:r>
        <w:rPr>
          <w:rtl/>
        </w:rPr>
        <w:t>- اگر در روند صعود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کف فعل</w:t>
      </w:r>
      <w:r>
        <w:rPr>
          <w:rFonts w:hint="cs"/>
          <w:rtl/>
        </w:rPr>
        <w:t>ی</w:t>
      </w:r>
      <w:r>
        <w:rPr>
          <w:rtl/>
        </w:rPr>
        <w:t xml:space="preserve"> بالاتر از سقف قبل</w:t>
      </w:r>
      <w:r>
        <w:rPr>
          <w:rFonts w:hint="cs"/>
          <w:rtl/>
        </w:rPr>
        <w:t>ی</w:t>
      </w:r>
      <w:r>
        <w:rPr>
          <w:rtl/>
        </w:rPr>
        <w:t xml:space="preserve"> باشد، روند "</w:t>
      </w:r>
      <w:r>
        <w:t>very strong</w:t>
      </w:r>
      <w:r>
        <w:rPr>
          <w:rtl/>
        </w:rPr>
        <w:t>"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258090A" w14:textId="77777777" w:rsidR="000241C7" w:rsidRDefault="000241C7" w:rsidP="000241C7">
      <w:pPr>
        <w:rPr>
          <w:rtl/>
        </w:rPr>
      </w:pPr>
      <w:r>
        <w:rPr>
          <w:rtl/>
        </w:rPr>
        <w:t>- اگر در روند نزول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سقف فعل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از کف قبل</w:t>
      </w:r>
      <w:r>
        <w:rPr>
          <w:rFonts w:hint="cs"/>
          <w:rtl/>
        </w:rPr>
        <w:t>ی</w:t>
      </w:r>
      <w:r>
        <w:rPr>
          <w:rtl/>
        </w:rPr>
        <w:t xml:space="preserve"> باشد، روند "</w:t>
      </w:r>
      <w:r>
        <w:t>very strong</w:t>
      </w:r>
      <w:r>
        <w:rPr>
          <w:rtl/>
        </w:rPr>
        <w:t>" است.</w:t>
      </w:r>
    </w:p>
    <w:p w14:paraId="465F8D9D" w14:textId="77777777" w:rsidR="000241C7" w:rsidRDefault="000241C7" w:rsidP="000241C7">
      <w:pPr>
        <w:rPr>
          <w:rtl/>
        </w:rPr>
      </w:pPr>
    </w:p>
    <w:p w14:paraId="5AC896BA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5C4B3D7A" w14:textId="77777777" w:rsidR="000241C7" w:rsidRDefault="000241C7" w:rsidP="000241C7">
      <w:pPr>
        <w:rPr>
          <w:rtl/>
        </w:rPr>
      </w:pPr>
    </w:p>
    <w:p w14:paraId="4D825E57" w14:textId="77777777" w:rsidR="000241C7" w:rsidRDefault="000241C7" w:rsidP="000241C7">
      <w:pPr>
        <w:rPr>
          <w:rtl/>
        </w:rPr>
      </w:pPr>
      <w:r>
        <w:rPr>
          <w:rtl/>
        </w:rPr>
        <w:t>### ۵. مثال عمل</w:t>
      </w:r>
      <w:r>
        <w:rPr>
          <w:rFonts w:hint="cs"/>
          <w:rtl/>
        </w:rPr>
        <w:t>ی</w:t>
      </w:r>
      <w:r>
        <w:rPr>
          <w:rtl/>
        </w:rPr>
        <w:t xml:space="preserve"> از نحوه کار</w:t>
      </w:r>
    </w:p>
    <w:p w14:paraId="1D6A1476" w14:textId="77777777" w:rsidR="000241C7" w:rsidRDefault="000241C7" w:rsidP="000241C7">
      <w:pPr>
        <w:rPr>
          <w:rtl/>
        </w:rPr>
      </w:pPr>
    </w:p>
    <w:p w14:paraId="099FB914" w14:textId="77777777" w:rsidR="000241C7" w:rsidRDefault="000241C7" w:rsidP="000241C7">
      <w:pPr>
        <w:rPr>
          <w:rtl/>
        </w:rPr>
      </w:pPr>
      <w:r>
        <w:rPr>
          <w:rFonts w:hint="eastAsia"/>
          <w:rtl/>
        </w:rPr>
        <w:t>فرض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تا</w:t>
      </w:r>
      <w:r>
        <w:rPr>
          <w:rFonts w:hint="cs"/>
          <w:rtl/>
        </w:rPr>
        <w:t>ی</w:t>
      </w:r>
      <w:r>
        <w:rPr>
          <w:rFonts w:hint="eastAsia"/>
          <w:rtl/>
        </w:rPr>
        <w:t>م‌فر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۱۵ دق</w:t>
      </w:r>
      <w:r>
        <w:rPr>
          <w:rFonts w:hint="cs"/>
          <w:rtl/>
        </w:rPr>
        <w:t>ی</w:t>
      </w:r>
      <w:r>
        <w:rPr>
          <w:rFonts w:hint="eastAsia"/>
          <w:rtl/>
        </w:rPr>
        <w:t>قه،</w:t>
      </w:r>
      <w:r>
        <w:rPr>
          <w:rtl/>
        </w:rPr>
        <w:t xml:space="preserve"> ۳۰ کندل گذشته را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</w:t>
      </w:r>
    </w:p>
    <w:p w14:paraId="4F8BEF4F" w14:textId="77777777" w:rsidR="000241C7" w:rsidRDefault="000241C7" w:rsidP="000241C7">
      <w:pPr>
        <w:rPr>
          <w:rtl/>
        </w:rPr>
      </w:pPr>
    </w:p>
    <w:p w14:paraId="466888A2" w14:textId="77777777" w:rsidR="000241C7" w:rsidRDefault="000241C7" w:rsidP="000241C7">
      <w:pPr>
        <w:rPr>
          <w:rtl/>
        </w:rPr>
      </w:pPr>
      <w:r>
        <w:rPr>
          <w:rtl/>
        </w:rPr>
        <w:t>1. **اگر ۴ کندل آخر پرقدرت و پشت سر هم صعود</w:t>
      </w:r>
      <w:r>
        <w:rPr>
          <w:rFonts w:hint="cs"/>
          <w:rtl/>
        </w:rPr>
        <w:t>ی</w:t>
      </w:r>
      <w:r>
        <w:rPr>
          <w:rtl/>
        </w:rPr>
        <w:t xml:space="preserve"> باشند**:</w:t>
      </w:r>
    </w:p>
    <w:p w14:paraId="334E8E03" w14:textId="77777777" w:rsidR="000241C7" w:rsidRDefault="000241C7" w:rsidP="000241C7">
      <w:pPr>
        <w:rPr>
          <w:rtl/>
        </w:rPr>
      </w:pPr>
      <w:r>
        <w:rPr>
          <w:rtl/>
        </w:rPr>
        <w:t xml:space="preserve">   - `</w:t>
      </w:r>
      <w:r>
        <w:t>IsSpikePhase</w:t>
      </w:r>
      <w:r>
        <w:rPr>
          <w:rtl/>
        </w:rPr>
        <w:t xml:space="preserve">` مقدار </w:t>
      </w:r>
      <w:r>
        <w:t>true</w:t>
      </w:r>
      <w:r>
        <w:rPr>
          <w:rtl/>
        </w:rPr>
        <w:t xml:space="preserve">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>.</w:t>
      </w:r>
    </w:p>
    <w:p w14:paraId="67AAD6CA" w14:textId="77777777" w:rsidR="000241C7" w:rsidRDefault="000241C7" w:rsidP="000241C7">
      <w:pPr>
        <w:rPr>
          <w:rtl/>
        </w:rPr>
      </w:pPr>
      <w:r>
        <w:rPr>
          <w:rtl/>
        </w:rPr>
        <w:t xml:space="preserve">   - `</w:t>
      </w:r>
      <w:r>
        <w:t>GetCurrentCycle</w:t>
      </w:r>
      <w:r>
        <w:rPr>
          <w:rtl/>
        </w:rPr>
        <w:t>` فاز `</w:t>
      </w:r>
      <w:r>
        <w:t>CYCLE_SPIKE</w:t>
      </w:r>
      <w:r>
        <w:rPr>
          <w:rtl/>
        </w:rPr>
        <w:t>` را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>.</w:t>
      </w:r>
    </w:p>
    <w:p w14:paraId="1FFEEB16" w14:textId="77777777" w:rsidR="000241C7" w:rsidRDefault="000241C7" w:rsidP="000241C7">
      <w:pPr>
        <w:rPr>
          <w:rtl/>
        </w:rPr>
      </w:pPr>
      <w:r>
        <w:rPr>
          <w:rtl/>
        </w:rPr>
        <w:t xml:space="preserve">   - ربات احتمالاً از ورود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 خوددار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منتظر پولبک 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</w:t>
      </w:r>
      <w:r>
        <w:rPr>
          <w:rtl/>
        </w:rPr>
        <w:t>.</w:t>
      </w:r>
    </w:p>
    <w:p w14:paraId="118D6D75" w14:textId="77777777" w:rsidR="000241C7" w:rsidRDefault="000241C7" w:rsidP="000241C7">
      <w:pPr>
        <w:rPr>
          <w:rtl/>
        </w:rPr>
      </w:pPr>
    </w:p>
    <w:p w14:paraId="79ACD966" w14:textId="77777777" w:rsidR="000241C7" w:rsidRDefault="000241C7" w:rsidP="000241C7">
      <w:pPr>
        <w:rPr>
          <w:rtl/>
        </w:rPr>
      </w:pPr>
      <w:r>
        <w:rPr>
          <w:rtl/>
        </w:rPr>
        <w:t>2. **اگر کندلها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سطح افق</w:t>
      </w:r>
      <w:r>
        <w:rPr>
          <w:rFonts w:hint="cs"/>
          <w:rtl/>
        </w:rPr>
        <w:t>ی</w:t>
      </w:r>
      <w:r>
        <w:rPr>
          <w:rtl/>
        </w:rPr>
        <w:t xml:space="preserve"> نوسان کنند و پولبک‌ها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داشته باشند**:</w:t>
      </w:r>
    </w:p>
    <w:p w14:paraId="771D0B39" w14:textId="77777777" w:rsidR="000241C7" w:rsidRDefault="000241C7" w:rsidP="000241C7">
      <w:pPr>
        <w:rPr>
          <w:rtl/>
        </w:rPr>
      </w:pPr>
      <w:r>
        <w:rPr>
          <w:rtl/>
        </w:rPr>
        <w:t xml:space="preserve">   - `</w:t>
      </w:r>
      <w:r>
        <w:t>IsTradingRange` true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30447C93" w14:textId="77777777" w:rsidR="000241C7" w:rsidRDefault="000241C7" w:rsidP="000241C7">
      <w:pPr>
        <w:rPr>
          <w:rtl/>
        </w:rPr>
      </w:pPr>
      <w:r>
        <w:rPr>
          <w:rtl/>
        </w:rPr>
        <w:t xml:space="preserve">   - فاز `</w:t>
      </w:r>
      <w:r>
        <w:t>CYCLE_RANGE</w:t>
      </w:r>
      <w:r>
        <w:rPr>
          <w:rtl/>
        </w:rPr>
        <w:t>`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E6BD869" w14:textId="77777777" w:rsidR="000241C7" w:rsidRDefault="000241C7" w:rsidP="000241C7">
      <w:pPr>
        <w:rPr>
          <w:rtl/>
        </w:rPr>
      </w:pPr>
      <w:r>
        <w:rPr>
          <w:rtl/>
        </w:rPr>
        <w:t xml:space="preserve">   - ربات منتظر شکست رنج 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</w:t>
      </w:r>
      <w:r>
        <w:rPr>
          <w:rtl/>
        </w:rPr>
        <w:t xml:space="preserve"> و سپس بر اساس جهت شکست وارد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A5A1927" w14:textId="77777777" w:rsidR="000241C7" w:rsidRDefault="000241C7" w:rsidP="000241C7">
      <w:pPr>
        <w:rPr>
          <w:rtl/>
        </w:rPr>
      </w:pPr>
    </w:p>
    <w:p w14:paraId="0D839AF4" w14:textId="77777777" w:rsidR="000241C7" w:rsidRDefault="000241C7" w:rsidP="000241C7">
      <w:pPr>
        <w:rPr>
          <w:rtl/>
        </w:rPr>
      </w:pPr>
      <w:r>
        <w:rPr>
          <w:rtl/>
        </w:rPr>
        <w:t xml:space="preserve">3. **اگر سقف‌ها و کف‌ها به صورت منظم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ب‌دار</w:t>
      </w:r>
      <w:r>
        <w:rPr>
          <w:rtl/>
        </w:rPr>
        <w:t xml:space="preserve"> حرکت کنند**:</w:t>
      </w:r>
    </w:p>
    <w:p w14:paraId="0CDC3572" w14:textId="77777777" w:rsidR="000241C7" w:rsidRDefault="000241C7" w:rsidP="000241C7">
      <w:pPr>
        <w:rPr>
          <w:rtl/>
        </w:rPr>
      </w:pPr>
      <w:r>
        <w:rPr>
          <w:rtl/>
        </w:rPr>
        <w:t xml:space="preserve">   - `</w:t>
      </w:r>
      <w:r>
        <w:t>DetectChannel</w:t>
      </w:r>
      <w:r>
        <w:rPr>
          <w:rtl/>
        </w:rPr>
        <w:t xml:space="preserve">`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کانال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(هرچند فعلاً افق</w:t>
      </w:r>
      <w:r>
        <w:rPr>
          <w:rFonts w:hint="cs"/>
          <w:rtl/>
        </w:rPr>
        <w:t>ی</w:t>
      </w:r>
      <w:r>
        <w:rPr>
          <w:rtl/>
        </w:rPr>
        <w:t>).</w:t>
      </w:r>
    </w:p>
    <w:p w14:paraId="76FB0FBB" w14:textId="77777777" w:rsidR="000241C7" w:rsidRDefault="000241C7" w:rsidP="000241C7">
      <w:pPr>
        <w:rPr>
          <w:rtl/>
        </w:rPr>
      </w:pPr>
      <w:r>
        <w:rPr>
          <w:rtl/>
        </w:rPr>
        <w:t xml:space="preserve">   - فاز `</w:t>
      </w:r>
      <w:r>
        <w:t>CYCLE_CHANNEL</w:t>
      </w:r>
      <w:r>
        <w:rPr>
          <w:rtl/>
        </w:rPr>
        <w:t>` فعال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1897776A" w14:textId="77777777" w:rsidR="000241C7" w:rsidRDefault="000241C7" w:rsidP="000241C7">
      <w:pPr>
        <w:rPr>
          <w:rtl/>
        </w:rPr>
      </w:pPr>
      <w:r>
        <w:rPr>
          <w:rtl/>
        </w:rPr>
        <w:t xml:space="preserve">   - ربات ممکن است در برخورد به مرزها</w:t>
      </w:r>
      <w:r>
        <w:rPr>
          <w:rFonts w:hint="cs"/>
          <w:rtl/>
        </w:rPr>
        <w:t>ی</w:t>
      </w:r>
      <w:r>
        <w:rPr>
          <w:rtl/>
        </w:rPr>
        <w:t xml:space="preserve"> کانال وارد شود.</w:t>
      </w:r>
    </w:p>
    <w:p w14:paraId="05CCE85D" w14:textId="77777777" w:rsidR="000241C7" w:rsidRDefault="000241C7" w:rsidP="000241C7">
      <w:pPr>
        <w:rPr>
          <w:rtl/>
        </w:rPr>
      </w:pPr>
    </w:p>
    <w:p w14:paraId="20FAFCDF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57C3BC9E" w14:textId="77777777" w:rsidR="000241C7" w:rsidRDefault="000241C7" w:rsidP="000241C7">
      <w:pPr>
        <w:rPr>
          <w:rtl/>
        </w:rPr>
      </w:pPr>
    </w:p>
    <w:p w14:paraId="0B27EFCA" w14:textId="77777777" w:rsidR="000241C7" w:rsidRDefault="000241C7" w:rsidP="000241C7">
      <w:pPr>
        <w:rPr>
          <w:rtl/>
        </w:rPr>
      </w:pPr>
      <w:r>
        <w:rPr>
          <w:rtl/>
        </w:rPr>
        <w:t>### ۶. نقاط قوت و ضعف فعل</w:t>
      </w:r>
      <w:r>
        <w:rPr>
          <w:rFonts w:hint="cs"/>
          <w:rtl/>
        </w:rPr>
        <w:t>ی</w:t>
      </w:r>
    </w:p>
    <w:p w14:paraId="1626CB90" w14:textId="77777777" w:rsidR="000241C7" w:rsidRDefault="000241C7" w:rsidP="000241C7">
      <w:pPr>
        <w:rPr>
          <w:rtl/>
        </w:rPr>
      </w:pPr>
    </w:p>
    <w:p w14:paraId="695C091C" w14:textId="77777777" w:rsidR="000241C7" w:rsidRDefault="000241C7" w:rsidP="000241C7">
      <w:pPr>
        <w:rPr>
          <w:rtl/>
        </w:rPr>
      </w:pPr>
      <w:r>
        <w:rPr>
          <w:rtl/>
        </w:rPr>
        <w:t>**نقاط قوت**:</w:t>
      </w:r>
    </w:p>
    <w:p w14:paraId="0AD6610D" w14:textId="77777777" w:rsidR="000241C7" w:rsidRDefault="000241C7" w:rsidP="000241C7">
      <w:pPr>
        <w:rPr>
          <w:rtl/>
        </w:rPr>
      </w:pPr>
      <w:r>
        <w:rPr>
          <w:rtl/>
        </w:rPr>
        <w:t xml:space="preserve">- وجود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مجزا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tl/>
        </w:rPr>
        <w:t>.</w:t>
      </w:r>
    </w:p>
    <w:p w14:paraId="5D55D616" w14:textId="77777777" w:rsidR="000241C7" w:rsidRDefault="000241C7" w:rsidP="000241C7">
      <w:pPr>
        <w:rPr>
          <w:rtl/>
        </w:rPr>
      </w:pPr>
      <w:r>
        <w:rPr>
          <w:rtl/>
        </w:rPr>
        <w:t>-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ت‌بند</w:t>
      </w:r>
      <w:r>
        <w:rPr>
          <w:rFonts w:hint="cs"/>
          <w:rtl/>
        </w:rPr>
        <w:t>ی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tl/>
        </w:rPr>
        <w:t>.</w:t>
      </w:r>
    </w:p>
    <w:p w14:paraId="4102E3D5" w14:textId="77777777" w:rsidR="000241C7" w:rsidRDefault="000241C7" w:rsidP="000241C7">
      <w:pPr>
        <w:rPr>
          <w:rtl/>
        </w:rPr>
      </w:pPr>
      <w:r>
        <w:rPr>
          <w:rtl/>
        </w:rPr>
        <w:t>- استفاده از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حد سود و قدرت روند.</w:t>
      </w:r>
    </w:p>
    <w:p w14:paraId="26EB340D" w14:textId="77777777" w:rsidR="000241C7" w:rsidRDefault="000241C7" w:rsidP="000241C7">
      <w:pPr>
        <w:rPr>
          <w:rtl/>
        </w:rPr>
      </w:pPr>
    </w:p>
    <w:p w14:paraId="2838B01D" w14:textId="77777777" w:rsidR="000241C7" w:rsidRDefault="000241C7" w:rsidP="000241C7">
      <w:pPr>
        <w:rPr>
          <w:rtl/>
        </w:rPr>
      </w:pPr>
      <w:r>
        <w:rPr>
          <w:rtl/>
        </w:rPr>
        <w:t>**نقاط ضعف**:</w:t>
      </w:r>
    </w:p>
    <w:p w14:paraId="21C916C3" w14:textId="77777777" w:rsidR="000241C7" w:rsidRDefault="000241C7" w:rsidP="000241C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کانال به صورت افق</w:t>
      </w:r>
      <w:r>
        <w:rPr>
          <w:rFonts w:hint="cs"/>
          <w:rtl/>
        </w:rPr>
        <w:t>ی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>) که برا</w:t>
      </w:r>
      <w:r>
        <w:rPr>
          <w:rFonts w:hint="cs"/>
          <w:rtl/>
        </w:rPr>
        <w:t>ی</w:t>
      </w:r>
      <w:r>
        <w:rPr>
          <w:rtl/>
        </w:rPr>
        <w:t xml:space="preserve"> کانال‌ها</w:t>
      </w:r>
      <w:r>
        <w:rPr>
          <w:rFonts w:hint="cs"/>
          <w:rtl/>
        </w:rPr>
        <w:t>ی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ب‌دار</w:t>
      </w:r>
      <w:r>
        <w:rPr>
          <w:rtl/>
        </w:rPr>
        <w:t xml:space="preserve"> مناسب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3A7B0298" w14:textId="77777777" w:rsidR="000241C7" w:rsidRDefault="000241C7" w:rsidP="000241C7">
      <w:pPr>
        <w:rPr>
          <w:rtl/>
        </w:rPr>
      </w:pPr>
      <w:r>
        <w:rPr>
          <w:rtl/>
        </w:rPr>
        <w:t>-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ودج (</w:t>
      </w:r>
      <w:r>
        <w:t>wedge</w:t>
      </w:r>
      <w:r>
        <w:rPr>
          <w:rtl/>
        </w:rPr>
        <w:t>) در `</w:t>
      </w:r>
      <w:r>
        <w:t>TrendCycleManager</w:t>
      </w:r>
      <w:r>
        <w:rPr>
          <w:rtl/>
        </w:rPr>
        <w:t>`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شده اما در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ت‌بند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`</w:t>
      </w:r>
      <w:r>
        <w:t>GetCurrentCycle</w:t>
      </w:r>
      <w:r>
        <w:rPr>
          <w:rtl/>
        </w:rPr>
        <w:t>` استفاده نشده است.</w:t>
      </w:r>
    </w:p>
    <w:p w14:paraId="1C1F4D33" w14:textId="77777777" w:rsidR="000241C7" w:rsidRDefault="000241C7" w:rsidP="000241C7">
      <w:pPr>
        <w:rPr>
          <w:rtl/>
        </w:rPr>
      </w:pPr>
      <w:r>
        <w:rPr>
          <w:rtl/>
        </w:rPr>
        <w:t>- برخ</w:t>
      </w:r>
      <w:r>
        <w:rPr>
          <w:rFonts w:hint="cs"/>
          <w:rtl/>
        </w:rPr>
        <w:t>ی</w:t>
      </w:r>
      <w:r>
        <w:rPr>
          <w:rtl/>
        </w:rPr>
        <w:t xml:space="preserve"> توابع مانند `</w:t>
      </w:r>
      <w:r>
        <w:t>IsReversal</w:t>
      </w:r>
      <w:r>
        <w:rPr>
          <w:rtl/>
        </w:rPr>
        <w:t>` و `</w:t>
      </w:r>
      <w:r>
        <w:t>IsMicroTrend</w:t>
      </w:r>
      <w:r>
        <w:rPr>
          <w:rtl/>
        </w:rPr>
        <w:t>` نوشته شده‌اند اما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در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کل‌بند</w:t>
      </w:r>
      <w:r>
        <w:rPr>
          <w:rFonts w:hint="cs"/>
          <w:rtl/>
        </w:rPr>
        <w:t>ی</w:t>
      </w:r>
      <w:r>
        <w:rPr>
          <w:rtl/>
        </w:rPr>
        <w:t xml:space="preserve"> به کار نرفته‌اند.</w:t>
      </w:r>
    </w:p>
    <w:p w14:paraId="77E1580B" w14:textId="77777777" w:rsidR="000241C7" w:rsidRDefault="000241C7" w:rsidP="000241C7">
      <w:pPr>
        <w:rPr>
          <w:rtl/>
        </w:rPr>
      </w:pPr>
    </w:p>
    <w:p w14:paraId="1AFB98E2" w14:textId="77777777" w:rsidR="000241C7" w:rsidRDefault="000241C7" w:rsidP="000241C7">
      <w:pPr>
        <w:rPr>
          <w:rtl/>
        </w:rPr>
      </w:pPr>
      <w:r>
        <w:rPr>
          <w:rtl/>
        </w:rPr>
        <w:t>---</w:t>
      </w:r>
    </w:p>
    <w:p w14:paraId="4124C562" w14:textId="77777777" w:rsidR="000241C7" w:rsidRDefault="000241C7" w:rsidP="000241C7">
      <w:pPr>
        <w:rPr>
          <w:rtl/>
        </w:rPr>
      </w:pPr>
    </w:p>
    <w:p w14:paraId="3AB50BAE" w14:textId="77777777" w:rsidR="000241C7" w:rsidRDefault="000241C7" w:rsidP="000241C7">
      <w:pPr>
        <w:rPr>
          <w:rtl/>
        </w:rPr>
      </w:pPr>
      <w:r>
        <w:rPr>
          <w:rtl/>
        </w:rPr>
        <w:t>### 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</w:p>
    <w:p w14:paraId="4E8DEC33" w14:textId="77777777" w:rsidR="000241C7" w:rsidRDefault="000241C7" w:rsidP="000241C7">
      <w:pPr>
        <w:rPr>
          <w:rtl/>
        </w:rPr>
      </w:pPr>
    </w:p>
    <w:p w14:paraId="38A128AE" w14:textId="35AB4023" w:rsidR="000241C7" w:rsidRPr="00001894" w:rsidRDefault="000241C7" w:rsidP="000241C7">
      <w:r>
        <w:rPr>
          <w:rFonts w:hint="eastAsia"/>
          <w:rtl/>
        </w:rPr>
        <w:t>بله،</w:t>
      </w:r>
      <w:r>
        <w:rPr>
          <w:rtl/>
        </w:rPr>
        <w:t xml:space="preserve"> ربات شما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کامل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سا</w:t>
      </w:r>
      <w:r>
        <w:rPr>
          <w:rFonts w:hint="cs"/>
          <w:rtl/>
        </w:rPr>
        <w:t>ی</w:t>
      </w:r>
      <w:r>
        <w:rPr>
          <w:rFonts w:hint="eastAsia"/>
          <w:rtl/>
        </w:rPr>
        <w:t>کل‌ها</w:t>
      </w:r>
      <w:r>
        <w:rPr>
          <w:rFonts w:hint="cs"/>
          <w:rtl/>
        </w:rPr>
        <w:t>ی</w:t>
      </w:r>
      <w:r>
        <w:rPr>
          <w:rtl/>
        </w:rPr>
        <w:t xml:space="preserve"> بازار (اسپا</w:t>
      </w:r>
      <w:r>
        <w:rPr>
          <w:rFonts w:hint="cs"/>
          <w:rtl/>
        </w:rPr>
        <w:t>ی</w:t>
      </w:r>
      <w:r>
        <w:rPr>
          <w:rFonts w:hint="eastAsia"/>
          <w:rtl/>
        </w:rPr>
        <w:t>ک،</w:t>
      </w:r>
      <w:r>
        <w:rPr>
          <w:rtl/>
        </w:rPr>
        <w:t xml:space="preserve"> رنج، کانال) دارد.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در `</w:t>
      </w:r>
      <w:r>
        <w:t>TrendCycleManager</w:t>
      </w:r>
      <w:r>
        <w:rPr>
          <w:rtl/>
        </w:rPr>
        <w:t>` متمرکز شده و از توابع `</w:t>
      </w:r>
      <w:r>
        <w:t>TrendChannelDetector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مؤلفه‌ها </w:t>
      </w:r>
      <w:r>
        <w:rPr>
          <w:rtl/>
        </w:rPr>
        <w:lastRenderedPageBreak/>
        <w:t>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خروج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لها</w:t>
      </w:r>
      <w:r>
        <w:rPr>
          <w:rtl/>
        </w:rPr>
        <w:t xml:space="preserve"> در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حد سود،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قدرت روند و احتمالا</w:t>
      </w:r>
      <w:r>
        <w:rPr>
          <w:rFonts w:hint="eastAsia"/>
          <w:rtl/>
        </w:rPr>
        <w:t>ً</w:t>
      </w:r>
      <w:r>
        <w:rPr>
          <w:rtl/>
        </w:rPr>
        <w:t xml:space="preserve"> در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کردن س</w:t>
      </w:r>
      <w:r>
        <w:rPr>
          <w:rFonts w:hint="cs"/>
          <w:rtl/>
        </w:rPr>
        <w:t>ی</w:t>
      </w:r>
      <w:r>
        <w:rPr>
          <w:rFonts w:hint="eastAsia"/>
          <w:rtl/>
        </w:rPr>
        <w:t>گنال‌ها</w:t>
      </w:r>
      <w:r>
        <w:rPr>
          <w:rFonts w:hint="cs"/>
          <w:rtl/>
        </w:rPr>
        <w:t>ی</w:t>
      </w:r>
      <w:r>
        <w:rPr>
          <w:rtl/>
        </w:rPr>
        <w:t xml:space="preserve"> ورود به کار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r>
        <w:rPr>
          <w:rtl/>
        </w:rPr>
        <w:t>. تنها نکته قابل توجه، مشکل در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کانال‌ها</w:t>
      </w:r>
      <w:r>
        <w:rPr>
          <w:rFonts w:hint="cs"/>
          <w:rtl/>
        </w:rPr>
        <w:t>ی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ب‌دار</w:t>
      </w:r>
      <w:r>
        <w:rPr>
          <w:rtl/>
        </w:rPr>
        <w:t xml:space="preserve"> است که در نسخه فعل</w:t>
      </w:r>
      <w:r>
        <w:rPr>
          <w:rFonts w:hint="cs"/>
          <w:rtl/>
        </w:rPr>
        <w:t>ی</w:t>
      </w:r>
      <w:r>
        <w:rPr>
          <w:rtl/>
        </w:rPr>
        <w:t xml:space="preserve"> به صورت افق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sectPr w:rsidR="000241C7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77"/>
    <w:rsid w:val="00001894"/>
    <w:rsid w:val="000241C7"/>
    <w:rsid w:val="001C6343"/>
    <w:rsid w:val="00303809"/>
    <w:rsid w:val="00424777"/>
    <w:rsid w:val="00517F2D"/>
    <w:rsid w:val="006D079E"/>
    <w:rsid w:val="009048B1"/>
    <w:rsid w:val="00A26334"/>
    <w:rsid w:val="00DF525B"/>
    <w:rsid w:val="00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CFC68D9"/>
  <w15:chartTrackingRefBased/>
  <w15:docId w15:val="{F43DB2FB-8424-4E3E-999C-7790DB69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57</TotalTime>
  <Pages>1</Pages>
  <Words>5586</Words>
  <Characters>31845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3</cp:revision>
  <dcterms:created xsi:type="dcterms:W3CDTF">2026-02-13T17:57:00Z</dcterms:created>
  <dcterms:modified xsi:type="dcterms:W3CDTF">2026-02-13T18:54:00Z</dcterms:modified>
</cp:coreProperties>
</file>