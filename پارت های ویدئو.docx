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01510" w14:textId="5138AB43" w:rsidR="00F36676" w:rsidRDefault="00F36676" w:rsidP="00F36676">
      <w:pPr>
        <w:rPr>
          <w:rtl/>
        </w:rPr>
      </w:pPr>
      <w:r>
        <w:rPr>
          <w:rFonts w:hint="cs"/>
          <w:rtl/>
        </w:rPr>
        <w:t xml:space="preserve">ساعت شروع به کار 4 تا 5 صبح استارت کشیدن خط ها. </w:t>
      </w:r>
    </w:p>
    <w:p w14:paraId="0355CD55" w14:textId="431D3BE8" w:rsidR="00FA026D" w:rsidRDefault="000D7333" w:rsidP="003600C4">
      <w:pPr>
        <w:pStyle w:val="Heading1"/>
        <w:rPr>
          <w:rtl/>
        </w:rPr>
      </w:pPr>
      <w:r>
        <w:rPr>
          <w:rFonts w:hint="cs"/>
          <w:rtl/>
        </w:rPr>
        <w:t>ویدئوی اول:</w:t>
      </w:r>
    </w:p>
    <w:p w14:paraId="2A6578C7" w14:textId="428ED0C0" w:rsidR="000D7333" w:rsidRDefault="000D7333" w:rsidP="000D7333">
      <w:pPr>
        <w:rPr>
          <w:rtl/>
        </w:rPr>
      </w:pPr>
      <w:r>
        <w:rPr>
          <w:rFonts w:hint="cs"/>
          <w:rtl/>
        </w:rPr>
        <w:t xml:space="preserve">در تایم فریم 1 ساعته خط روند میکشد. بعضی خط روند ها کار میکند بعضی ها خیر. خط روند باید در سایکل آن تایم فریم کشیده شود. اگر در تایم یکساعته بازار صعودیه در تایم کوتاه برای سل پوزیشن نمیگیرد. </w:t>
      </w:r>
    </w:p>
    <w:p w14:paraId="011518C0" w14:textId="54D7AED1" w:rsidR="000D7333" w:rsidRDefault="000D7333" w:rsidP="000D7333">
      <w:pPr>
        <w:rPr>
          <w:rtl/>
        </w:rPr>
      </w:pPr>
      <w:r>
        <w:rPr>
          <w:rFonts w:hint="cs"/>
          <w:rtl/>
        </w:rPr>
        <w:t xml:space="preserve">به شدو در تایم فریم روزانه خیلی کاری ندارد و اگر کلیت روند رنج باشد به استثناء یک شدو در تایم فریم یک ساعته بازار را رنج میبینیم. </w:t>
      </w:r>
    </w:p>
    <w:p w14:paraId="336E0D7D" w14:textId="099C0D32" w:rsidR="000D7333" w:rsidRDefault="000D7333" w:rsidP="000D7333">
      <w:pPr>
        <w:rPr>
          <w:rtl/>
        </w:rPr>
      </w:pPr>
      <w:r>
        <w:rPr>
          <w:rFonts w:hint="cs"/>
          <w:rtl/>
        </w:rPr>
        <w:t xml:space="preserve">بازار سه سایکل مختلف دارد. </w:t>
      </w:r>
    </w:p>
    <w:p w14:paraId="66A3B2F2" w14:textId="44963784" w:rsidR="000D7333" w:rsidRDefault="000D7333" w:rsidP="000D7333">
      <w:pPr>
        <w:pStyle w:val="ListParagraph"/>
        <w:numPr>
          <w:ilvl w:val="0"/>
          <w:numId w:val="1"/>
        </w:numPr>
      </w:pPr>
      <w:r>
        <w:rPr>
          <w:rFonts w:hint="cs"/>
          <w:rtl/>
        </w:rPr>
        <w:t xml:space="preserve">خط روند را در همان سایکلی که میخواهیم معامله کنیم میکشیم. </w:t>
      </w:r>
    </w:p>
    <w:p w14:paraId="024075C1" w14:textId="633EFF8E" w:rsidR="008A4429" w:rsidRDefault="008A4429" w:rsidP="003600C4">
      <w:pPr>
        <w:pStyle w:val="ListParagraph"/>
        <w:numPr>
          <w:ilvl w:val="0"/>
          <w:numId w:val="1"/>
        </w:numPr>
      </w:pPr>
      <w:r>
        <w:rPr>
          <w:rFonts w:hint="cs"/>
          <w:rtl/>
        </w:rPr>
        <w:t xml:space="preserve">در تایم فریم یکساعته معامله آسانتر از تایم فریم 5 دقیقه و 15 دقیقه است. </w:t>
      </w:r>
    </w:p>
    <w:p w14:paraId="3AA332EC" w14:textId="6F46290E" w:rsidR="003600C4" w:rsidRDefault="003600C4" w:rsidP="003600C4">
      <w:pPr>
        <w:pStyle w:val="Heading1"/>
        <w:rPr>
          <w:rtl/>
        </w:rPr>
      </w:pPr>
      <w:r>
        <w:rPr>
          <w:rFonts w:hint="cs"/>
          <w:rtl/>
        </w:rPr>
        <w:t>ویدئو 2</w:t>
      </w:r>
    </w:p>
    <w:p w14:paraId="1529F1AB" w14:textId="6DE09A30" w:rsidR="003600C4" w:rsidRDefault="003600C4" w:rsidP="003600C4">
      <w:pPr>
        <w:pStyle w:val="Heading1"/>
        <w:rPr>
          <w:rtl/>
        </w:rPr>
      </w:pPr>
      <w:r>
        <w:rPr>
          <w:rFonts w:hint="cs"/>
          <w:rtl/>
        </w:rPr>
        <w:t>ویدئو 3:</w:t>
      </w:r>
    </w:p>
    <w:p w14:paraId="47DEFFB0" w14:textId="2DAB13DC" w:rsidR="003600C4" w:rsidRDefault="003600C4" w:rsidP="003600C4">
      <w:pPr>
        <w:pStyle w:val="ListParagraph"/>
        <w:numPr>
          <w:ilvl w:val="0"/>
          <w:numId w:val="2"/>
        </w:numPr>
      </w:pPr>
      <w:r>
        <w:rPr>
          <w:rFonts w:hint="cs"/>
          <w:rtl/>
        </w:rPr>
        <w:t xml:space="preserve">هنگام پوزیشن گرفتن به قدرت کف و سقف ها برای پرتاب قیمت توجه کنید. </w:t>
      </w:r>
    </w:p>
    <w:p w14:paraId="1AACDF5B" w14:textId="394CCD3B" w:rsidR="003600C4" w:rsidRDefault="003600C4" w:rsidP="003600C4">
      <w:pPr>
        <w:pStyle w:val="ListParagraph"/>
        <w:numPr>
          <w:ilvl w:val="0"/>
          <w:numId w:val="2"/>
        </w:numPr>
      </w:pPr>
      <w:r>
        <w:rPr>
          <w:rFonts w:hint="cs"/>
          <w:rtl/>
        </w:rPr>
        <w:t>خط روند ها معمولا نمیشکنند. 70 تا 80 درصد تلاش ها برای شکستن خط روند با شکست مواجه میشود و به روند قبلی باز میگردند.</w:t>
      </w:r>
    </w:p>
    <w:p w14:paraId="4A247C4C" w14:textId="3AC9EEB7" w:rsidR="003600C4" w:rsidRDefault="00307473" w:rsidP="003600C4">
      <w:pPr>
        <w:pStyle w:val="ListParagraph"/>
        <w:numPr>
          <w:ilvl w:val="0"/>
          <w:numId w:val="2"/>
        </w:numPr>
      </w:pPr>
      <w:r>
        <w:rPr>
          <w:rFonts w:hint="cs"/>
          <w:rtl/>
        </w:rPr>
        <w:t xml:space="preserve">برای </w:t>
      </w:r>
      <w:r w:rsidRPr="00590AA6">
        <w:rPr>
          <w:rFonts w:hint="cs"/>
          <w:highlight w:val="yellow"/>
          <w:rtl/>
        </w:rPr>
        <w:t>شکست یک خط روند به چهار برخورد</w:t>
      </w:r>
      <w:r>
        <w:rPr>
          <w:rFonts w:hint="cs"/>
          <w:rtl/>
        </w:rPr>
        <w:t xml:space="preserve"> نیاز داریم . چهارمین برخورد ممکن است تریندلاین را بشکند.</w:t>
      </w:r>
    </w:p>
    <w:p w14:paraId="416EF253" w14:textId="2A048103" w:rsidR="00307473" w:rsidRDefault="00307473" w:rsidP="00307473">
      <w:pPr>
        <w:pStyle w:val="Heading1"/>
      </w:pPr>
      <w:r>
        <w:rPr>
          <w:rFonts w:hint="cs"/>
          <w:rtl/>
        </w:rPr>
        <w:t>ویدئو 4:</w:t>
      </w:r>
    </w:p>
    <w:p w14:paraId="0C9DCADA" w14:textId="7D194832" w:rsidR="00307473" w:rsidRDefault="00307473" w:rsidP="003600C4">
      <w:pPr>
        <w:pStyle w:val="ListParagraph"/>
        <w:numPr>
          <w:ilvl w:val="0"/>
          <w:numId w:val="2"/>
        </w:numPr>
      </w:pPr>
      <w:r>
        <w:rPr>
          <w:rFonts w:hint="cs"/>
          <w:rtl/>
        </w:rPr>
        <w:t xml:space="preserve">پرایس اکشن رو میشه در هر تایم فریمی انجام داد. </w:t>
      </w:r>
    </w:p>
    <w:p w14:paraId="185069BE" w14:textId="75B7DAD6" w:rsidR="00307473" w:rsidRDefault="00307473" w:rsidP="003600C4">
      <w:pPr>
        <w:pStyle w:val="ListParagraph"/>
        <w:numPr>
          <w:ilvl w:val="0"/>
          <w:numId w:val="2"/>
        </w:numPr>
      </w:pPr>
      <w:r>
        <w:rPr>
          <w:rFonts w:hint="cs"/>
          <w:rtl/>
        </w:rPr>
        <w:t xml:space="preserve">پرایس اکشن با خط روند بدون اندیکاتور کار میکند. </w:t>
      </w:r>
    </w:p>
    <w:p w14:paraId="7B652105" w14:textId="19239B70" w:rsidR="00307473" w:rsidRDefault="00307473" w:rsidP="003600C4">
      <w:pPr>
        <w:pStyle w:val="ListParagraph"/>
        <w:numPr>
          <w:ilvl w:val="0"/>
          <w:numId w:val="2"/>
        </w:numPr>
      </w:pPr>
      <w:r>
        <w:rPr>
          <w:rFonts w:hint="cs"/>
          <w:rtl/>
        </w:rPr>
        <w:t>در 15</w:t>
      </w:r>
      <w:r>
        <w:t>m</w:t>
      </w:r>
      <w:r>
        <w:rPr>
          <w:rFonts w:hint="cs"/>
          <w:rtl/>
        </w:rPr>
        <w:t xml:space="preserve"> بخش های اسپایک ، کانال و تریدینگ رنج را کشیده است. </w:t>
      </w:r>
    </w:p>
    <w:p w14:paraId="673DA9DC" w14:textId="77777777" w:rsidR="00E44762" w:rsidRDefault="00EA2371" w:rsidP="00EA2371">
      <w:pPr>
        <w:pStyle w:val="Heading2"/>
        <w:rPr>
          <w:rtl/>
        </w:rPr>
      </w:pPr>
      <w:r>
        <w:rPr>
          <w:rFonts w:hint="cs"/>
          <w:rtl/>
        </w:rPr>
        <w:lastRenderedPageBreak/>
        <w:t>تعریف اسپایک:</w:t>
      </w:r>
    </w:p>
    <w:p w14:paraId="36A99AD6" w14:textId="1A73CAF4" w:rsidR="00EA2371" w:rsidRDefault="00EA2371" w:rsidP="00E44762">
      <w:pPr>
        <w:rPr>
          <w:rtl/>
        </w:rPr>
      </w:pPr>
      <w:r>
        <w:rPr>
          <w:rFonts w:hint="cs"/>
          <w:rtl/>
        </w:rPr>
        <w:t xml:space="preserve"> چند کندل قوی پشت سر هم در یک جهت حرکت میکنند. در اسپایک فقط در جهت اسپایک معامله میکنیم. </w:t>
      </w:r>
    </w:p>
    <w:p w14:paraId="7403DC8C" w14:textId="77777777" w:rsidR="00E44762" w:rsidRDefault="00EA2371" w:rsidP="00E44762">
      <w:pPr>
        <w:pStyle w:val="Heading2"/>
        <w:rPr>
          <w:rtl/>
        </w:rPr>
      </w:pPr>
      <w:r>
        <w:rPr>
          <w:rFonts w:hint="cs"/>
          <w:rtl/>
        </w:rPr>
        <w:t>تعریف کانال:</w:t>
      </w:r>
    </w:p>
    <w:p w14:paraId="006AF541" w14:textId="61CF97EA" w:rsidR="00EA2371" w:rsidRDefault="00EA2371" w:rsidP="00E44762">
      <w:pPr>
        <w:rPr>
          <w:rtl/>
        </w:rPr>
      </w:pPr>
      <w:r>
        <w:rPr>
          <w:rFonts w:hint="cs"/>
          <w:rtl/>
        </w:rPr>
        <w:t xml:space="preserve"> ادامه روند اسپایک ولی شدت روند کاهش میابد. در کانال با شرایط خاصی میتواند دو طرفه معامله کرد. در کانال ترجیح بر گرفتن پوزیشن در جهت روند قبلی است. </w:t>
      </w:r>
    </w:p>
    <w:p w14:paraId="7ADEF09A" w14:textId="1872F6FA" w:rsidR="00E44762" w:rsidRDefault="00E44762" w:rsidP="00E44762">
      <w:pPr>
        <w:pStyle w:val="Heading2"/>
        <w:rPr>
          <w:rtl/>
        </w:rPr>
      </w:pPr>
      <w:r>
        <w:rPr>
          <w:rFonts w:hint="cs"/>
          <w:rtl/>
        </w:rPr>
        <w:t>تریدینگ رنج:</w:t>
      </w:r>
    </w:p>
    <w:p w14:paraId="0BE44C79" w14:textId="30E3AFBE" w:rsidR="00E44762" w:rsidRDefault="00E44762" w:rsidP="00E44762">
      <w:pPr>
        <w:rPr>
          <w:rtl/>
        </w:rPr>
      </w:pPr>
      <w:r>
        <w:rPr>
          <w:rFonts w:hint="cs"/>
          <w:rtl/>
        </w:rPr>
        <w:t xml:space="preserve">ناحیه ایی است که در آن پولبک زیادی وجود دارد. </w:t>
      </w:r>
    </w:p>
    <w:p w14:paraId="246302D8" w14:textId="0E730B6D" w:rsidR="00E44762" w:rsidRDefault="00E44762">
      <w:pPr>
        <w:pStyle w:val="ListParagraph"/>
        <w:numPr>
          <w:ilvl w:val="0"/>
          <w:numId w:val="3"/>
        </w:numPr>
      </w:pPr>
      <w:r>
        <w:rPr>
          <w:rFonts w:hint="cs"/>
          <w:rtl/>
        </w:rPr>
        <w:t xml:space="preserve">بازار میتواند بدون تشکیل کانال وارد ترینگ رنج شود. </w:t>
      </w:r>
    </w:p>
    <w:p w14:paraId="43DFAA7C" w14:textId="2DF976B5" w:rsidR="00E44762" w:rsidRDefault="00E44762">
      <w:pPr>
        <w:pStyle w:val="ListParagraph"/>
        <w:numPr>
          <w:ilvl w:val="0"/>
          <w:numId w:val="3"/>
        </w:numPr>
      </w:pPr>
      <w:r>
        <w:rPr>
          <w:rFonts w:hint="cs"/>
          <w:rtl/>
        </w:rPr>
        <w:t xml:space="preserve">جای اسپایک کانال و تریدینگ رنج عوض </w:t>
      </w:r>
      <w:r w:rsidRPr="00590AA6">
        <w:rPr>
          <w:rFonts w:hint="cs"/>
          <w:highlight w:val="yellow"/>
          <w:rtl/>
        </w:rPr>
        <w:t>نمیشود</w:t>
      </w:r>
      <w:r>
        <w:rPr>
          <w:rFonts w:hint="cs"/>
          <w:rtl/>
        </w:rPr>
        <w:t xml:space="preserve">. و همیشه به همین ترتیب است اما میتوان یکی از آنها را کلاً ندید. یعنی آنکه بعد از رنج کانال نداریم. </w:t>
      </w:r>
    </w:p>
    <w:p w14:paraId="337E77B7" w14:textId="2189155A" w:rsidR="00E44762" w:rsidRDefault="00E44762">
      <w:pPr>
        <w:pStyle w:val="ListParagraph"/>
        <w:numPr>
          <w:ilvl w:val="0"/>
          <w:numId w:val="3"/>
        </w:numPr>
      </w:pPr>
      <w:r>
        <w:rPr>
          <w:rFonts w:hint="cs"/>
          <w:rtl/>
        </w:rPr>
        <w:t xml:space="preserve">برای تشخیص اسپایک کانال و رنج باید بازار را کلان تر مشاهده کرد. </w:t>
      </w:r>
    </w:p>
    <w:p w14:paraId="0E4EAED4" w14:textId="5CB99DDA" w:rsidR="00E44762" w:rsidRDefault="00E31332">
      <w:pPr>
        <w:pStyle w:val="ListParagraph"/>
        <w:numPr>
          <w:ilvl w:val="0"/>
          <w:numId w:val="3"/>
        </w:numPr>
      </w:pPr>
      <w:r>
        <w:rPr>
          <w:rFonts w:hint="cs"/>
          <w:rtl/>
        </w:rPr>
        <w:t xml:space="preserve">در هر سایکل بازار روش معامله متفاوت است. </w:t>
      </w:r>
    </w:p>
    <w:p w14:paraId="063506AB" w14:textId="5FA41CA3" w:rsidR="00E31332" w:rsidRDefault="00E31332">
      <w:pPr>
        <w:pStyle w:val="ListParagraph"/>
        <w:numPr>
          <w:ilvl w:val="0"/>
          <w:numId w:val="3"/>
        </w:numPr>
      </w:pPr>
      <w:r>
        <w:rPr>
          <w:rFonts w:hint="cs"/>
          <w:rtl/>
        </w:rPr>
        <w:t xml:space="preserve">نگاه های کلان تر برای تشخیص سایکل های تایم فریم های بالاتر داشته باشیم. </w:t>
      </w:r>
    </w:p>
    <w:p w14:paraId="2780F10A" w14:textId="40FA2D40" w:rsidR="00E31332" w:rsidRDefault="00E31332" w:rsidP="00E31332">
      <w:pPr>
        <w:pStyle w:val="Heading1"/>
        <w:rPr>
          <w:rtl/>
        </w:rPr>
      </w:pPr>
      <w:r>
        <w:rPr>
          <w:rFonts w:hint="cs"/>
          <w:rtl/>
        </w:rPr>
        <w:t>ویدئو 5</w:t>
      </w:r>
    </w:p>
    <w:p w14:paraId="58E6DBAD" w14:textId="7AB613C6" w:rsidR="00E31332" w:rsidRDefault="00E31332" w:rsidP="00E31332">
      <w:pPr>
        <w:rPr>
          <w:rtl/>
        </w:rPr>
      </w:pPr>
      <w:r>
        <w:rPr>
          <w:rFonts w:hint="cs"/>
          <w:rtl/>
        </w:rPr>
        <w:t>در تایم یک ساعته کندل های قوی پشت سر هم را اسپایک میبیند. در تایم فریم یکساعته اسپایک دارد در تایم فریم 5 دقیقه شورت نمیگیرد.</w:t>
      </w:r>
    </w:p>
    <w:p w14:paraId="3DFA14FF" w14:textId="24BD119E" w:rsidR="00E31332" w:rsidRDefault="00E31332" w:rsidP="00E31332">
      <w:r>
        <w:rPr>
          <w:rFonts w:hint="cs"/>
          <w:rtl/>
        </w:rPr>
        <w:t xml:space="preserve">در هنگام معامله با تمام پول وارد نمیشویم. </w:t>
      </w:r>
    </w:p>
    <w:p w14:paraId="4FBFA6C0" w14:textId="5B429D54" w:rsidR="00EA30E3" w:rsidRDefault="00EA30E3" w:rsidP="00E31332">
      <w:pPr>
        <w:rPr>
          <w:rtl/>
        </w:rPr>
      </w:pPr>
      <w:r>
        <w:rPr>
          <w:rFonts w:hint="cs"/>
          <w:rtl/>
        </w:rPr>
        <w:t xml:space="preserve">در تایم بالا ممکن است در یک سایکل جدا و در تایم فریم پایین در یک سایکل دیگر باشیم. باید مراقب باشیم خلاف جهت سایکل تایم فریم بالا معامله نکنیم. </w:t>
      </w:r>
    </w:p>
    <w:p w14:paraId="357B83B6" w14:textId="586D5EE1" w:rsidR="00EA30E3" w:rsidRDefault="0095711E" w:rsidP="0095711E">
      <w:pPr>
        <w:pStyle w:val="Heading1"/>
        <w:rPr>
          <w:rtl/>
        </w:rPr>
      </w:pPr>
      <w:r>
        <w:rPr>
          <w:rFonts w:hint="cs"/>
          <w:rtl/>
        </w:rPr>
        <w:lastRenderedPageBreak/>
        <w:t>ویدئو 6</w:t>
      </w:r>
    </w:p>
    <w:p w14:paraId="2FFAE1AE" w14:textId="7F8AE84B" w:rsidR="0095711E" w:rsidRDefault="0095711E" w:rsidP="0095711E">
      <w:pPr>
        <w:pStyle w:val="Heading2"/>
        <w:rPr>
          <w:rtl/>
        </w:rPr>
      </w:pPr>
      <w:r>
        <w:rPr>
          <w:rFonts w:hint="cs"/>
          <w:rtl/>
        </w:rPr>
        <w:t>کندل استیک:</w:t>
      </w:r>
    </w:p>
    <w:p w14:paraId="415496B0" w14:textId="0F5D0685" w:rsidR="0095711E" w:rsidRDefault="0095711E" w:rsidP="0095711E">
      <w:pPr>
        <w:rPr>
          <w:rtl/>
        </w:rPr>
      </w:pPr>
      <w:r>
        <w:rPr>
          <w:rFonts w:hint="cs"/>
          <w:rtl/>
        </w:rPr>
        <w:t xml:space="preserve">پین بار: بدنه کوچک و شدوی بلند در یک جهت دارد. شبیه به چکش است. پین بار دم ندارد و یا دم آن بسیار کوچک است. </w:t>
      </w:r>
    </w:p>
    <w:p w14:paraId="0720FC60" w14:textId="5FDB48CC" w:rsidR="0095711E" w:rsidRDefault="0095711E" w:rsidP="0095711E">
      <w:pPr>
        <w:pStyle w:val="Heading2"/>
        <w:rPr>
          <w:rtl/>
        </w:rPr>
      </w:pPr>
      <w:r>
        <w:rPr>
          <w:rFonts w:hint="cs"/>
          <w:rtl/>
        </w:rPr>
        <w:t>نکات البروکس: سیگنال بار</w:t>
      </w:r>
    </w:p>
    <w:p w14:paraId="304EF959" w14:textId="00A847EC" w:rsidR="00C33880" w:rsidRDefault="00C33880">
      <w:pPr>
        <w:pStyle w:val="ListParagraph"/>
        <w:numPr>
          <w:ilvl w:val="0"/>
          <w:numId w:val="4"/>
        </w:numPr>
      </w:pPr>
      <w:r>
        <w:rPr>
          <w:rFonts w:hint="cs"/>
          <w:rtl/>
        </w:rPr>
        <w:t xml:space="preserve">کندلی که بازار را صعودی میکند </w:t>
      </w:r>
      <w:r>
        <w:t>BullReversal</w:t>
      </w:r>
      <w:r>
        <w:rPr>
          <w:rFonts w:hint="cs"/>
          <w:rtl/>
        </w:rPr>
        <w:t xml:space="preserve">: </w:t>
      </w:r>
    </w:p>
    <w:p w14:paraId="55DB2731" w14:textId="4B9BBA82" w:rsidR="0095711E" w:rsidRDefault="0095711E" w:rsidP="00C33880">
      <w:pPr>
        <w:pStyle w:val="ListParagraph"/>
      </w:pPr>
      <w:r>
        <w:rPr>
          <w:rFonts w:hint="cs"/>
          <w:rtl/>
        </w:rPr>
        <w:t>سیگنالی که به شما اعلام آمادگی برای ورود به بازار میدهند. بهترین کندل هایی که به ما سیگنال میدهند.</w:t>
      </w:r>
      <w:r w:rsidR="00C33880">
        <w:rPr>
          <w:rFonts w:hint="cs"/>
          <w:rtl/>
        </w:rPr>
        <w:t>کندل های برگشتی هستند. کندل های برگشتی باید بیش از یکی از این صفات رو داشته باشند:</w:t>
      </w:r>
    </w:p>
    <w:p w14:paraId="114FC609" w14:textId="192AACD0" w:rsidR="00C33880" w:rsidRDefault="00C33880">
      <w:pPr>
        <w:pStyle w:val="ListParagraph"/>
        <w:numPr>
          <w:ilvl w:val="1"/>
          <w:numId w:val="4"/>
        </w:numPr>
      </w:pPr>
      <w:r>
        <w:rPr>
          <w:rFonts w:hint="cs"/>
          <w:rtl/>
        </w:rPr>
        <w:t>شروع کندل سیگلنال باید نزدیک کلوز یا زیر کلوز کندل قبلی باشد. و کلوز سیگنال باید بالای اپن کندل قرمز قبل خودش باشد. این کندل انگالف نام دارد.</w:t>
      </w:r>
    </w:p>
    <w:p w14:paraId="18FC2D9D" w14:textId="6B078ECD" w:rsidR="00C33880" w:rsidRDefault="00C33880">
      <w:pPr>
        <w:pStyle w:val="ListParagraph"/>
        <w:numPr>
          <w:ilvl w:val="1"/>
          <w:numId w:val="4"/>
        </w:numPr>
      </w:pPr>
      <w:r>
        <w:rPr>
          <w:rFonts w:hint="cs"/>
          <w:rtl/>
        </w:rPr>
        <w:t xml:space="preserve">کندل های سبز رنگ با دم بلند به بلندای نیم یا یک سوم بدنه کندل که شدوی بالای کم یا بدون شدوی بالا هستند. </w:t>
      </w:r>
      <w:r w:rsidR="00B778A2">
        <w:rPr>
          <w:rFonts w:hint="cs"/>
          <w:rtl/>
        </w:rPr>
        <w:t>یعنی بادی بیشتر از شدو ها باشد.</w:t>
      </w:r>
    </w:p>
    <w:p w14:paraId="552517D7" w14:textId="46CD8465" w:rsidR="00C33880" w:rsidRDefault="00B778A2">
      <w:pPr>
        <w:pStyle w:val="Heading2"/>
        <w:numPr>
          <w:ilvl w:val="1"/>
          <w:numId w:val="4"/>
        </w:numPr>
      </w:pPr>
      <w:r>
        <w:rPr>
          <w:rFonts w:hint="cs"/>
          <w:rtl/>
        </w:rPr>
        <w:t xml:space="preserve">کندل </w:t>
      </w:r>
      <w:r w:rsidRPr="00590AA6">
        <w:rPr>
          <w:rFonts w:hint="cs"/>
          <w:highlight w:val="yellow"/>
          <w:rtl/>
        </w:rPr>
        <w:t>سیگنال</w:t>
      </w:r>
      <w:r>
        <w:rPr>
          <w:rFonts w:hint="cs"/>
          <w:rtl/>
        </w:rPr>
        <w:t xml:space="preserve"> نباید با کندل های قبل از خودش همپوشانی داشته باشد. </w:t>
      </w:r>
    </w:p>
    <w:p w14:paraId="6AE0336D" w14:textId="6329E10F" w:rsidR="00B778A2" w:rsidRDefault="00B778A2">
      <w:pPr>
        <w:pStyle w:val="ListParagraph"/>
        <w:numPr>
          <w:ilvl w:val="1"/>
          <w:numId w:val="4"/>
        </w:numPr>
      </w:pPr>
      <w:r>
        <w:rPr>
          <w:rFonts w:hint="cs"/>
          <w:rtl/>
        </w:rPr>
        <w:t xml:space="preserve">اورلپ را بین کل پینبار با شدو و کندل قبل باید سنجید. </w:t>
      </w:r>
    </w:p>
    <w:p w14:paraId="54487B0B" w14:textId="119CE082" w:rsidR="00B778A2" w:rsidRDefault="00F9176B" w:rsidP="00F9176B">
      <w:pPr>
        <w:pStyle w:val="Heading1"/>
        <w:rPr>
          <w:rtl/>
        </w:rPr>
      </w:pPr>
      <w:r>
        <w:rPr>
          <w:rFonts w:hint="cs"/>
          <w:rtl/>
        </w:rPr>
        <w:t>ویدئو 7</w:t>
      </w:r>
    </w:p>
    <w:p w14:paraId="22E5E639" w14:textId="530BD996" w:rsidR="00F9176B" w:rsidRDefault="00F9176B">
      <w:pPr>
        <w:pStyle w:val="ListParagraph"/>
        <w:numPr>
          <w:ilvl w:val="0"/>
          <w:numId w:val="5"/>
        </w:numPr>
      </w:pPr>
      <w:r>
        <w:rPr>
          <w:rFonts w:hint="cs"/>
          <w:rtl/>
        </w:rPr>
        <w:t xml:space="preserve">سیگنال بار بر روی نقاط حمایت و مقاومت مهم است. </w:t>
      </w:r>
      <w:r>
        <w:t>PRZ</w:t>
      </w:r>
      <w:r>
        <w:rPr>
          <w:rFonts w:hint="cs"/>
          <w:rtl/>
        </w:rPr>
        <w:t>(</w:t>
      </w:r>
      <w:r>
        <w:t>POTENTIAL REVERSAL ZONE|</w:t>
      </w:r>
      <w:r>
        <w:rPr>
          <w:rFonts w:hint="cs"/>
          <w:rtl/>
        </w:rPr>
        <w:t xml:space="preserve">) </w:t>
      </w:r>
    </w:p>
    <w:p w14:paraId="107C0CF5" w14:textId="036AE9D9" w:rsidR="00F9176B" w:rsidRDefault="00F9176B">
      <w:pPr>
        <w:pStyle w:val="ListParagraph"/>
        <w:numPr>
          <w:ilvl w:val="0"/>
          <w:numId w:val="5"/>
        </w:numPr>
      </w:pPr>
      <w:r>
        <w:rPr>
          <w:rFonts w:hint="cs"/>
          <w:rtl/>
        </w:rPr>
        <w:lastRenderedPageBreak/>
        <w:t xml:space="preserve">رنگ پینبار بهتر است برخلاف روند ورودی به آن باشد. اما اگر هم چنین نبود مشکلی ندارد. </w:t>
      </w:r>
    </w:p>
    <w:p w14:paraId="69515437" w14:textId="0B65D67E" w:rsidR="00F9176B" w:rsidRDefault="00F9176B">
      <w:pPr>
        <w:pStyle w:val="ListParagraph"/>
        <w:numPr>
          <w:ilvl w:val="0"/>
          <w:numId w:val="5"/>
        </w:numPr>
      </w:pPr>
      <w:r>
        <w:rPr>
          <w:rFonts w:hint="cs"/>
          <w:rtl/>
        </w:rPr>
        <w:t xml:space="preserve">وقتی با پینبار برای برگشت میخواهیم اقدام کنیم باید دید کلی روی نمودار داشته باشیم. </w:t>
      </w:r>
    </w:p>
    <w:p w14:paraId="7366BB7C" w14:textId="55417935" w:rsidR="00F9176B" w:rsidRDefault="00085A69">
      <w:pPr>
        <w:pStyle w:val="ListParagraph"/>
        <w:numPr>
          <w:ilvl w:val="0"/>
          <w:numId w:val="5"/>
        </w:numPr>
      </w:pPr>
      <w:r>
        <w:rPr>
          <w:rFonts w:hint="cs"/>
          <w:rtl/>
        </w:rPr>
        <w:t xml:space="preserve">ممکن است بعد از پینبار ما روند معکوس نبینیم. </w:t>
      </w:r>
    </w:p>
    <w:p w14:paraId="16466157" w14:textId="6ED39E5A" w:rsidR="00085A69" w:rsidRDefault="00085A69">
      <w:pPr>
        <w:pStyle w:val="ListParagraph"/>
        <w:numPr>
          <w:ilvl w:val="0"/>
          <w:numId w:val="5"/>
        </w:numPr>
      </w:pPr>
      <w:r>
        <w:rPr>
          <w:rFonts w:hint="cs"/>
          <w:rtl/>
        </w:rPr>
        <w:t>اگر پین بار در نقطه حمایت و مقاومت خیلی همپوشانی دارد منتظر کندلهای بعدی میشویم و بعد پوزیشن خواهیم گرفت.</w:t>
      </w:r>
    </w:p>
    <w:p w14:paraId="004BEE0A" w14:textId="61BE1F1A" w:rsidR="00085A69" w:rsidRDefault="00085A69">
      <w:pPr>
        <w:pStyle w:val="ListParagraph"/>
        <w:numPr>
          <w:ilvl w:val="0"/>
          <w:numId w:val="5"/>
        </w:numPr>
      </w:pPr>
      <w:r>
        <w:rPr>
          <w:rFonts w:hint="cs"/>
          <w:rtl/>
        </w:rPr>
        <w:t>در اسپایک اورلپ ها اهمیتی ندارند.</w:t>
      </w:r>
    </w:p>
    <w:p w14:paraId="29A1F154" w14:textId="643ADBCB" w:rsidR="00085A69" w:rsidRDefault="00085A69">
      <w:pPr>
        <w:pStyle w:val="ListParagraph"/>
        <w:numPr>
          <w:ilvl w:val="0"/>
          <w:numId w:val="5"/>
        </w:numPr>
      </w:pPr>
      <w:r>
        <w:rPr>
          <w:rFonts w:hint="cs"/>
          <w:rtl/>
        </w:rPr>
        <w:t xml:space="preserve">اگر کندل پین بار اورلپ زیادی دارد و در اسپایک هم نیستیم نشانه یک تریدینگ رنج است که در تایم پایینتر شکل گرفته است. </w:t>
      </w:r>
    </w:p>
    <w:p w14:paraId="7584BC0B" w14:textId="2287BEF0" w:rsidR="00085A69" w:rsidRDefault="00085A69">
      <w:pPr>
        <w:pStyle w:val="ListParagraph"/>
        <w:numPr>
          <w:ilvl w:val="0"/>
          <w:numId w:val="5"/>
        </w:numPr>
      </w:pPr>
      <w:r>
        <w:rPr>
          <w:rFonts w:hint="cs"/>
          <w:rtl/>
        </w:rPr>
        <w:t xml:space="preserve">اگر پین بار با قبل خودش اورلپ دارد نباید وارد پوزیشن شویم مگر آنکه کندلهای بعدی به ما تایید بدهند. </w:t>
      </w:r>
      <w:r w:rsidR="00EE2542">
        <w:rPr>
          <w:rFonts w:hint="cs"/>
          <w:rtl/>
        </w:rPr>
        <w:t xml:space="preserve">یعنی منتظر شکستن سقف های قبلی خواهیم بود و بعد ورود میکنیم. </w:t>
      </w:r>
    </w:p>
    <w:p w14:paraId="54771E2E" w14:textId="33E1BFFE" w:rsidR="00085A69" w:rsidRDefault="00EE2542">
      <w:pPr>
        <w:pStyle w:val="ListParagraph"/>
        <w:numPr>
          <w:ilvl w:val="0"/>
          <w:numId w:val="5"/>
        </w:numPr>
      </w:pPr>
      <w:r>
        <w:rPr>
          <w:rFonts w:hint="cs"/>
          <w:rtl/>
        </w:rPr>
        <w:t>کفهایی که در یک ناحیه هستند شرایط را برای ورود به پوزیشن خرید هموار میکنند.</w:t>
      </w:r>
    </w:p>
    <w:p w14:paraId="71F5CA0F" w14:textId="3C633E06" w:rsidR="00EE2542" w:rsidRDefault="00EE2542">
      <w:pPr>
        <w:pStyle w:val="ListParagraph"/>
        <w:numPr>
          <w:ilvl w:val="0"/>
          <w:numId w:val="5"/>
        </w:numPr>
      </w:pPr>
      <w:r>
        <w:rPr>
          <w:rFonts w:hint="cs"/>
          <w:rtl/>
        </w:rPr>
        <w:t>بجای پینبار میتوان روی انگالف هم بعنوان سیگنال بار حساب کرد.</w:t>
      </w:r>
    </w:p>
    <w:p w14:paraId="67809F0B" w14:textId="709D22F6" w:rsidR="00EE2542" w:rsidRDefault="00EE2542" w:rsidP="00EE2542">
      <w:pPr>
        <w:pStyle w:val="Heading2"/>
        <w:rPr>
          <w:rtl/>
        </w:rPr>
      </w:pPr>
      <w:r>
        <w:rPr>
          <w:rFonts w:hint="cs"/>
          <w:rtl/>
        </w:rPr>
        <w:t>تغییر روند صعودی به نزولی با انگالف:</w:t>
      </w:r>
    </w:p>
    <w:p w14:paraId="14043481" w14:textId="0FCAB027" w:rsidR="00EE2542" w:rsidRDefault="00EE2542">
      <w:pPr>
        <w:pStyle w:val="ListParagraph"/>
        <w:numPr>
          <w:ilvl w:val="0"/>
          <w:numId w:val="6"/>
        </w:numPr>
      </w:pPr>
      <w:r>
        <w:rPr>
          <w:rFonts w:hint="cs"/>
          <w:rtl/>
        </w:rPr>
        <w:t xml:space="preserve">کندل سبز سمت چپ با کندل قرمز سمت راست خورده میشود و سیگنال فروش فعال میشود. </w:t>
      </w:r>
    </w:p>
    <w:p w14:paraId="3F23BFE0" w14:textId="3668A410" w:rsidR="00EE2542" w:rsidRDefault="00EE2542" w:rsidP="00EE2542">
      <w:pPr>
        <w:pStyle w:val="Heading2"/>
        <w:rPr>
          <w:rtl/>
        </w:rPr>
      </w:pPr>
      <w:r>
        <w:rPr>
          <w:rFonts w:hint="cs"/>
          <w:rtl/>
        </w:rPr>
        <w:t>تغییر روند نزولی به صعودی:</w:t>
      </w:r>
    </w:p>
    <w:p w14:paraId="09B94EA9" w14:textId="63908C8C" w:rsidR="00EE2542" w:rsidRDefault="00EE2542">
      <w:pPr>
        <w:pStyle w:val="ListParagraph"/>
        <w:numPr>
          <w:ilvl w:val="0"/>
          <w:numId w:val="6"/>
        </w:numPr>
      </w:pPr>
      <w:r>
        <w:rPr>
          <w:rFonts w:hint="cs"/>
          <w:rtl/>
        </w:rPr>
        <w:t xml:space="preserve">کندل قرمز سمت چپ با کندل سبز سمت راست خودش خورده میشود و سیگنال خرید فعال میشود. </w:t>
      </w:r>
    </w:p>
    <w:p w14:paraId="586F5EE6" w14:textId="23B9A7C0" w:rsidR="00EE2542" w:rsidRDefault="00852E4A" w:rsidP="00EE2542">
      <w:pPr>
        <w:rPr>
          <w:rtl/>
        </w:rPr>
      </w:pPr>
      <w:r>
        <w:rPr>
          <w:rFonts w:hint="cs"/>
          <w:rtl/>
        </w:rPr>
        <w:t xml:space="preserve">اگر بادی کندل تمام کندل قبل با شدو ها را بپوشاند پرقدرت تر است. </w:t>
      </w:r>
    </w:p>
    <w:p w14:paraId="5A4776F1" w14:textId="511B6130" w:rsidR="00852E4A" w:rsidRDefault="00852E4A">
      <w:pPr>
        <w:pStyle w:val="ListParagraph"/>
        <w:numPr>
          <w:ilvl w:val="0"/>
          <w:numId w:val="6"/>
        </w:numPr>
      </w:pPr>
      <w:r>
        <w:rPr>
          <w:rFonts w:hint="cs"/>
          <w:rtl/>
        </w:rPr>
        <w:lastRenderedPageBreak/>
        <w:t>تمام الگوهای بازگشتی تشکیل یک پین بار را میدهند</w:t>
      </w:r>
    </w:p>
    <w:p w14:paraId="1D43D49B" w14:textId="15582CD0" w:rsidR="00852E4A" w:rsidRDefault="00852E4A" w:rsidP="00852E4A">
      <w:pPr>
        <w:pStyle w:val="Heading1"/>
        <w:rPr>
          <w:rtl/>
        </w:rPr>
      </w:pPr>
      <w:r>
        <w:rPr>
          <w:rFonts w:hint="cs"/>
          <w:rtl/>
        </w:rPr>
        <w:t>ویدئوی 8</w:t>
      </w:r>
      <w:r w:rsidR="00FF7B6C">
        <w:rPr>
          <w:rFonts w:hint="cs"/>
          <w:rtl/>
        </w:rPr>
        <w:t>: پین بار ها در بازار</w:t>
      </w:r>
    </w:p>
    <w:p w14:paraId="2D8D387B" w14:textId="78E5E507" w:rsidR="00852E4A" w:rsidRDefault="00FF7B6C">
      <w:pPr>
        <w:pStyle w:val="ListParagraph"/>
        <w:numPr>
          <w:ilvl w:val="0"/>
          <w:numId w:val="6"/>
        </w:numPr>
      </w:pPr>
      <w:r>
        <w:rPr>
          <w:rFonts w:hint="cs"/>
          <w:rtl/>
        </w:rPr>
        <w:t>پینبار در تایم بالاتر و تایید در تایم پایینتر اوکی است.</w:t>
      </w:r>
    </w:p>
    <w:p w14:paraId="6AB9C69A" w14:textId="654970EB" w:rsidR="00FF7B6C" w:rsidRDefault="00FF7B6C" w:rsidP="00FF7B6C">
      <w:pPr>
        <w:pStyle w:val="Heading1"/>
        <w:rPr>
          <w:rtl/>
        </w:rPr>
      </w:pPr>
      <w:r>
        <w:rPr>
          <w:rFonts w:hint="cs"/>
          <w:rtl/>
        </w:rPr>
        <w:t>ویدئو 9: کندل ورود و تایید</w:t>
      </w:r>
    </w:p>
    <w:p w14:paraId="6D727A63" w14:textId="1A8BE6AC" w:rsidR="00FF7B6C" w:rsidRDefault="00FF7B6C" w:rsidP="00FF7B6C">
      <w:pPr>
        <w:pStyle w:val="Heading2"/>
        <w:rPr>
          <w:rtl/>
        </w:rPr>
      </w:pPr>
      <w:r>
        <w:rPr>
          <w:rFonts w:hint="cs"/>
          <w:rtl/>
        </w:rPr>
        <w:t xml:space="preserve">الگوهای سیگنال بار: </w:t>
      </w:r>
    </w:p>
    <w:p w14:paraId="702F75C4" w14:textId="4503B1BB" w:rsidR="00FF7B6C" w:rsidRDefault="00FF7B6C">
      <w:pPr>
        <w:pStyle w:val="ListParagraph"/>
        <w:numPr>
          <w:ilvl w:val="0"/>
          <w:numId w:val="6"/>
        </w:numPr>
      </w:pPr>
      <w:r>
        <w:rPr>
          <w:rFonts w:hint="cs"/>
          <w:rtl/>
        </w:rPr>
        <w:t xml:space="preserve">کف دوقلو </w:t>
      </w:r>
      <w:r>
        <w:rPr>
          <w:rFonts w:ascii="Times New Roman" w:hAnsi="Times New Roman" w:cs="Times New Roman" w:hint="cs"/>
          <w:rtl/>
        </w:rPr>
        <w:t>–</w:t>
      </w:r>
      <w:r>
        <w:rPr>
          <w:rFonts w:hint="cs"/>
          <w:rtl/>
        </w:rPr>
        <w:t xml:space="preserve"> سقف دو قلو : اگر دو کف و یا دو سقف دقیقاً همتراز هم باشند. سیگنال تغییر روند قبل را گرفته ایم. </w:t>
      </w:r>
    </w:p>
    <w:p w14:paraId="04EF5FBE" w14:textId="3EF3E44B" w:rsidR="00FF7B6C" w:rsidRDefault="00651A3D">
      <w:pPr>
        <w:pStyle w:val="ListParagraph"/>
        <w:numPr>
          <w:ilvl w:val="0"/>
          <w:numId w:val="6"/>
        </w:numPr>
      </w:pPr>
      <w:r>
        <w:rPr>
          <w:rFonts w:hint="cs"/>
          <w:rtl/>
        </w:rPr>
        <w:t xml:space="preserve">کندل یا سری کندلی که به شما نشان میدهد روند جاری معکوس خواهد شد. </w:t>
      </w:r>
    </w:p>
    <w:p w14:paraId="1F4E99B1" w14:textId="4A35248E" w:rsidR="00651A3D" w:rsidRDefault="00651A3D">
      <w:pPr>
        <w:pStyle w:val="ListParagraph"/>
        <w:numPr>
          <w:ilvl w:val="0"/>
          <w:numId w:val="6"/>
        </w:numPr>
      </w:pPr>
      <w:r>
        <w:rPr>
          <w:rFonts w:hint="cs"/>
          <w:rtl/>
        </w:rPr>
        <w:t xml:space="preserve">یکی از بهترین الگوهای ورودی پین بار است. </w:t>
      </w:r>
    </w:p>
    <w:p w14:paraId="642377D8" w14:textId="78307C50" w:rsidR="00651A3D" w:rsidRDefault="00651A3D">
      <w:pPr>
        <w:pStyle w:val="ListParagraph"/>
        <w:numPr>
          <w:ilvl w:val="0"/>
          <w:numId w:val="6"/>
        </w:numPr>
      </w:pPr>
      <w:r>
        <w:rPr>
          <w:rFonts w:hint="cs"/>
          <w:rtl/>
        </w:rPr>
        <w:t xml:space="preserve">رنگ پین بار اگر برخلاف روند ورودی به آن باشد بهتر است. </w:t>
      </w:r>
    </w:p>
    <w:p w14:paraId="535C89CC" w14:textId="6B54D341" w:rsidR="00651A3D" w:rsidRDefault="0037688E">
      <w:pPr>
        <w:pStyle w:val="ListParagraph"/>
        <w:numPr>
          <w:ilvl w:val="0"/>
          <w:numId w:val="6"/>
        </w:numPr>
      </w:pPr>
      <w:r>
        <w:rPr>
          <w:rFonts w:hint="cs"/>
          <w:rtl/>
        </w:rPr>
        <w:t xml:space="preserve">الگوی انگالف در ناحیه حمایت و مقاومت یکی دیگر از الگوهای سیگنال ورود است. </w:t>
      </w:r>
    </w:p>
    <w:p w14:paraId="21E0DA13" w14:textId="4F10BEAA" w:rsidR="0037688E" w:rsidRDefault="0037688E">
      <w:pPr>
        <w:pStyle w:val="ListParagraph"/>
        <w:numPr>
          <w:ilvl w:val="0"/>
          <w:numId w:val="6"/>
        </w:numPr>
      </w:pPr>
      <w:r>
        <w:rPr>
          <w:rFonts w:hint="cs"/>
          <w:rtl/>
        </w:rPr>
        <w:t xml:space="preserve">بعد از دیدن سیگنال باید کندلی در جهت پوزیشن با بادی پر وجود داشته باشد. این کندل تایید ورود است. </w:t>
      </w:r>
    </w:p>
    <w:p w14:paraId="5C4E42EC" w14:textId="47D7E944" w:rsidR="0037688E" w:rsidRDefault="0037688E">
      <w:pPr>
        <w:pStyle w:val="ListParagraph"/>
        <w:numPr>
          <w:ilvl w:val="0"/>
          <w:numId w:val="6"/>
        </w:numPr>
      </w:pPr>
      <w:r>
        <w:rPr>
          <w:rFonts w:hint="cs"/>
          <w:rtl/>
        </w:rPr>
        <w:t xml:space="preserve">کندل تایید باید بالاتر از کندل پینبار بسته شود. </w:t>
      </w:r>
    </w:p>
    <w:p w14:paraId="03FA5F82" w14:textId="735CCA44" w:rsidR="0037688E" w:rsidRDefault="0037688E">
      <w:pPr>
        <w:pStyle w:val="ListParagraph"/>
        <w:numPr>
          <w:ilvl w:val="0"/>
          <w:numId w:val="6"/>
        </w:numPr>
      </w:pPr>
      <w:r>
        <w:rPr>
          <w:rFonts w:hint="cs"/>
          <w:rtl/>
        </w:rPr>
        <w:t>انگالف ورود و تاییدیه هم میتواند باشد. و دیگر نیازی به دیدن تایید مجدد نیست.</w:t>
      </w:r>
    </w:p>
    <w:p w14:paraId="2E3A25B8" w14:textId="7CB92C10" w:rsidR="0037688E" w:rsidRDefault="0037688E">
      <w:pPr>
        <w:pStyle w:val="ListParagraph"/>
        <w:numPr>
          <w:ilvl w:val="0"/>
          <w:numId w:val="6"/>
        </w:numPr>
      </w:pPr>
      <w:r>
        <w:rPr>
          <w:rFonts w:hint="cs"/>
          <w:rtl/>
        </w:rPr>
        <w:t xml:space="preserve">استاپ زیر شدئو پین بار است. </w:t>
      </w:r>
    </w:p>
    <w:p w14:paraId="31890FAE" w14:textId="1752BA69" w:rsidR="0037688E" w:rsidRDefault="005D6032">
      <w:pPr>
        <w:pStyle w:val="ListParagraph"/>
        <w:numPr>
          <w:ilvl w:val="0"/>
          <w:numId w:val="6"/>
        </w:numPr>
      </w:pPr>
      <w:r>
        <w:rPr>
          <w:rFonts w:hint="cs"/>
          <w:rtl/>
        </w:rPr>
        <w:t xml:space="preserve">کندل بازگشتی اگر نتواند کندل ورودی را انگالف کند نشانه ضعف روند است. </w:t>
      </w:r>
    </w:p>
    <w:p w14:paraId="55E5A62F" w14:textId="50EB8251" w:rsidR="005D6032" w:rsidRDefault="005D6032">
      <w:pPr>
        <w:pStyle w:val="ListParagraph"/>
        <w:numPr>
          <w:ilvl w:val="0"/>
          <w:numId w:val="6"/>
        </w:numPr>
      </w:pPr>
      <w:r>
        <w:rPr>
          <w:rFonts w:hint="cs"/>
          <w:rtl/>
        </w:rPr>
        <w:t>بعد از سه بار برخورد احتمال شکست بیشتر میشود و مراقب گرفتن پوزیشن باید باشیم. ترجیحا بعد از سه بار برخورد پوزیشن</w:t>
      </w:r>
      <w:r w:rsidR="00590AA6">
        <w:rPr>
          <w:rFonts w:hint="cs"/>
          <w:rtl/>
        </w:rPr>
        <w:t>ی در جهت تکنیکال نمیگیریم و منتظر شکست روند میمانیم</w:t>
      </w:r>
      <w:r>
        <w:rPr>
          <w:rFonts w:hint="cs"/>
          <w:rtl/>
        </w:rPr>
        <w:t xml:space="preserve">. </w:t>
      </w:r>
    </w:p>
    <w:p w14:paraId="29BAB548" w14:textId="29AB933F" w:rsidR="005D6032" w:rsidRDefault="005D6032">
      <w:pPr>
        <w:pStyle w:val="ListParagraph"/>
        <w:numPr>
          <w:ilvl w:val="0"/>
          <w:numId w:val="6"/>
        </w:numPr>
      </w:pPr>
      <w:r>
        <w:rPr>
          <w:rFonts w:hint="cs"/>
          <w:rtl/>
        </w:rPr>
        <w:t>ریسک به ریوارد باید نسبت سود به ضرر بالای 1.5 باشد. ترجیحا 2</w:t>
      </w:r>
    </w:p>
    <w:p w14:paraId="517AFE3E" w14:textId="6E9AC5FF" w:rsidR="005D6032" w:rsidRDefault="002150A9">
      <w:pPr>
        <w:pStyle w:val="ListParagraph"/>
        <w:numPr>
          <w:ilvl w:val="0"/>
          <w:numId w:val="6"/>
        </w:numPr>
      </w:pPr>
      <w:r>
        <w:rPr>
          <w:rFonts w:hint="cs"/>
          <w:rtl/>
        </w:rPr>
        <w:lastRenderedPageBreak/>
        <w:t xml:space="preserve">کندل پول بک اگر زیر شدو بسته شود برای ورود اوکی هست. نیازی به بستن زیر کندل نیست. </w:t>
      </w:r>
    </w:p>
    <w:p w14:paraId="2B150833" w14:textId="4C0EF51F" w:rsidR="002150A9" w:rsidRDefault="002150A9" w:rsidP="002150A9">
      <w:pPr>
        <w:pStyle w:val="Heading1"/>
        <w:rPr>
          <w:rtl/>
        </w:rPr>
      </w:pPr>
      <w:r>
        <w:rPr>
          <w:rFonts w:hint="cs"/>
          <w:rtl/>
        </w:rPr>
        <w:t>ویدئو 10: ناحیه حمایت مقاومت</w:t>
      </w:r>
    </w:p>
    <w:p w14:paraId="15C5C40D" w14:textId="2E15DB6C" w:rsidR="002150A9" w:rsidRDefault="00116F3C" w:rsidP="002150A9">
      <w:r>
        <w:rPr>
          <w:rFonts w:hint="cs"/>
          <w:rtl/>
        </w:rPr>
        <w:t xml:space="preserve">ناحیه ایی که قیمت مدام به آن برخورد میکند را ناحیه حمایت، مقاومت میگوییم. این خط اگر خط راست باشد استاتیک است. </w:t>
      </w:r>
    </w:p>
    <w:p w14:paraId="3DE45A58" w14:textId="43C6B2BC" w:rsidR="00116F3C" w:rsidRDefault="00116F3C" w:rsidP="002150A9">
      <w:pPr>
        <w:rPr>
          <w:rtl/>
        </w:rPr>
      </w:pPr>
      <w:r>
        <w:rPr>
          <w:rFonts w:hint="cs"/>
          <w:rtl/>
        </w:rPr>
        <w:t xml:space="preserve">خط روندی که صاف نیست را داینامیک گویند. </w:t>
      </w:r>
    </w:p>
    <w:p w14:paraId="6E5580D9" w14:textId="3880DFFA" w:rsidR="00F36676" w:rsidRDefault="00F36676">
      <w:pPr>
        <w:pStyle w:val="ListParagraph"/>
        <w:numPr>
          <w:ilvl w:val="0"/>
          <w:numId w:val="4"/>
        </w:numPr>
      </w:pPr>
      <w:r>
        <w:rPr>
          <w:rFonts w:hint="cs"/>
          <w:rtl/>
        </w:rPr>
        <w:t>کنج صعودی از پایین میشکند.</w:t>
      </w:r>
    </w:p>
    <w:p w14:paraId="547DD03E" w14:textId="1CDAC51A" w:rsidR="00DF39ED" w:rsidRDefault="00DF39ED">
      <w:pPr>
        <w:pStyle w:val="ListParagraph"/>
        <w:numPr>
          <w:ilvl w:val="0"/>
          <w:numId w:val="4"/>
        </w:numPr>
      </w:pPr>
      <w:r>
        <w:rPr>
          <w:rFonts w:hint="cs"/>
          <w:rtl/>
        </w:rPr>
        <w:t xml:space="preserve">پول بک به نقطه شکست را میتوان بعنوان نقطه ورود در نظر گرفت. </w:t>
      </w:r>
    </w:p>
    <w:p w14:paraId="1CA22686" w14:textId="5E3B1318" w:rsidR="00D65A2E" w:rsidRDefault="00D65A2E">
      <w:pPr>
        <w:pStyle w:val="ListParagraph"/>
        <w:numPr>
          <w:ilvl w:val="0"/>
          <w:numId w:val="4"/>
        </w:numPr>
        <w:rPr>
          <w:rtl/>
        </w:rPr>
      </w:pPr>
      <w:r>
        <w:rPr>
          <w:rFonts w:hint="cs"/>
          <w:rtl/>
        </w:rPr>
        <w:t xml:space="preserve">سود ها روی نقاط برخورد به خط روند قبلی هستند. </w:t>
      </w:r>
    </w:p>
    <w:p w14:paraId="7B737AF1" w14:textId="0020B5FB" w:rsidR="00116F3C" w:rsidRDefault="00116F3C" w:rsidP="002150A9">
      <w:pPr>
        <w:rPr>
          <w:rtl/>
        </w:rPr>
      </w:pPr>
      <w:r>
        <w:rPr>
          <w:rFonts w:hint="cs"/>
          <w:rtl/>
        </w:rPr>
        <w:t xml:space="preserve">تمرین : در نمودار نقاط حمایت و مقاومت استاتیک را رسم و با کمک پینبار و تایید ورود بگیرید. </w:t>
      </w:r>
    </w:p>
    <w:p w14:paraId="067AE4FD" w14:textId="081CDB5F" w:rsidR="00F36676" w:rsidRDefault="00FD0E20" w:rsidP="00FD0E20">
      <w:pPr>
        <w:pStyle w:val="Heading1"/>
        <w:rPr>
          <w:rtl/>
        </w:rPr>
      </w:pPr>
      <w:r>
        <w:rPr>
          <w:rFonts w:hint="cs"/>
          <w:rtl/>
        </w:rPr>
        <w:t>ویدئوی 11: نواحی حمایت و مقاومت</w:t>
      </w:r>
    </w:p>
    <w:p w14:paraId="03E0CC31" w14:textId="399FA073" w:rsidR="00FD0E20" w:rsidRDefault="00FD0E20">
      <w:pPr>
        <w:pStyle w:val="ListParagraph"/>
        <w:numPr>
          <w:ilvl w:val="0"/>
          <w:numId w:val="7"/>
        </w:numPr>
      </w:pPr>
      <w:r>
        <w:rPr>
          <w:rFonts w:hint="cs"/>
          <w:rtl/>
        </w:rPr>
        <w:t xml:space="preserve">مقامت استاتیک روی خط صاف </w:t>
      </w:r>
    </w:p>
    <w:p w14:paraId="73AE3950" w14:textId="1110B49C" w:rsidR="00FD0E20" w:rsidRDefault="00FD0E20">
      <w:pPr>
        <w:pStyle w:val="ListParagraph"/>
        <w:numPr>
          <w:ilvl w:val="0"/>
          <w:numId w:val="7"/>
        </w:numPr>
      </w:pPr>
      <w:r>
        <w:rPr>
          <w:rFonts w:hint="cs"/>
          <w:rtl/>
        </w:rPr>
        <w:t xml:space="preserve">در نقطه های حمایت و مقاومت پین بار و ورود را باید ببینیم بعد پوزیشن بگیریم. یا اینکه انگالف ببینیم یا اینکه در تایم فریم بالاتر تایید داشته باشیم. </w:t>
      </w:r>
    </w:p>
    <w:p w14:paraId="4529CB7F" w14:textId="388C5E33" w:rsidR="009961AA" w:rsidRDefault="009961AA">
      <w:pPr>
        <w:pStyle w:val="ListParagraph"/>
        <w:numPr>
          <w:ilvl w:val="0"/>
          <w:numId w:val="7"/>
        </w:numPr>
      </w:pPr>
      <w:r>
        <w:rPr>
          <w:rFonts w:hint="cs"/>
          <w:rtl/>
        </w:rPr>
        <w:t xml:space="preserve">کندل با بادی قوی در تایم فریم های روزانه احتمالا یک مقاومتی در گذشته را شکانده است. </w:t>
      </w:r>
    </w:p>
    <w:p w14:paraId="5B99D649" w14:textId="0321D044" w:rsidR="00FD0E20" w:rsidRDefault="00D2639A">
      <w:pPr>
        <w:pStyle w:val="ListParagraph"/>
        <w:numPr>
          <w:ilvl w:val="0"/>
          <w:numId w:val="7"/>
        </w:numPr>
      </w:pPr>
      <w:r>
        <w:rPr>
          <w:rFonts w:hint="cs"/>
          <w:rtl/>
        </w:rPr>
        <w:t xml:space="preserve">اگر در ناحیه مقاومت یک کندل بالای شدوی کندلی که به مقاومت خورده ببندد بریک آوت صورت گرفته است. 70 درصد بریک آوت ها شکست میخوره و به ناحیه قبلی بر میگرده. </w:t>
      </w:r>
    </w:p>
    <w:p w14:paraId="44CD47E6" w14:textId="101EF3DA" w:rsidR="00D2639A" w:rsidRDefault="00A62185">
      <w:pPr>
        <w:pStyle w:val="ListParagraph"/>
        <w:numPr>
          <w:ilvl w:val="0"/>
          <w:numId w:val="7"/>
        </w:numPr>
      </w:pPr>
      <w:r>
        <w:rPr>
          <w:rFonts w:hint="cs"/>
          <w:rtl/>
        </w:rPr>
        <w:t xml:space="preserve">روی پول بک بریک آوت ها میتوان پوزیشن گرفت. </w:t>
      </w:r>
    </w:p>
    <w:p w14:paraId="049A310D" w14:textId="74BA9494" w:rsidR="00A62185" w:rsidRDefault="0069023D">
      <w:pPr>
        <w:pStyle w:val="ListParagraph"/>
        <w:numPr>
          <w:ilvl w:val="0"/>
          <w:numId w:val="7"/>
        </w:numPr>
      </w:pPr>
      <w:r>
        <w:rPr>
          <w:rFonts w:hint="cs"/>
          <w:rtl/>
        </w:rPr>
        <w:lastRenderedPageBreak/>
        <w:t xml:space="preserve">پول بک به نقطه شکست بر میگرده احتمال داره که سقف کندل بریک آوت رو ببینه و به سمت بالا برگرده لازم نیست تا خود خط حمایت بیاد پایین. </w:t>
      </w:r>
    </w:p>
    <w:p w14:paraId="018C074B" w14:textId="33BA2C24" w:rsidR="0069023D" w:rsidRDefault="00865BC0">
      <w:pPr>
        <w:pStyle w:val="ListParagraph"/>
        <w:numPr>
          <w:ilvl w:val="0"/>
          <w:numId w:val="7"/>
        </w:numPr>
      </w:pPr>
      <w:r>
        <w:rPr>
          <w:rFonts w:hint="cs"/>
          <w:rtl/>
        </w:rPr>
        <w:t xml:space="preserve">در پرایس اکشن با طبقه ایی جابجا میشویم. این طبقات را باید کشید که بتوان برای آن پلن معاملاتی داشت. </w:t>
      </w:r>
    </w:p>
    <w:p w14:paraId="0AA44FED" w14:textId="5E78CADE" w:rsidR="00865BC0" w:rsidRDefault="007B56FB">
      <w:pPr>
        <w:pStyle w:val="ListParagraph"/>
        <w:numPr>
          <w:ilvl w:val="0"/>
          <w:numId w:val="7"/>
        </w:numPr>
      </w:pPr>
      <w:r>
        <w:rPr>
          <w:rFonts w:hint="cs"/>
          <w:rtl/>
        </w:rPr>
        <w:t>خطوط حمایت و مقاومت از هر دو جهت کار میکنند و بعد از شکست معکوس عمل میکنند. یعنی حمایت به مقاومت و مقاومت به حمایت تبدیل میشود.</w:t>
      </w:r>
    </w:p>
    <w:p w14:paraId="677D3CD7" w14:textId="60201C2F" w:rsidR="007B56FB" w:rsidRDefault="0031718D">
      <w:pPr>
        <w:pStyle w:val="ListParagraph"/>
        <w:numPr>
          <w:ilvl w:val="0"/>
          <w:numId w:val="7"/>
        </w:numPr>
      </w:pPr>
      <w:r>
        <w:rPr>
          <w:rFonts w:hint="cs"/>
          <w:rtl/>
        </w:rPr>
        <w:t>مقاومت ها و حمایت های مورب را داینامیک میگن.</w:t>
      </w:r>
    </w:p>
    <w:p w14:paraId="7BDAFC5C" w14:textId="32A2A813" w:rsidR="0031718D" w:rsidRDefault="00F15924">
      <w:pPr>
        <w:pStyle w:val="ListParagraph"/>
        <w:numPr>
          <w:ilvl w:val="0"/>
          <w:numId w:val="7"/>
        </w:numPr>
      </w:pPr>
      <w:r>
        <w:rPr>
          <w:rFonts w:hint="cs"/>
          <w:rtl/>
        </w:rPr>
        <w:t>خط مقاومت و حمایت نداریم ناحیه مقاومت و حمایت داریم.</w:t>
      </w:r>
    </w:p>
    <w:p w14:paraId="71749A4F" w14:textId="1D4F65F4" w:rsidR="00F15924" w:rsidRDefault="00F15924">
      <w:pPr>
        <w:pStyle w:val="ListParagraph"/>
        <w:numPr>
          <w:ilvl w:val="0"/>
          <w:numId w:val="7"/>
        </w:numPr>
      </w:pPr>
      <w:r>
        <w:rPr>
          <w:rFonts w:hint="cs"/>
          <w:rtl/>
        </w:rPr>
        <w:t xml:space="preserve">بالای شدو ها انتهای ناحیه است و برای همین روی شدو خط حمایت و مقاومت میکشیم. </w:t>
      </w:r>
    </w:p>
    <w:p w14:paraId="619F5759" w14:textId="2D0BA12E" w:rsidR="00FD0E20" w:rsidRDefault="00F15924" w:rsidP="00F15924">
      <w:pPr>
        <w:pStyle w:val="Heading2"/>
        <w:rPr>
          <w:rtl/>
        </w:rPr>
      </w:pPr>
      <w:r>
        <w:rPr>
          <w:rFonts w:hint="cs"/>
          <w:rtl/>
        </w:rPr>
        <w:t>سطوح مهم:</w:t>
      </w:r>
    </w:p>
    <w:p w14:paraId="7091F823" w14:textId="09926469" w:rsidR="00F15924" w:rsidRDefault="00F15924">
      <w:pPr>
        <w:pStyle w:val="ListParagraph"/>
        <w:numPr>
          <w:ilvl w:val="0"/>
          <w:numId w:val="7"/>
        </w:numPr>
      </w:pPr>
      <w:r>
        <w:rPr>
          <w:rFonts w:hint="cs"/>
          <w:rtl/>
        </w:rPr>
        <w:t>خطوط مورب</w:t>
      </w:r>
    </w:p>
    <w:p w14:paraId="635DDDE9" w14:textId="2D538181" w:rsidR="00F15924" w:rsidRDefault="00F15924">
      <w:pPr>
        <w:pStyle w:val="ListParagraph"/>
        <w:numPr>
          <w:ilvl w:val="0"/>
          <w:numId w:val="7"/>
        </w:numPr>
      </w:pPr>
      <w:r>
        <w:rPr>
          <w:rFonts w:hint="cs"/>
          <w:rtl/>
        </w:rPr>
        <w:t>سطوح افقی</w:t>
      </w:r>
    </w:p>
    <w:p w14:paraId="33E7DEB3" w14:textId="4F04134A" w:rsidR="00F15924" w:rsidRDefault="00F15924">
      <w:pPr>
        <w:pStyle w:val="ListParagraph"/>
        <w:numPr>
          <w:ilvl w:val="0"/>
          <w:numId w:val="7"/>
        </w:numPr>
      </w:pPr>
      <w:r>
        <w:rPr>
          <w:rFonts w:hint="cs"/>
          <w:rtl/>
        </w:rPr>
        <w:t>سقف و کف قیمت روز قبل</w:t>
      </w:r>
    </w:p>
    <w:p w14:paraId="3B4713C6" w14:textId="0D676712" w:rsidR="00F15924" w:rsidRDefault="00F15924">
      <w:pPr>
        <w:pStyle w:val="ListParagraph"/>
        <w:numPr>
          <w:ilvl w:val="0"/>
          <w:numId w:val="7"/>
        </w:numPr>
      </w:pPr>
      <w:r>
        <w:rPr>
          <w:rFonts w:hint="cs"/>
          <w:rtl/>
        </w:rPr>
        <w:t>میانگین متحرک</w:t>
      </w:r>
    </w:p>
    <w:p w14:paraId="6DA5A7E6" w14:textId="040F7A8F" w:rsidR="00F15924" w:rsidRDefault="00F15924">
      <w:pPr>
        <w:pStyle w:val="ListParagraph"/>
        <w:numPr>
          <w:ilvl w:val="0"/>
          <w:numId w:val="7"/>
        </w:numPr>
      </w:pPr>
      <w:r>
        <w:rPr>
          <w:rFonts w:hint="cs"/>
          <w:rtl/>
        </w:rPr>
        <w:t xml:space="preserve">نقشه هفتگی و ماهیانه. </w:t>
      </w:r>
    </w:p>
    <w:p w14:paraId="2C4E3B00" w14:textId="77777777" w:rsidR="00F15924" w:rsidRDefault="00F15924" w:rsidP="00F15924">
      <w:pPr>
        <w:pStyle w:val="ListParagraph"/>
        <w:rPr>
          <w:rtl/>
        </w:rPr>
      </w:pPr>
    </w:p>
    <w:p w14:paraId="66EF52F0" w14:textId="244B766D" w:rsidR="00F15924" w:rsidRDefault="00413035" w:rsidP="00413035">
      <w:pPr>
        <w:pStyle w:val="Heading2"/>
        <w:rPr>
          <w:rtl/>
        </w:rPr>
      </w:pPr>
      <w:r>
        <w:rPr>
          <w:rFonts w:hint="cs"/>
          <w:rtl/>
        </w:rPr>
        <w:t>تمرین: رسم نقاط حمایت و مقاومت در تایم فریم روزانه</w:t>
      </w:r>
    </w:p>
    <w:p w14:paraId="03F08E56" w14:textId="571A5611" w:rsidR="00413035" w:rsidRDefault="009961AA" w:rsidP="00413035">
      <w:pPr>
        <w:rPr>
          <w:rtl/>
        </w:rPr>
      </w:pPr>
      <w:r>
        <w:rPr>
          <w:rFonts w:hint="cs"/>
          <w:rtl/>
        </w:rPr>
        <w:t>در تایم فریم 4 ساعته خط روند سرتاسری کشیده که تعیین کند تی پی و سل را کجا بگذارد.</w:t>
      </w:r>
    </w:p>
    <w:p w14:paraId="39AFAB36" w14:textId="663F3B03" w:rsidR="009961AA" w:rsidRDefault="009961AA">
      <w:pPr>
        <w:pStyle w:val="ListParagraph"/>
        <w:numPr>
          <w:ilvl w:val="0"/>
          <w:numId w:val="8"/>
        </w:numPr>
      </w:pPr>
      <w:r>
        <w:rPr>
          <w:rFonts w:hint="cs"/>
          <w:rtl/>
        </w:rPr>
        <w:t>پول بک میتواند به ناحیه مقاومت یا حمایت نخورد و تا وسط کندل بر</w:t>
      </w:r>
      <w:r w:rsidR="00732A71">
        <w:rPr>
          <w:rFonts w:hint="cs"/>
          <w:rtl/>
        </w:rPr>
        <w:t>ی</w:t>
      </w:r>
      <w:r>
        <w:rPr>
          <w:rFonts w:hint="cs"/>
          <w:rtl/>
        </w:rPr>
        <w:t>ک آوت و یا تا وسط پینبار روی خط روند بیشتر حرکت نکند.</w:t>
      </w:r>
    </w:p>
    <w:p w14:paraId="52964B73" w14:textId="0B9C06F0" w:rsidR="009961AA" w:rsidRDefault="004C0BB7">
      <w:pPr>
        <w:pStyle w:val="ListParagraph"/>
        <w:numPr>
          <w:ilvl w:val="0"/>
          <w:numId w:val="8"/>
        </w:numPr>
      </w:pPr>
      <w:r w:rsidRPr="00732A71">
        <w:rPr>
          <w:rFonts w:hint="cs"/>
          <w:highlight w:val="yellow"/>
          <w:rtl/>
        </w:rPr>
        <w:lastRenderedPageBreak/>
        <w:t>هنگامیکه پینبار تایید با استاپ بالا داریم میتوانیم با 20% سرمایه ورود کنیم و بعد از پولبک بقیه سرمایه را وارد کنیم. که سود بیشتری کنیم و ضرر رو هم پایین بیاوریم</w:t>
      </w:r>
      <w:r>
        <w:rPr>
          <w:rFonts w:hint="cs"/>
          <w:rtl/>
        </w:rPr>
        <w:t>.</w:t>
      </w:r>
    </w:p>
    <w:p w14:paraId="7CDC44FA" w14:textId="5308B5FD" w:rsidR="004C0BB7" w:rsidRDefault="000274E2">
      <w:pPr>
        <w:pStyle w:val="ListParagraph"/>
        <w:numPr>
          <w:ilvl w:val="0"/>
          <w:numId w:val="8"/>
        </w:numPr>
      </w:pPr>
      <w:r>
        <w:rPr>
          <w:rFonts w:hint="cs"/>
          <w:rtl/>
        </w:rPr>
        <w:t>قیمت حتماً بیش از یکبار به خطوط حمایت و مقاومت بخورد که به آن مقاومت و حمایت میگوییم.</w:t>
      </w:r>
    </w:p>
    <w:p w14:paraId="1BEE9A4F" w14:textId="142BD0C8" w:rsidR="005513A6" w:rsidRDefault="005513A6" w:rsidP="005513A6">
      <w:pPr>
        <w:pStyle w:val="Heading1"/>
        <w:rPr>
          <w:rtl/>
        </w:rPr>
      </w:pPr>
      <w:r>
        <w:rPr>
          <w:rFonts w:hint="cs"/>
          <w:rtl/>
        </w:rPr>
        <w:t>ویدئوی 12: نواحی حمایت و مقاومت</w:t>
      </w:r>
    </w:p>
    <w:p w14:paraId="1B9EE1DF" w14:textId="32A089AC" w:rsidR="002150A9" w:rsidRDefault="005513A6">
      <w:pPr>
        <w:pStyle w:val="ListParagraph"/>
        <w:numPr>
          <w:ilvl w:val="0"/>
          <w:numId w:val="9"/>
        </w:numPr>
      </w:pPr>
      <w:r>
        <w:rPr>
          <w:rFonts w:hint="cs"/>
          <w:rtl/>
        </w:rPr>
        <w:t xml:space="preserve">کف و سقف روز قبل. با ابزار خط افقی شما میتوانید روی کف و سقف کندل روزانه قبل یک خط بکشید. این خط شدوها را هم باید بگیرد. </w:t>
      </w:r>
    </w:p>
    <w:p w14:paraId="2BD083D7" w14:textId="13A86AE8" w:rsidR="005513A6" w:rsidRDefault="005513A6">
      <w:pPr>
        <w:pStyle w:val="ListParagraph"/>
        <w:numPr>
          <w:ilvl w:val="0"/>
          <w:numId w:val="9"/>
        </w:numPr>
      </w:pPr>
      <w:r>
        <w:rPr>
          <w:rFonts w:hint="cs"/>
          <w:rtl/>
        </w:rPr>
        <w:t xml:space="preserve">روی کندل 30 دقیقه پین بارطور و اینتری دیده ولی اینتری برای پوزشن گرفتن شدوی زیادی در جهت پوزیشن دارد وارد نمی شود. </w:t>
      </w:r>
    </w:p>
    <w:p w14:paraId="636F8F0F" w14:textId="7E47080B" w:rsidR="005513A6" w:rsidRPr="00732A71" w:rsidRDefault="00E3078D">
      <w:pPr>
        <w:pStyle w:val="ListParagraph"/>
        <w:numPr>
          <w:ilvl w:val="0"/>
          <w:numId w:val="9"/>
        </w:numPr>
        <w:rPr>
          <w:highlight w:val="yellow"/>
        </w:rPr>
      </w:pPr>
      <w:r w:rsidRPr="00732A71">
        <w:rPr>
          <w:rFonts w:hint="cs"/>
          <w:highlight w:val="yellow"/>
          <w:rtl/>
        </w:rPr>
        <w:t xml:space="preserve">در تایم فریم های 5 دقیقه به سقف روزانه خورده ریخته و در پول بک در ناحیه ایی که فاصله معنی داری با سقف روزانه دارد پین بار و تایید میبیند و استاپ را روی شدو 5 دقیقه میگذارد که پایینتر از شدو روزانه است. </w:t>
      </w:r>
    </w:p>
    <w:p w14:paraId="298A39EE" w14:textId="45C13E19" w:rsidR="00E3078D" w:rsidRPr="00732A71" w:rsidRDefault="00E3078D">
      <w:pPr>
        <w:pStyle w:val="ListParagraph"/>
        <w:numPr>
          <w:ilvl w:val="0"/>
          <w:numId w:val="9"/>
        </w:numPr>
        <w:rPr>
          <w:highlight w:val="yellow"/>
        </w:rPr>
      </w:pPr>
      <w:r w:rsidRPr="00732A71">
        <w:rPr>
          <w:rFonts w:hint="cs"/>
          <w:highlight w:val="yellow"/>
          <w:rtl/>
        </w:rPr>
        <w:t xml:space="preserve">وقتی استاپ زیاد است مارچین را کم میکند. </w:t>
      </w:r>
    </w:p>
    <w:p w14:paraId="18865290" w14:textId="469A0B5A" w:rsidR="00E3078D" w:rsidRDefault="007C4830" w:rsidP="007C4830">
      <w:pPr>
        <w:pStyle w:val="Heading2"/>
        <w:rPr>
          <w:rtl/>
        </w:rPr>
      </w:pPr>
      <w:r>
        <w:rPr>
          <w:rFonts w:hint="cs"/>
          <w:rtl/>
        </w:rPr>
        <w:t>میانگین متحرک</w:t>
      </w:r>
    </w:p>
    <w:p w14:paraId="258F0EBC" w14:textId="6B35B14B" w:rsidR="007C4830" w:rsidRDefault="007C4830" w:rsidP="007C4830">
      <w:pPr>
        <w:rPr>
          <w:rtl/>
        </w:rPr>
      </w:pPr>
      <w:r>
        <w:rPr>
          <w:rFonts w:hint="cs"/>
          <w:rtl/>
        </w:rPr>
        <w:t xml:space="preserve">از </w:t>
      </w:r>
      <w:r>
        <w:t>EMA 20</w:t>
      </w:r>
      <w:r>
        <w:rPr>
          <w:rFonts w:hint="cs"/>
          <w:rtl/>
        </w:rPr>
        <w:t xml:space="preserve"> استفاده میکند. </w:t>
      </w:r>
      <w:r w:rsidRPr="007C4830">
        <w:t>Exponential Moving Average</w:t>
      </w:r>
      <w:r>
        <w:t xml:space="preserve"> </w:t>
      </w:r>
      <w:r>
        <w:rPr>
          <w:rFonts w:hint="cs"/>
          <w:rtl/>
        </w:rPr>
        <w:t xml:space="preserve"> میانگین متحرک نمایی که وزنی را به حرکت میدهد و نسبت به حرکت سریعتر از </w:t>
      </w:r>
      <w:r>
        <w:t>SMA</w:t>
      </w:r>
      <w:r>
        <w:rPr>
          <w:rFonts w:hint="cs"/>
          <w:rtl/>
        </w:rPr>
        <w:t xml:space="preserve"> یا میانگین متحرک معمولی عکس</w:t>
      </w:r>
      <w:r w:rsidR="007210FD">
        <w:rPr>
          <w:rFonts w:hint="cs"/>
          <w:rtl/>
        </w:rPr>
        <w:t xml:space="preserve"> </w:t>
      </w:r>
      <w:r>
        <w:rPr>
          <w:rFonts w:hint="cs"/>
          <w:rtl/>
        </w:rPr>
        <w:t xml:space="preserve">العمل نشان میدهد. </w:t>
      </w:r>
    </w:p>
    <w:p w14:paraId="0FEB226A" w14:textId="51FFEEEF" w:rsidR="003C3BA7" w:rsidRDefault="003C3BA7">
      <w:pPr>
        <w:pStyle w:val="ListParagraph"/>
        <w:numPr>
          <w:ilvl w:val="0"/>
          <w:numId w:val="12"/>
        </w:numPr>
        <w:rPr>
          <w:rtl/>
        </w:rPr>
      </w:pPr>
      <w:r>
        <w:rPr>
          <w:rFonts w:hint="cs"/>
          <w:rtl/>
        </w:rPr>
        <w:t xml:space="preserve">قیمت سعی میکند خودش رو به </w:t>
      </w:r>
      <w:r>
        <w:t>EMA 20</w:t>
      </w:r>
      <w:r>
        <w:rPr>
          <w:rFonts w:hint="cs"/>
          <w:rtl/>
        </w:rPr>
        <w:t xml:space="preserve"> برسونه و این هنگامیکه قیمت خیلی از </w:t>
      </w:r>
      <w:r>
        <w:t>EMA 20</w:t>
      </w:r>
      <w:r>
        <w:rPr>
          <w:rFonts w:hint="cs"/>
          <w:rtl/>
        </w:rPr>
        <w:t xml:space="preserve"> فاصله میگیره کاربرد داره. </w:t>
      </w:r>
    </w:p>
    <w:p w14:paraId="467F34F8" w14:textId="3DB0EDDC" w:rsidR="007C4830" w:rsidRDefault="00BE468B">
      <w:pPr>
        <w:pStyle w:val="ListParagraph"/>
        <w:numPr>
          <w:ilvl w:val="0"/>
          <w:numId w:val="10"/>
        </w:numPr>
      </w:pPr>
      <w:r>
        <w:rPr>
          <w:rFonts w:hint="cs"/>
          <w:rtl/>
        </w:rPr>
        <w:t xml:space="preserve">در تکنیکال کلاسیک روی </w:t>
      </w:r>
      <w:r>
        <w:t>EMA 50</w:t>
      </w:r>
      <w:r>
        <w:rPr>
          <w:rFonts w:hint="cs"/>
          <w:rtl/>
        </w:rPr>
        <w:t xml:space="preserve">  در تایم فریم 4 ساعته بعنوان نقطه حد سود استفاده میکند. </w:t>
      </w:r>
    </w:p>
    <w:p w14:paraId="2A112881" w14:textId="00BC36D3" w:rsidR="00BE468B" w:rsidRDefault="00BE468B">
      <w:pPr>
        <w:pStyle w:val="ListParagraph"/>
        <w:numPr>
          <w:ilvl w:val="0"/>
          <w:numId w:val="10"/>
        </w:numPr>
      </w:pPr>
      <w:r>
        <w:rPr>
          <w:rFonts w:hint="cs"/>
          <w:rtl/>
        </w:rPr>
        <w:t>تایید بالای پین بار باید بسته شود.</w:t>
      </w:r>
    </w:p>
    <w:p w14:paraId="5F805938" w14:textId="0685E50D" w:rsidR="00BE468B" w:rsidRDefault="00BE468B">
      <w:pPr>
        <w:pStyle w:val="ListParagraph"/>
        <w:numPr>
          <w:ilvl w:val="0"/>
          <w:numId w:val="10"/>
        </w:numPr>
      </w:pPr>
      <w:r>
        <w:rPr>
          <w:rFonts w:hint="cs"/>
          <w:rtl/>
        </w:rPr>
        <w:lastRenderedPageBreak/>
        <w:t xml:space="preserve">در پنج دقیقه سقفی شکسته و قبل آن پر شدو است . منتظر بازگشت قیمت به داخل ناحیه برای گرفت پوزیشن سل است. </w:t>
      </w:r>
    </w:p>
    <w:p w14:paraId="70A12CAC" w14:textId="737848FC" w:rsidR="00BE468B" w:rsidRDefault="00C60296">
      <w:pPr>
        <w:pStyle w:val="ListParagraph"/>
        <w:numPr>
          <w:ilvl w:val="0"/>
          <w:numId w:val="10"/>
        </w:numPr>
      </w:pPr>
      <w:r>
        <w:rPr>
          <w:rFonts w:hint="cs"/>
          <w:rtl/>
        </w:rPr>
        <w:t xml:space="preserve">اگر روی یک روند با استاپ بالا با 20% سرمایه ورود کرده  در هنگام پول بک با دیدن پین بار در تایم فریم کوچکتر برای ورود بقیه سرمایه تاییدیه میگیرد. </w:t>
      </w:r>
    </w:p>
    <w:p w14:paraId="314DB74B" w14:textId="060066BF" w:rsidR="00C60296" w:rsidRDefault="00DB4102">
      <w:pPr>
        <w:pStyle w:val="ListParagraph"/>
        <w:numPr>
          <w:ilvl w:val="0"/>
          <w:numId w:val="10"/>
        </w:numPr>
      </w:pPr>
      <w:r>
        <w:rPr>
          <w:rFonts w:hint="cs"/>
          <w:rtl/>
        </w:rPr>
        <w:t>دوبرابر حد ضرر سود بگیر بیا بیرون.</w:t>
      </w:r>
    </w:p>
    <w:p w14:paraId="36095AD2" w14:textId="10EB78BF" w:rsidR="00DB4102" w:rsidRDefault="00DB4102" w:rsidP="00DB4102">
      <w:pPr>
        <w:pStyle w:val="Heading2"/>
        <w:rPr>
          <w:rtl/>
        </w:rPr>
      </w:pPr>
      <w:r>
        <w:rPr>
          <w:rFonts w:hint="cs"/>
          <w:rtl/>
        </w:rPr>
        <w:t>نقشه هفتگی و ماهیانه</w:t>
      </w:r>
    </w:p>
    <w:p w14:paraId="0B0C8965" w14:textId="35B3041E" w:rsidR="00DB4102" w:rsidRPr="00DB4102" w:rsidRDefault="00E34100">
      <w:pPr>
        <w:pStyle w:val="ListParagraph"/>
        <w:numPr>
          <w:ilvl w:val="0"/>
          <w:numId w:val="11"/>
        </w:numPr>
      </w:pPr>
      <w:r>
        <w:rPr>
          <w:rFonts w:hint="cs"/>
          <w:rtl/>
        </w:rPr>
        <w:t xml:space="preserve">با ابزار فیبو ناچی از کف ماه قبلی تا سقف ماه قبلی فیبوناچی میکشد. استایل فیبو:0 </w:t>
      </w:r>
      <w:r>
        <w:rPr>
          <w:rFonts w:ascii="Times New Roman" w:hAnsi="Times New Roman" w:cs="Times New Roman" w:hint="cs"/>
          <w:rtl/>
        </w:rPr>
        <w:t xml:space="preserve">– </w:t>
      </w:r>
      <w:r w:rsidRPr="00E34100">
        <w:rPr>
          <w:rFonts w:hint="cs"/>
          <w:rtl/>
        </w:rPr>
        <w:t>0.25-</w:t>
      </w:r>
      <w:r>
        <w:rPr>
          <w:rFonts w:hint="cs"/>
          <w:rtl/>
        </w:rPr>
        <w:t xml:space="preserve"> 0.5 </w:t>
      </w:r>
      <w:r w:rsidRPr="00E34100">
        <w:rPr>
          <w:rFonts w:ascii="Times New Roman" w:hAnsi="Times New Roman" w:cs="Times New Roman" w:hint="cs"/>
          <w:rtl/>
        </w:rPr>
        <w:t>–</w:t>
      </w:r>
      <w:r>
        <w:rPr>
          <w:rFonts w:hint="cs"/>
          <w:rtl/>
        </w:rPr>
        <w:t xml:space="preserve"> 0.75 </w:t>
      </w:r>
      <w:r w:rsidRPr="00E34100">
        <w:rPr>
          <w:rFonts w:ascii="Times New Roman" w:hAnsi="Times New Roman" w:cs="Times New Roman" w:hint="cs"/>
          <w:rtl/>
        </w:rPr>
        <w:t>–</w:t>
      </w:r>
      <w:r>
        <w:rPr>
          <w:rFonts w:hint="cs"/>
          <w:rtl/>
        </w:rPr>
        <w:t xml:space="preserve"> 1  </w:t>
      </w:r>
      <w:r>
        <w:t xml:space="preserve"> </w:t>
      </w:r>
    </w:p>
    <w:p w14:paraId="5E659A51" w14:textId="4EB64A4E" w:rsidR="00BE468B" w:rsidRDefault="003C3BA7">
      <w:pPr>
        <w:pStyle w:val="ListParagraph"/>
        <w:numPr>
          <w:ilvl w:val="0"/>
          <w:numId w:val="10"/>
        </w:numPr>
      </w:pPr>
      <w:r>
        <w:rPr>
          <w:rFonts w:hint="cs"/>
          <w:rtl/>
        </w:rPr>
        <w:t xml:space="preserve">در 4 ساعته این ماه روی نقشه ماهیانه و هفتگی پوزیشن میبیند و برای تایم فریم بالا پوزیشن میبیند. </w:t>
      </w:r>
    </w:p>
    <w:p w14:paraId="2D75A074" w14:textId="0AA57C7B" w:rsidR="003C3BA7" w:rsidRDefault="003C3BA7">
      <w:pPr>
        <w:pStyle w:val="ListParagraph"/>
        <w:numPr>
          <w:ilvl w:val="0"/>
          <w:numId w:val="10"/>
        </w:numPr>
      </w:pPr>
      <w:r>
        <w:rPr>
          <w:rFonts w:hint="cs"/>
          <w:rtl/>
        </w:rPr>
        <w:t xml:space="preserve">در هفتگی هم همین کار را میتوان کرد. </w:t>
      </w:r>
    </w:p>
    <w:p w14:paraId="2DA9BF5F" w14:textId="39D4DC67" w:rsidR="003C3BA7" w:rsidRDefault="003C3BA7">
      <w:pPr>
        <w:pStyle w:val="ListParagraph"/>
        <w:numPr>
          <w:ilvl w:val="0"/>
          <w:numId w:val="10"/>
        </w:numPr>
      </w:pPr>
      <w:r>
        <w:rPr>
          <w:rFonts w:hint="cs"/>
          <w:rtl/>
        </w:rPr>
        <w:t>نقشه هفتگی و ماهیانه در کندل های بولیش و بیریش بعدی که همپوشانی نداره کار نمیکند.</w:t>
      </w:r>
    </w:p>
    <w:p w14:paraId="57924FBD" w14:textId="04DAE18A" w:rsidR="003C3BA7" w:rsidRDefault="003C3BA7">
      <w:pPr>
        <w:pStyle w:val="ListParagraph"/>
        <w:numPr>
          <w:ilvl w:val="0"/>
          <w:numId w:val="10"/>
        </w:numPr>
      </w:pPr>
      <w:r>
        <w:rPr>
          <w:rFonts w:hint="cs"/>
          <w:rtl/>
        </w:rPr>
        <w:t>هفتگی را هم در 4 ساعته ترید میکند.</w:t>
      </w:r>
    </w:p>
    <w:p w14:paraId="1B0D044F" w14:textId="20B01B7C" w:rsidR="003C3BA7" w:rsidRDefault="003C3BA7" w:rsidP="003C3BA7">
      <w:pPr>
        <w:pStyle w:val="Heading1"/>
        <w:rPr>
          <w:rtl/>
        </w:rPr>
      </w:pPr>
      <w:r>
        <w:rPr>
          <w:rFonts w:hint="cs"/>
          <w:rtl/>
        </w:rPr>
        <w:t>ویدئوی 13: روند</w:t>
      </w:r>
    </w:p>
    <w:p w14:paraId="0F84DFF2" w14:textId="178227CC" w:rsidR="003C3BA7" w:rsidRDefault="00F660E5">
      <w:pPr>
        <w:pStyle w:val="ListParagraph"/>
        <w:numPr>
          <w:ilvl w:val="0"/>
          <w:numId w:val="13"/>
        </w:numPr>
      </w:pPr>
      <w:r>
        <w:rPr>
          <w:rFonts w:hint="cs"/>
          <w:rtl/>
        </w:rPr>
        <w:t xml:space="preserve">در روند ما سقف و کف های بالاتر و یا پایینتر و یا ترکیبی از آنها را داریم. </w:t>
      </w:r>
    </w:p>
    <w:p w14:paraId="0C3D0ED9" w14:textId="0A1696A8" w:rsidR="00F660E5" w:rsidRDefault="00F660E5">
      <w:pPr>
        <w:pStyle w:val="ListParagraph"/>
        <w:numPr>
          <w:ilvl w:val="0"/>
          <w:numId w:val="13"/>
        </w:numPr>
      </w:pPr>
      <w:r>
        <w:rPr>
          <w:rFonts w:hint="cs"/>
          <w:rtl/>
        </w:rPr>
        <w:t xml:space="preserve">بازار برای رفتن از نقطه </w:t>
      </w:r>
      <w:r>
        <w:t>A</w:t>
      </w:r>
      <w:r>
        <w:rPr>
          <w:rFonts w:hint="cs"/>
          <w:rtl/>
        </w:rPr>
        <w:t xml:space="preserve"> به </w:t>
      </w:r>
      <w:r>
        <w:t>B</w:t>
      </w:r>
      <w:r>
        <w:rPr>
          <w:rFonts w:hint="cs"/>
          <w:rtl/>
        </w:rPr>
        <w:t xml:space="preserve"> در یک حرکت سینوسی مسیر را با یک بالا و پایین طی میکند. </w:t>
      </w:r>
    </w:p>
    <w:p w14:paraId="1C73B22E" w14:textId="3B35895E" w:rsidR="00F660E5" w:rsidRDefault="00F660E5">
      <w:pPr>
        <w:pStyle w:val="ListParagraph"/>
        <w:numPr>
          <w:ilvl w:val="0"/>
          <w:numId w:val="13"/>
        </w:numPr>
      </w:pPr>
      <w:r>
        <w:rPr>
          <w:rFonts w:hint="cs"/>
          <w:rtl/>
        </w:rPr>
        <w:t xml:space="preserve">به روند ترند هم میگویند. </w:t>
      </w:r>
    </w:p>
    <w:p w14:paraId="2E6C5688" w14:textId="1DBB7004" w:rsidR="00F660E5" w:rsidRDefault="00F660E5">
      <w:pPr>
        <w:pStyle w:val="ListParagraph"/>
        <w:numPr>
          <w:ilvl w:val="0"/>
          <w:numId w:val="13"/>
        </w:numPr>
      </w:pPr>
      <w:r>
        <w:rPr>
          <w:rFonts w:hint="cs"/>
          <w:rtl/>
        </w:rPr>
        <w:t xml:space="preserve">فاصله بین سقف و کف بالاتر از سقف و کف پایینتر را می کشد. </w:t>
      </w:r>
    </w:p>
    <w:p w14:paraId="342A90FC" w14:textId="0E1C0BD7" w:rsidR="00F660E5" w:rsidRDefault="00F660E5">
      <w:pPr>
        <w:pStyle w:val="ListParagraph"/>
        <w:numPr>
          <w:ilvl w:val="0"/>
          <w:numId w:val="13"/>
        </w:numPr>
      </w:pPr>
      <w:r>
        <w:rPr>
          <w:rFonts w:hint="cs"/>
          <w:rtl/>
        </w:rPr>
        <w:t xml:space="preserve">روند صعودی : </w:t>
      </w:r>
      <w:r>
        <w:t>UPTREND</w:t>
      </w:r>
    </w:p>
    <w:p w14:paraId="23857BC7" w14:textId="3EA8060F" w:rsidR="00F660E5" w:rsidRDefault="00F660E5">
      <w:pPr>
        <w:pStyle w:val="ListParagraph"/>
        <w:numPr>
          <w:ilvl w:val="0"/>
          <w:numId w:val="13"/>
        </w:numPr>
      </w:pPr>
      <w:r>
        <w:rPr>
          <w:rFonts w:hint="cs"/>
          <w:rtl/>
        </w:rPr>
        <w:t xml:space="preserve">سقف بالاتر </w:t>
      </w:r>
      <w:r>
        <w:t>HH</w:t>
      </w:r>
    </w:p>
    <w:p w14:paraId="63F2A715" w14:textId="0CD90D6B" w:rsidR="00F660E5" w:rsidRDefault="00F660E5">
      <w:pPr>
        <w:pStyle w:val="ListParagraph"/>
        <w:numPr>
          <w:ilvl w:val="0"/>
          <w:numId w:val="13"/>
        </w:numPr>
      </w:pPr>
      <w:r>
        <w:rPr>
          <w:rFonts w:hint="cs"/>
          <w:rtl/>
        </w:rPr>
        <w:t xml:space="preserve">کف بالاتر </w:t>
      </w:r>
      <w:r>
        <w:t>HL</w:t>
      </w:r>
    </w:p>
    <w:p w14:paraId="3F687529" w14:textId="40350D14" w:rsidR="00F660E5" w:rsidRDefault="00F660E5">
      <w:pPr>
        <w:pStyle w:val="ListParagraph"/>
        <w:numPr>
          <w:ilvl w:val="0"/>
          <w:numId w:val="13"/>
        </w:numPr>
      </w:pPr>
      <w:r>
        <w:rPr>
          <w:rFonts w:hint="cs"/>
          <w:rtl/>
        </w:rPr>
        <w:t xml:space="preserve">سقف پایینتر : </w:t>
      </w:r>
      <w:r>
        <w:t>LH</w:t>
      </w:r>
    </w:p>
    <w:p w14:paraId="111809AF" w14:textId="7EF490C3" w:rsidR="00F660E5" w:rsidRDefault="00F660E5">
      <w:pPr>
        <w:pStyle w:val="ListParagraph"/>
        <w:numPr>
          <w:ilvl w:val="0"/>
          <w:numId w:val="13"/>
        </w:numPr>
      </w:pPr>
      <w:r>
        <w:rPr>
          <w:rFonts w:hint="cs"/>
          <w:rtl/>
        </w:rPr>
        <w:lastRenderedPageBreak/>
        <w:t xml:space="preserve">کف پایینتر : </w:t>
      </w:r>
      <w:r>
        <w:t>LL</w:t>
      </w:r>
    </w:p>
    <w:p w14:paraId="67F1569B" w14:textId="43080770" w:rsidR="00F660E5" w:rsidRDefault="005E6573">
      <w:pPr>
        <w:pStyle w:val="ListParagraph"/>
        <w:numPr>
          <w:ilvl w:val="0"/>
          <w:numId w:val="13"/>
        </w:numPr>
      </w:pPr>
      <w:r>
        <w:rPr>
          <w:rFonts w:hint="cs"/>
          <w:rtl/>
        </w:rPr>
        <w:t>در کانال و تریدینگ رنج از سقف ها و کف های پایین تر و بالاتر برای تعیین احتمال شکستن خط روند استفاده میکند.</w:t>
      </w:r>
    </w:p>
    <w:p w14:paraId="22132999" w14:textId="17B3F0AD" w:rsidR="005E6573" w:rsidRDefault="00D84CD2">
      <w:pPr>
        <w:pStyle w:val="ListParagraph"/>
        <w:numPr>
          <w:ilvl w:val="0"/>
          <w:numId w:val="13"/>
        </w:numPr>
      </w:pPr>
      <w:r>
        <w:rPr>
          <w:rFonts w:hint="cs"/>
          <w:rtl/>
        </w:rPr>
        <w:t xml:space="preserve">در ترند صعودی هم کف بالاتر است و هم سقف ها بالاتر است. </w:t>
      </w:r>
    </w:p>
    <w:p w14:paraId="373F1E80" w14:textId="721EFA0D" w:rsidR="00D84CD2" w:rsidRDefault="00D84CD2">
      <w:pPr>
        <w:pStyle w:val="ListParagraph"/>
        <w:numPr>
          <w:ilvl w:val="0"/>
          <w:numId w:val="13"/>
        </w:numPr>
      </w:pPr>
      <w:r>
        <w:rPr>
          <w:rFonts w:hint="cs"/>
          <w:rtl/>
        </w:rPr>
        <w:t xml:space="preserve">در ترند نزولی کف و سقف پایینتر میزنیم. </w:t>
      </w:r>
    </w:p>
    <w:p w14:paraId="26A24785" w14:textId="34A208BF" w:rsidR="00D84CD2" w:rsidRDefault="00D84CD2">
      <w:pPr>
        <w:pStyle w:val="ListParagraph"/>
        <w:numPr>
          <w:ilvl w:val="0"/>
          <w:numId w:val="13"/>
        </w:numPr>
      </w:pPr>
      <w:r>
        <w:rPr>
          <w:rFonts w:hint="cs"/>
          <w:rtl/>
        </w:rPr>
        <w:t xml:space="preserve">در روند </w:t>
      </w:r>
      <w:r w:rsidR="00732A71">
        <w:rPr>
          <w:rFonts w:hint="cs"/>
          <w:rtl/>
        </w:rPr>
        <w:t>صعودی</w:t>
      </w:r>
      <w:r>
        <w:rPr>
          <w:rFonts w:hint="cs"/>
          <w:rtl/>
        </w:rPr>
        <w:t xml:space="preserve"> خطی که کف ها را وصل میکند ترند لاین است. زیرا این کف های قوی هستند و شکستن ترند لاین میتواند به معنی پایان روند صعودی باشد. </w:t>
      </w:r>
    </w:p>
    <w:p w14:paraId="3B58C797" w14:textId="1B9C7C26" w:rsidR="00D84CD2" w:rsidRDefault="00D84CD2">
      <w:pPr>
        <w:pStyle w:val="ListParagraph"/>
        <w:numPr>
          <w:ilvl w:val="0"/>
          <w:numId w:val="13"/>
        </w:numPr>
      </w:pPr>
      <w:r>
        <w:rPr>
          <w:rFonts w:hint="cs"/>
          <w:rtl/>
        </w:rPr>
        <w:t xml:space="preserve">در روند نزولی سقف ها را بهم وصل میکنند زیرا این سقف ها هستند که قوی هستند و اگر سقف بشکند روند  احتمالا معکوس شده است. </w:t>
      </w:r>
    </w:p>
    <w:p w14:paraId="66AED77F" w14:textId="1D1D1CE4" w:rsidR="00D84CD2" w:rsidRDefault="005C2678">
      <w:pPr>
        <w:pStyle w:val="ListParagraph"/>
        <w:numPr>
          <w:ilvl w:val="0"/>
          <w:numId w:val="13"/>
        </w:numPr>
      </w:pPr>
      <w:r>
        <w:rPr>
          <w:rFonts w:hint="cs"/>
          <w:rtl/>
        </w:rPr>
        <w:t xml:space="preserve">در آپ ترند بازار میتواند روی سقف قبلی کف جدید بسازد و پینبار تایید بدهد. میتواند هم این کار را پایین تر از سقف قبلی انجام دهد ولی تا کف قبلی پایین نمیرود. زیرا در آن صورت یک رنج است و دیگر آپ ترند نیست. </w:t>
      </w:r>
    </w:p>
    <w:p w14:paraId="30DE9E60" w14:textId="7ECEB7F7" w:rsidR="005C2678" w:rsidRDefault="00430B95">
      <w:pPr>
        <w:pStyle w:val="ListParagraph"/>
        <w:numPr>
          <w:ilvl w:val="0"/>
          <w:numId w:val="13"/>
        </w:numPr>
      </w:pPr>
      <w:r>
        <w:rPr>
          <w:rFonts w:hint="cs"/>
          <w:rtl/>
        </w:rPr>
        <w:t xml:space="preserve"> </w:t>
      </w:r>
      <w:r w:rsidR="00F42CED">
        <w:rPr>
          <w:rFonts w:hint="cs"/>
          <w:rtl/>
        </w:rPr>
        <w:t xml:space="preserve">سایکل های بازار را در هر تایم فریم جداگانه بررسی میکنیم. اما در تایم فریم پایین برخلاف سایکل بالا پوزیشن نمیگیریم. </w:t>
      </w:r>
    </w:p>
    <w:p w14:paraId="1E02D656" w14:textId="180884DA" w:rsidR="00F42CED" w:rsidRDefault="00F42CED">
      <w:pPr>
        <w:pStyle w:val="ListParagraph"/>
        <w:numPr>
          <w:ilvl w:val="0"/>
          <w:numId w:val="13"/>
        </w:numPr>
      </w:pPr>
      <w:r>
        <w:rPr>
          <w:rFonts w:hint="cs"/>
          <w:rtl/>
        </w:rPr>
        <w:t>در روند های نزولی برای لانگ گرفتن احتیاط بیشتری میکنیم و در روند صعودی برای شورت گرفتن باید دلیلی محکمتری داشته باشیم.</w:t>
      </w:r>
    </w:p>
    <w:p w14:paraId="5C8DED13" w14:textId="3E01D6F8" w:rsidR="00F42CED" w:rsidRDefault="00DB0403">
      <w:pPr>
        <w:pStyle w:val="ListParagraph"/>
        <w:numPr>
          <w:ilvl w:val="0"/>
          <w:numId w:val="13"/>
        </w:numPr>
      </w:pPr>
      <w:r>
        <w:rPr>
          <w:rFonts w:hint="cs"/>
          <w:rtl/>
        </w:rPr>
        <w:t xml:space="preserve">وقتی در ترند نزولی یک کف سقف بالاتر میسازد. انتظار داریم که روند برگشته باشد. اگر هم بای نمیگیریم نباید شورت بگیریم تا تکلیف بازار مشخص شود. در روند صعودی هم همینطور </w:t>
      </w:r>
    </w:p>
    <w:p w14:paraId="1ACFDB6F" w14:textId="2F68E490" w:rsidR="00DB0403" w:rsidRDefault="002D0119">
      <w:pPr>
        <w:pStyle w:val="ListParagraph"/>
        <w:numPr>
          <w:ilvl w:val="0"/>
          <w:numId w:val="13"/>
        </w:numPr>
      </w:pPr>
      <w:r>
        <w:rPr>
          <w:rFonts w:hint="cs"/>
          <w:rtl/>
        </w:rPr>
        <w:t xml:space="preserve">تا زمانیکه خط روند نشکسته ما هنوز در روند قبلی هستیم. </w:t>
      </w:r>
    </w:p>
    <w:p w14:paraId="58444797" w14:textId="0D03E075" w:rsidR="002D0119" w:rsidRDefault="002D0119" w:rsidP="002D0119">
      <w:pPr>
        <w:pStyle w:val="Heading1"/>
        <w:rPr>
          <w:rtl/>
        </w:rPr>
      </w:pPr>
      <w:r>
        <w:rPr>
          <w:rFonts w:hint="cs"/>
          <w:rtl/>
        </w:rPr>
        <w:t>ویدئوی 14: بازگشت روند ها</w:t>
      </w:r>
    </w:p>
    <w:p w14:paraId="453DE269" w14:textId="11F9CF95" w:rsidR="002D0119" w:rsidRDefault="002D0119">
      <w:pPr>
        <w:pStyle w:val="ListParagraph"/>
        <w:numPr>
          <w:ilvl w:val="0"/>
          <w:numId w:val="14"/>
        </w:numPr>
      </w:pPr>
      <w:r>
        <w:rPr>
          <w:rFonts w:hint="cs"/>
          <w:rtl/>
        </w:rPr>
        <w:t>در بازار صعودی وقتی که یک سقف پایینتر میبینیم منتظر شکستن خط روند هستیم. با شکستن خط روند منتظر پول بک به نصف کندل شکستن خط روند یا بریک آوت میمانیم و بادیدن تایید ورود میکنیم.</w:t>
      </w:r>
    </w:p>
    <w:p w14:paraId="25F23D14" w14:textId="3CFD9AEC" w:rsidR="002D0119" w:rsidRDefault="00C8691A">
      <w:pPr>
        <w:pStyle w:val="ListParagraph"/>
        <w:numPr>
          <w:ilvl w:val="0"/>
          <w:numId w:val="14"/>
        </w:numPr>
      </w:pPr>
      <w:r>
        <w:rPr>
          <w:rFonts w:hint="cs"/>
          <w:rtl/>
        </w:rPr>
        <w:lastRenderedPageBreak/>
        <w:t xml:space="preserve">اگر سقف و کف ها قاطی پاتی است و کف بالاتر و سقف پایین تر و برعکس آن مدام رخ میدهد ما در یک تراکم هستیم. تراکم را در ناحیه های کوچک میبیند. </w:t>
      </w:r>
    </w:p>
    <w:p w14:paraId="2789BF1C" w14:textId="4736B61B" w:rsidR="00C8691A" w:rsidRDefault="00C8691A">
      <w:pPr>
        <w:pStyle w:val="ListParagraph"/>
        <w:numPr>
          <w:ilvl w:val="0"/>
          <w:numId w:val="14"/>
        </w:numPr>
      </w:pPr>
      <w:r>
        <w:rPr>
          <w:rFonts w:hint="cs"/>
          <w:rtl/>
        </w:rPr>
        <w:t xml:space="preserve">بعد از تراکم بازار به هر طرف بشکند احتمالاً روند پر فشار خواهد بود. </w:t>
      </w:r>
    </w:p>
    <w:p w14:paraId="07E22847" w14:textId="570505F2" w:rsidR="00C8691A" w:rsidRDefault="00C8691A">
      <w:pPr>
        <w:pStyle w:val="ListParagraph"/>
        <w:numPr>
          <w:ilvl w:val="0"/>
          <w:numId w:val="14"/>
        </w:numPr>
      </w:pPr>
      <w:r>
        <w:rPr>
          <w:rFonts w:hint="cs"/>
          <w:rtl/>
        </w:rPr>
        <w:t>وقتی موقعیت نزولی شکست احتمال شروع فاز صعودی میدهیم و وسط کندل بریک آوت یک ناحیه برای دی</w:t>
      </w:r>
      <w:r w:rsidR="002D746A">
        <w:rPr>
          <w:rFonts w:hint="cs"/>
          <w:rtl/>
        </w:rPr>
        <w:t>د</w:t>
      </w:r>
      <w:r>
        <w:rPr>
          <w:rFonts w:hint="cs"/>
          <w:rtl/>
        </w:rPr>
        <w:t xml:space="preserve">ن پول بک داریم و با دیدن پین بار و تایید میتوانیم پوزیشن بگیریم. </w:t>
      </w:r>
    </w:p>
    <w:p w14:paraId="6FF92E17" w14:textId="0740787D" w:rsidR="00C8691A" w:rsidRDefault="009D4575">
      <w:pPr>
        <w:pStyle w:val="ListParagraph"/>
        <w:numPr>
          <w:ilvl w:val="0"/>
          <w:numId w:val="14"/>
        </w:numPr>
      </w:pPr>
      <w:r>
        <w:rPr>
          <w:rFonts w:hint="cs"/>
          <w:rtl/>
        </w:rPr>
        <w:t xml:space="preserve">بازار روند نزولی را شکسته و به آپ ترند تبدیل شده روی مقاومت شورت بگیری منتظر تی پی بر روی کف قبلی نباشیم و باید کف های قبلی روند نزولی قبل که بازار دچار سکته و افت فشار شده را بعنوان کف در نظر بگیریم. </w:t>
      </w:r>
    </w:p>
    <w:p w14:paraId="75152DC0" w14:textId="1BEA63E9" w:rsidR="009D4575" w:rsidRDefault="00F856C2" w:rsidP="00F856C2">
      <w:pPr>
        <w:pStyle w:val="Heading2"/>
        <w:rPr>
          <w:rtl/>
        </w:rPr>
      </w:pPr>
      <w:r>
        <w:rPr>
          <w:rFonts w:hint="cs"/>
          <w:rtl/>
        </w:rPr>
        <w:t>شکست تراکم یک روند پر قدرت شکل میدهد.</w:t>
      </w:r>
    </w:p>
    <w:p w14:paraId="64406645" w14:textId="5E081131" w:rsidR="00F856C2" w:rsidRDefault="00E95728">
      <w:pPr>
        <w:pStyle w:val="ListParagraph"/>
        <w:numPr>
          <w:ilvl w:val="0"/>
          <w:numId w:val="15"/>
        </w:numPr>
      </w:pPr>
      <w:r>
        <w:rPr>
          <w:rFonts w:hint="cs"/>
          <w:rtl/>
        </w:rPr>
        <w:t xml:space="preserve">بعد از شکست تراکم بازار در یک جهت سیگنال بار و اینتری بار باید بدهد که ورود کنیم. میتوانیم منتظر پولبک به روند شکستن هم بمانیم. </w:t>
      </w:r>
    </w:p>
    <w:p w14:paraId="6924E56E" w14:textId="79B26849" w:rsidR="00E95728" w:rsidRDefault="00F8603F">
      <w:pPr>
        <w:pStyle w:val="ListParagraph"/>
        <w:numPr>
          <w:ilvl w:val="0"/>
          <w:numId w:val="15"/>
        </w:numPr>
      </w:pPr>
      <w:r>
        <w:rPr>
          <w:rFonts w:hint="cs"/>
          <w:rtl/>
        </w:rPr>
        <w:t>اگر در پوزیشن لانگ هستیم و سقف پایینتر دیدیم پوزیشن رو میبندیم.</w:t>
      </w:r>
    </w:p>
    <w:p w14:paraId="5B1FF0EB" w14:textId="755B001E" w:rsidR="00F8603F" w:rsidRDefault="00F8603F">
      <w:pPr>
        <w:pStyle w:val="ListParagraph"/>
        <w:numPr>
          <w:ilvl w:val="0"/>
          <w:numId w:val="15"/>
        </w:numPr>
      </w:pPr>
      <w:r>
        <w:rPr>
          <w:rFonts w:hint="cs"/>
          <w:rtl/>
        </w:rPr>
        <w:t xml:space="preserve">شدوهای بزرگ در یک جهت تمام سفارش ها را فعال میکند و همین باعث میشود که بازار در سری های بعد احتمالا از آن ناحیه رد شود و آن ناحیه یک مقاومت خوب برای لانگ گرفتن در آینده است. </w:t>
      </w:r>
      <w:r w:rsidR="004972F7">
        <w:rPr>
          <w:rFonts w:hint="cs"/>
          <w:rtl/>
        </w:rPr>
        <w:t xml:space="preserve">بعد از شدوی بزرگ احتمالا در برخورد سوم به این شدو شکستن شدو </w:t>
      </w:r>
      <w:r w:rsidR="00732A71">
        <w:rPr>
          <w:rFonts w:hint="cs"/>
          <w:rtl/>
        </w:rPr>
        <w:t>را خواهیم داشت</w:t>
      </w:r>
      <w:r w:rsidR="004972F7">
        <w:rPr>
          <w:rFonts w:hint="cs"/>
          <w:rtl/>
        </w:rPr>
        <w:t xml:space="preserve">. کف های بالاتر هم باید ببینیم که برای شکستن سقف برنامه بریزیم. </w:t>
      </w:r>
    </w:p>
    <w:p w14:paraId="13B0E578" w14:textId="102FC419" w:rsidR="004972F7" w:rsidRDefault="0077327B">
      <w:pPr>
        <w:pStyle w:val="ListParagraph"/>
        <w:numPr>
          <w:ilvl w:val="0"/>
          <w:numId w:val="15"/>
        </w:numPr>
      </w:pPr>
      <w:r>
        <w:rPr>
          <w:rFonts w:hint="cs"/>
          <w:rtl/>
        </w:rPr>
        <w:t xml:space="preserve">در یک دقیقه تردینگ رنج دیده و مدام در کف میخرد و در سقف میفروشد. </w:t>
      </w:r>
    </w:p>
    <w:p w14:paraId="17F739B5" w14:textId="0BEC25E3" w:rsidR="0077327B" w:rsidRDefault="0077327B" w:rsidP="00794A90">
      <w:pPr>
        <w:pStyle w:val="Heading1"/>
        <w:rPr>
          <w:rtl/>
        </w:rPr>
      </w:pPr>
      <w:r>
        <w:rPr>
          <w:rFonts w:hint="cs"/>
          <w:rtl/>
        </w:rPr>
        <w:t xml:space="preserve">ویدئو 15: </w:t>
      </w:r>
      <w:r w:rsidR="00794A90">
        <w:rPr>
          <w:rFonts w:hint="cs"/>
          <w:rtl/>
        </w:rPr>
        <w:t>قدرت روند</w:t>
      </w:r>
    </w:p>
    <w:p w14:paraId="3E436E04" w14:textId="750A9C38" w:rsidR="00794A90" w:rsidRDefault="00443EB6">
      <w:pPr>
        <w:pStyle w:val="ListParagraph"/>
        <w:numPr>
          <w:ilvl w:val="0"/>
          <w:numId w:val="16"/>
        </w:numPr>
      </w:pPr>
      <w:r>
        <w:rPr>
          <w:rFonts w:hint="cs"/>
          <w:rtl/>
        </w:rPr>
        <w:t xml:space="preserve">فاصله سقف و کف ها از همدیگر نشانه قدرت روند است. فاصله سقف از کف قبلی را باید اندازه بگیریم. </w:t>
      </w:r>
    </w:p>
    <w:p w14:paraId="1B6B62CA" w14:textId="49614426" w:rsidR="00D76E55" w:rsidRDefault="00D76E55" w:rsidP="00D76E55">
      <w:pPr>
        <w:pStyle w:val="Heading2"/>
      </w:pPr>
      <w:r>
        <w:rPr>
          <w:rFonts w:hint="cs"/>
          <w:rtl/>
        </w:rPr>
        <w:t>روند بسیار قوی</w:t>
      </w:r>
    </w:p>
    <w:p w14:paraId="3CB5A2D0" w14:textId="4A056F84" w:rsidR="00443EB6" w:rsidRDefault="00443EB6">
      <w:pPr>
        <w:pStyle w:val="ListParagraph"/>
        <w:numPr>
          <w:ilvl w:val="0"/>
          <w:numId w:val="16"/>
        </w:numPr>
      </w:pPr>
      <w:r>
        <w:rPr>
          <w:rFonts w:hint="cs"/>
          <w:rtl/>
        </w:rPr>
        <w:lastRenderedPageBreak/>
        <w:t xml:space="preserve">اگر کف فعلی سقف قبلی را تاچ یا سوراخ نکند روند همچنان </w:t>
      </w:r>
      <w:r w:rsidR="00D76E55">
        <w:rPr>
          <w:rFonts w:hint="cs"/>
          <w:rtl/>
        </w:rPr>
        <w:t xml:space="preserve">بسیار </w:t>
      </w:r>
      <w:r>
        <w:rPr>
          <w:rFonts w:hint="cs"/>
          <w:rtl/>
        </w:rPr>
        <w:t xml:space="preserve">قوی است. </w:t>
      </w:r>
    </w:p>
    <w:p w14:paraId="790CDCAC" w14:textId="6B7B06AD" w:rsidR="00D76E55" w:rsidRDefault="00D76E55" w:rsidP="00D76E55">
      <w:pPr>
        <w:pStyle w:val="Heading2"/>
      </w:pPr>
      <w:r>
        <w:rPr>
          <w:rFonts w:hint="cs"/>
          <w:rtl/>
        </w:rPr>
        <w:t>روند قوی</w:t>
      </w:r>
    </w:p>
    <w:p w14:paraId="28F2DA2F" w14:textId="15A7054E" w:rsidR="00443EB6" w:rsidRDefault="00D76E55">
      <w:pPr>
        <w:pStyle w:val="ListParagraph"/>
        <w:numPr>
          <w:ilvl w:val="0"/>
          <w:numId w:val="16"/>
        </w:numPr>
      </w:pPr>
      <w:r>
        <w:rPr>
          <w:rFonts w:hint="cs"/>
          <w:rtl/>
        </w:rPr>
        <w:t xml:space="preserve">روند قوی روندی است که سقف قبلی و کف فعلی دقیقا در یک ناحیه قرار دارند. </w:t>
      </w:r>
    </w:p>
    <w:p w14:paraId="35966173" w14:textId="7B92217A" w:rsidR="00443EB6" w:rsidRDefault="00D76E55" w:rsidP="00D76E55">
      <w:pPr>
        <w:pStyle w:val="Heading2"/>
        <w:rPr>
          <w:rtl/>
        </w:rPr>
      </w:pPr>
      <w:r>
        <w:rPr>
          <w:rFonts w:hint="cs"/>
          <w:rtl/>
        </w:rPr>
        <w:t>روند متوسط</w:t>
      </w:r>
    </w:p>
    <w:p w14:paraId="12BC3CFE" w14:textId="4A6CE32A" w:rsidR="00D76E55" w:rsidRDefault="00D76E55">
      <w:pPr>
        <w:pStyle w:val="ListParagraph"/>
        <w:numPr>
          <w:ilvl w:val="0"/>
          <w:numId w:val="16"/>
        </w:numPr>
      </w:pPr>
      <w:r>
        <w:rPr>
          <w:rFonts w:hint="cs"/>
          <w:rtl/>
        </w:rPr>
        <w:t>کف ها سقف قبلی را سوراخ میکند ولی همچنان کف های بالاتر و سقف های بالاتر داریم.</w:t>
      </w:r>
    </w:p>
    <w:p w14:paraId="7A362A21" w14:textId="52C7DCAF" w:rsidR="00D76E55" w:rsidRDefault="00D76E55" w:rsidP="00D76E55">
      <w:pPr>
        <w:pStyle w:val="Heading2"/>
        <w:rPr>
          <w:rtl/>
        </w:rPr>
      </w:pPr>
      <w:r>
        <w:rPr>
          <w:rFonts w:hint="cs"/>
          <w:rtl/>
        </w:rPr>
        <w:t>روند ضعیف</w:t>
      </w:r>
    </w:p>
    <w:p w14:paraId="73EFB5C1" w14:textId="0E0A228B" w:rsidR="00D76E55" w:rsidRDefault="00E66E89">
      <w:pPr>
        <w:pStyle w:val="ListParagraph"/>
        <w:numPr>
          <w:ilvl w:val="0"/>
          <w:numId w:val="16"/>
        </w:numPr>
      </w:pPr>
      <w:r>
        <w:rPr>
          <w:rFonts w:hint="cs"/>
          <w:rtl/>
        </w:rPr>
        <w:t xml:space="preserve">سقف و کف منظم نداریم و مدام سقف و کف بالا و پایین میزنیم ولی کلیت بازار صعودی و یا نزولی است. این روند بسیار ضعیف است. </w:t>
      </w:r>
    </w:p>
    <w:p w14:paraId="6E7351FA" w14:textId="15EFF446" w:rsidR="00E66E89" w:rsidRDefault="00E66E89">
      <w:pPr>
        <w:pStyle w:val="ListParagraph"/>
        <w:numPr>
          <w:ilvl w:val="0"/>
          <w:numId w:val="16"/>
        </w:numPr>
      </w:pPr>
      <w:r>
        <w:rPr>
          <w:rFonts w:hint="cs"/>
          <w:rtl/>
        </w:rPr>
        <w:t>روند ضعیف را مانند تریدینگ رنج ترید میکینم.</w:t>
      </w:r>
    </w:p>
    <w:p w14:paraId="24666FB9" w14:textId="5292A9AF" w:rsidR="00596D32" w:rsidRDefault="00596D32" w:rsidP="00596D32">
      <w:pPr>
        <w:pStyle w:val="Heading2"/>
        <w:rPr>
          <w:rtl/>
        </w:rPr>
      </w:pPr>
      <w:r>
        <w:rPr>
          <w:rFonts w:hint="cs"/>
          <w:rtl/>
        </w:rPr>
        <w:t>نکته</w:t>
      </w:r>
    </w:p>
    <w:p w14:paraId="53473A07" w14:textId="7FCBD29C" w:rsidR="00596D32" w:rsidRDefault="00596D32" w:rsidP="00596D32">
      <w:pPr>
        <w:rPr>
          <w:rtl/>
        </w:rPr>
      </w:pPr>
      <w:r>
        <w:rPr>
          <w:rFonts w:hint="cs"/>
          <w:rtl/>
        </w:rPr>
        <w:t xml:space="preserve">میگوید که در روند 4 ساعته یک کف میبیند و روی آن برای سقف 4 ساعته روی تایم فریم 5 یا یک دقیقه ترید میکند و 10 تا 15 درصد با استاپ 0.5 پوزیشن میگیرد. </w:t>
      </w:r>
    </w:p>
    <w:p w14:paraId="45FA78AD" w14:textId="305428B4" w:rsidR="00F6042C" w:rsidRPr="00596D32" w:rsidRDefault="00F6042C" w:rsidP="00596D32">
      <w:r>
        <w:rPr>
          <w:rFonts w:hint="cs"/>
          <w:rtl/>
        </w:rPr>
        <w:t xml:space="preserve">در روند روزانه دیدن تردینگ رنج نشانه ضعف روند صعودی و نزولی قبل است. </w:t>
      </w:r>
    </w:p>
    <w:p w14:paraId="526E811F" w14:textId="1E2B90D2" w:rsidR="00E66E89" w:rsidRDefault="00240418" w:rsidP="00240418">
      <w:pPr>
        <w:pStyle w:val="Heading2"/>
        <w:rPr>
          <w:rtl/>
        </w:rPr>
      </w:pPr>
      <w:r>
        <w:rPr>
          <w:rFonts w:hint="cs"/>
          <w:rtl/>
        </w:rPr>
        <w:t xml:space="preserve">نشانه های </w:t>
      </w:r>
      <w:r w:rsidR="00596D32">
        <w:rPr>
          <w:rFonts w:hint="cs"/>
          <w:rtl/>
        </w:rPr>
        <w:t>ر</w:t>
      </w:r>
      <w:r>
        <w:rPr>
          <w:rFonts w:hint="cs"/>
          <w:rtl/>
        </w:rPr>
        <w:t>وند</w:t>
      </w:r>
      <w:r w:rsidR="00596D32">
        <w:rPr>
          <w:rFonts w:hint="cs"/>
          <w:rtl/>
        </w:rPr>
        <w:t xml:space="preserve"> پر قدرت</w:t>
      </w:r>
    </w:p>
    <w:p w14:paraId="30874AE5" w14:textId="0A0278DE" w:rsidR="00240418" w:rsidRDefault="00240418">
      <w:pPr>
        <w:pStyle w:val="ListParagraph"/>
        <w:numPr>
          <w:ilvl w:val="0"/>
          <w:numId w:val="17"/>
        </w:numPr>
      </w:pPr>
      <w:r>
        <w:rPr>
          <w:rFonts w:hint="cs"/>
          <w:rtl/>
        </w:rPr>
        <w:t xml:space="preserve">با یک گپ بازار شروع شود. </w:t>
      </w:r>
    </w:p>
    <w:p w14:paraId="036D9531" w14:textId="19C4A752" w:rsidR="00240418" w:rsidRDefault="00596D32">
      <w:pPr>
        <w:pStyle w:val="ListParagraph"/>
        <w:numPr>
          <w:ilvl w:val="0"/>
          <w:numId w:val="17"/>
        </w:numPr>
      </w:pPr>
      <w:r>
        <w:rPr>
          <w:rFonts w:hint="cs"/>
          <w:rtl/>
        </w:rPr>
        <w:t>وجود کف و سقف های بالاتر و یا پایینتر و داشتن حالت سوینگ(ترند)</w:t>
      </w:r>
    </w:p>
    <w:p w14:paraId="30E316E8" w14:textId="3D546B21" w:rsidR="00596D32" w:rsidRDefault="00596D32">
      <w:pPr>
        <w:pStyle w:val="ListParagraph"/>
        <w:numPr>
          <w:ilvl w:val="0"/>
          <w:numId w:val="17"/>
        </w:numPr>
      </w:pPr>
      <w:r>
        <w:rPr>
          <w:rFonts w:hint="cs"/>
          <w:rtl/>
        </w:rPr>
        <w:t xml:space="preserve">همپوشانی بین نواحی وجود ندارد. </w:t>
      </w:r>
    </w:p>
    <w:p w14:paraId="07F7DEE4" w14:textId="3CF9DD1B" w:rsidR="00596D32" w:rsidRDefault="00596D32">
      <w:pPr>
        <w:pStyle w:val="ListParagraph"/>
        <w:numPr>
          <w:ilvl w:val="0"/>
          <w:numId w:val="17"/>
        </w:numPr>
      </w:pPr>
      <w:r>
        <w:rPr>
          <w:rFonts w:hint="cs"/>
          <w:rtl/>
        </w:rPr>
        <w:t xml:space="preserve">کانالهای مهم خیلی اورشوت (سوراخ) نمی شوند. </w:t>
      </w:r>
    </w:p>
    <w:p w14:paraId="2F0B778E" w14:textId="041F8551" w:rsidR="00596D32" w:rsidRDefault="00596D32">
      <w:pPr>
        <w:pStyle w:val="ListParagraph"/>
        <w:numPr>
          <w:ilvl w:val="0"/>
          <w:numId w:val="17"/>
        </w:numPr>
      </w:pPr>
      <w:r>
        <w:rPr>
          <w:rFonts w:hint="cs"/>
          <w:rtl/>
        </w:rPr>
        <w:t xml:space="preserve">ودج ها بر خلاف جهت انتظار میشکنند. </w:t>
      </w:r>
    </w:p>
    <w:p w14:paraId="5D827644" w14:textId="7775849F" w:rsidR="00596D32" w:rsidRDefault="00F54226">
      <w:pPr>
        <w:pStyle w:val="ListParagraph"/>
        <w:numPr>
          <w:ilvl w:val="0"/>
          <w:numId w:val="17"/>
        </w:numPr>
      </w:pPr>
      <w:r>
        <w:rPr>
          <w:rFonts w:hint="cs"/>
          <w:rtl/>
        </w:rPr>
        <w:t xml:space="preserve">بازار برای 2 ساعت و یا بیشتر </w:t>
      </w:r>
      <w:r>
        <w:t>EMA 20</w:t>
      </w:r>
      <w:r>
        <w:rPr>
          <w:rFonts w:hint="cs"/>
          <w:rtl/>
        </w:rPr>
        <w:t xml:space="preserve"> را لمس نمی کند.</w:t>
      </w:r>
    </w:p>
    <w:p w14:paraId="7877C23B" w14:textId="75DD7D9C" w:rsidR="00F54226" w:rsidRDefault="00F54226">
      <w:pPr>
        <w:pStyle w:val="ListParagraph"/>
        <w:numPr>
          <w:ilvl w:val="0"/>
          <w:numId w:val="17"/>
        </w:numPr>
      </w:pPr>
      <w:r>
        <w:rPr>
          <w:rFonts w:hint="cs"/>
          <w:rtl/>
        </w:rPr>
        <w:lastRenderedPageBreak/>
        <w:t xml:space="preserve">به شما اجازه سود گرفتن در خلاف روند نمیدهد. </w:t>
      </w:r>
    </w:p>
    <w:p w14:paraId="30346F5E" w14:textId="4B1C3A42" w:rsidR="00F54226" w:rsidRDefault="00F54226">
      <w:pPr>
        <w:pStyle w:val="ListParagraph"/>
        <w:numPr>
          <w:ilvl w:val="0"/>
          <w:numId w:val="17"/>
        </w:numPr>
      </w:pPr>
      <w:r>
        <w:rPr>
          <w:rFonts w:hint="cs"/>
          <w:rtl/>
        </w:rPr>
        <w:t xml:space="preserve">پول بک ها کوچک و نهایتاً 12 پوینت خواهند بود. </w:t>
      </w:r>
    </w:p>
    <w:p w14:paraId="671F661D" w14:textId="70557502" w:rsidR="00F54226" w:rsidRDefault="00F54226">
      <w:pPr>
        <w:pStyle w:val="ListParagraph"/>
        <w:numPr>
          <w:ilvl w:val="0"/>
          <w:numId w:val="17"/>
        </w:numPr>
      </w:pPr>
      <w:r>
        <w:rPr>
          <w:rFonts w:hint="cs"/>
          <w:rtl/>
        </w:rPr>
        <w:t xml:space="preserve">برای اصلاح در زمان اصلاح میکند و نه در قیمت . یعنی اینکه بازار رنج میشود که استراحت کند. قیمت خیلی پایین نمیرود. </w:t>
      </w:r>
    </w:p>
    <w:p w14:paraId="4ACE96E2" w14:textId="209199F9" w:rsidR="00F6042C" w:rsidRDefault="00F6042C">
      <w:pPr>
        <w:pStyle w:val="ListParagraph"/>
        <w:numPr>
          <w:ilvl w:val="0"/>
          <w:numId w:val="17"/>
        </w:numPr>
      </w:pPr>
      <w:r>
        <w:rPr>
          <w:rFonts w:hint="cs"/>
          <w:rtl/>
        </w:rPr>
        <w:t xml:space="preserve">قیمت قبل از برخورد به </w:t>
      </w:r>
      <w:r>
        <w:t>EMA</w:t>
      </w:r>
      <w:r>
        <w:rPr>
          <w:rFonts w:hint="cs"/>
          <w:rtl/>
        </w:rPr>
        <w:t xml:space="preserve"> باز میگردد. خیلی </w:t>
      </w:r>
      <w:r>
        <w:t>EMA</w:t>
      </w:r>
      <w:r>
        <w:rPr>
          <w:rFonts w:hint="cs"/>
          <w:rtl/>
        </w:rPr>
        <w:t xml:space="preserve"> را تاچ نمیکند. </w:t>
      </w:r>
    </w:p>
    <w:p w14:paraId="253E1F02" w14:textId="44F8225A" w:rsidR="00F6042C" w:rsidRDefault="00F6042C">
      <w:pPr>
        <w:pStyle w:val="ListParagraph"/>
        <w:numPr>
          <w:ilvl w:val="0"/>
          <w:numId w:val="17"/>
        </w:numPr>
      </w:pPr>
      <w:r>
        <w:rPr>
          <w:rFonts w:hint="cs"/>
          <w:rtl/>
        </w:rPr>
        <w:t xml:space="preserve">خیلی دم و شدو در کندل ها مشاهده نمیشود.  </w:t>
      </w:r>
    </w:p>
    <w:p w14:paraId="12326BA5" w14:textId="732F8BC2" w:rsidR="00F6042C" w:rsidRDefault="00E16820" w:rsidP="00E16820">
      <w:pPr>
        <w:pStyle w:val="Heading1"/>
        <w:rPr>
          <w:rtl/>
        </w:rPr>
      </w:pPr>
      <w:r>
        <w:rPr>
          <w:rFonts w:hint="cs"/>
          <w:rtl/>
        </w:rPr>
        <w:t>ویدئوی 16: الگوهای تکنیکال کلاسیک</w:t>
      </w:r>
    </w:p>
    <w:p w14:paraId="7CB021D3" w14:textId="0BE9E663" w:rsidR="00F54226" w:rsidRDefault="00E16820">
      <w:pPr>
        <w:pStyle w:val="ListParagraph"/>
        <w:numPr>
          <w:ilvl w:val="0"/>
          <w:numId w:val="17"/>
        </w:numPr>
      </w:pPr>
      <w:r>
        <w:rPr>
          <w:rFonts w:hint="cs"/>
          <w:rtl/>
        </w:rPr>
        <w:t xml:space="preserve">از الگوهای کلاسیک برای اینکه تشخیص بدهد که باید پوزیشن بگیرد استفاده میکند. مثلا در تریدنگ رنج قیمت قبل از رسیدن به سقف از یک الگو خارج میشود. </w:t>
      </w:r>
    </w:p>
    <w:p w14:paraId="2A21B88D" w14:textId="1971ACD2" w:rsidR="00D0434E" w:rsidRDefault="00D0434E">
      <w:pPr>
        <w:pStyle w:val="ListParagraph"/>
        <w:numPr>
          <w:ilvl w:val="0"/>
          <w:numId w:val="17"/>
        </w:numPr>
      </w:pPr>
      <w:r>
        <w:rPr>
          <w:rFonts w:hint="cs"/>
          <w:rtl/>
        </w:rPr>
        <w:t>تمام الگوها یک تراکم هستند بنابراین بعد از تراکم روند پر قدرت داریم برای همین الگوها برای ما مهم هستند.</w:t>
      </w:r>
    </w:p>
    <w:p w14:paraId="4D1A0A44" w14:textId="1A494C98" w:rsidR="00D0434E" w:rsidRDefault="00D0434E">
      <w:pPr>
        <w:pStyle w:val="ListParagraph"/>
        <w:numPr>
          <w:ilvl w:val="0"/>
          <w:numId w:val="17"/>
        </w:numPr>
      </w:pPr>
      <w:r>
        <w:rPr>
          <w:rFonts w:hint="cs"/>
          <w:rtl/>
        </w:rPr>
        <w:t xml:space="preserve">همه تراکم ها کانال هستند. کانال همان ترند است. </w:t>
      </w:r>
    </w:p>
    <w:p w14:paraId="20793FCF" w14:textId="02F55F7D" w:rsidR="00F8603F" w:rsidRDefault="00E16820" w:rsidP="00E16820">
      <w:pPr>
        <w:pStyle w:val="Heading2"/>
        <w:rPr>
          <w:rtl/>
        </w:rPr>
      </w:pPr>
      <w:r>
        <w:rPr>
          <w:rFonts w:hint="cs"/>
          <w:rtl/>
        </w:rPr>
        <w:t>الگوی پرچم</w:t>
      </w:r>
    </w:p>
    <w:p w14:paraId="42190448" w14:textId="338C17DD" w:rsidR="00D0434E" w:rsidRDefault="00D0434E">
      <w:pPr>
        <w:pStyle w:val="ListParagraph"/>
        <w:numPr>
          <w:ilvl w:val="0"/>
          <w:numId w:val="18"/>
        </w:numPr>
      </w:pPr>
      <w:r>
        <w:rPr>
          <w:rFonts w:hint="cs"/>
          <w:rtl/>
        </w:rPr>
        <w:t xml:space="preserve">روند با </w:t>
      </w:r>
      <w:r>
        <w:t>HH</w:t>
      </w:r>
      <w:r>
        <w:rPr>
          <w:rFonts w:hint="cs"/>
          <w:rtl/>
        </w:rPr>
        <w:t xml:space="preserve"> و </w:t>
      </w:r>
      <w:r>
        <w:t>HL</w:t>
      </w:r>
      <w:r>
        <w:rPr>
          <w:rFonts w:hint="cs"/>
          <w:rtl/>
        </w:rPr>
        <w:t xml:space="preserve"> شروع شده و به سمت بالا است. اما بعد به ناحیه ایی میرسد و </w:t>
      </w:r>
      <w:r>
        <w:t>LH</w:t>
      </w:r>
      <w:r>
        <w:rPr>
          <w:rFonts w:hint="cs"/>
          <w:rtl/>
        </w:rPr>
        <w:t xml:space="preserve"> و </w:t>
      </w:r>
      <w:r>
        <w:t>LL</w:t>
      </w:r>
      <w:r>
        <w:rPr>
          <w:rFonts w:hint="cs"/>
          <w:rtl/>
        </w:rPr>
        <w:t xml:space="preserve"> میزند و بازار در یک ناحیه متراکم میشود. </w:t>
      </w:r>
    </w:p>
    <w:p w14:paraId="6B274694" w14:textId="3BF57AD6" w:rsidR="00E16820" w:rsidRDefault="00D0434E" w:rsidP="00D0434E">
      <w:pPr>
        <w:rPr>
          <w:rtl/>
        </w:rPr>
      </w:pPr>
      <w:r>
        <w:rPr>
          <w:rFonts w:hint="cs"/>
          <w:rtl/>
        </w:rPr>
        <w:t xml:space="preserve">در الگوی فلگ ما یک میله داریم و بعد از آن قیمت در زمان و قیمت و یا فقط در زمان و یا فقط در قیمت اصلاحیه کمی میدهد. الگوی فلگ شکل میگیرد. </w:t>
      </w:r>
    </w:p>
    <w:p w14:paraId="76AD16C2" w14:textId="161D4F4A" w:rsidR="00D0434E" w:rsidRDefault="00D0434E" w:rsidP="00D0434E">
      <w:pPr>
        <w:rPr>
          <w:rtl/>
        </w:rPr>
      </w:pPr>
      <w:r>
        <w:rPr>
          <w:rFonts w:hint="cs"/>
          <w:rtl/>
        </w:rPr>
        <w:t xml:space="preserve">اصلاح قیمت در الگوی فلگ میتواند در الگوی مستطیل و یا الگوی مثلث باشد. </w:t>
      </w:r>
    </w:p>
    <w:p w14:paraId="6EA3467A" w14:textId="0B31ACD8" w:rsidR="00D0434E" w:rsidRDefault="00D0434E">
      <w:pPr>
        <w:pStyle w:val="ListParagraph"/>
        <w:numPr>
          <w:ilvl w:val="0"/>
          <w:numId w:val="18"/>
        </w:numPr>
        <w:rPr>
          <w:highlight w:val="yellow"/>
        </w:rPr>
      </w:pPr>
      <w:r w:rsidRPr="00D0434E">
        <w:rPr>
          <w:rFonts w:hint="cs"/>
          <w:highlight w:val="yellow"/>
          <w:rtl/>
        </w:rPr>
        <w:t>اولین سناریو در الگوی فل</w:t>
      </w:r>
      <w:r w:rsidR="00866787">
        <w:rPr>
          <w:rFonts w:hint="cs"/>
          <w:highlight w:val="yellow"/>
          <w:rtl/>
        </w:rPr>
        <w:t>گ</w:t>
      </w:r>
      <w:r w:rsidRPr="00D0434E">
        <w:rPr>
          <w:rFonts w:hint="cs"/>
          <w:highlight w:val="yellow"/>
          <w:rtl/>
        </w:rPr>
        <w:t xml:space="preserve"> </w:t>
      </w:r>
      <w:r w:rsidR="00866787">
        <w:rPr>
          <w:rFonts w:hint="cs"/>
          <w:highlight w:val="yellow"/>
          <w:rtl/>
        </w:rPr>
        <w:t xml:space="preserve">در روند صعودی، </w:t>
      </w:r>
      <w:r w:rsidRPr="00D0434E">
        <w:rPr>
          <w:rFonts w:hint="cs"/>
          <w:highlight w:val="yellow"/>
          <w:rtl/>
        </w:rPr>
        <w:t xml:space="preserve">صعود دوباره است. </w:t>
      </w:r>
    </w:p>
    <w:p w14:paraId="01D83672" w14:textId="618B9001" w:rsidR="00D0434E" w:rsidRDefault="00840930">
      <w:pPr>
        <w:pStyle w:val="ListParagraph"/>
        <w:numPr>
          <w:ilvl w:val="0"/>
          <w:numId w:val="18"/>
        </w:numPr>
      </w:pPr>
      <w:r>
        <w:rPr>
          <w:rFonts w:hint="cs"/>
          <w:rtl/>
        </w:rPr>
        <w:t xml:space="preserve">اگر الگوی فلگ ادامه دهنده شد. اندازه میله پرچم بالا خواهد رفت. </w:t>
      </w:r>
    </w:p>
    <w:p w14:paraId="6D9D61F5" w14:textId="3B95BB7E" w:rsidR="00840930" w:rsidRDefault="00E94FFF">
      <w:pPr>
        <w:pStyle w:val="ListParagraph"/>
        <w:numPr>
          <w:ilvl w:val="0"/>
          <w:numId w:val="18"/>
        </w:numPr>
      </w:pPr>
      <w:r>
        <w:rPr>
          <w:rFonts w:hint="cs"/>
          <w:rtl/>
        </w:rPr>
        <w:t xml:space="preserve"> اگر روی فلگ اصلاح قیمت بیش از 38% فیبوناچی باشد الگو فلگ نیست. در الگوی فلگ قیمت نباید خیلی اصلاح کند. </w:t>
      </w:r>
    </w:p>
    <w:p w14:paraId="02123179" w14:textId="4B52F0AA" w:rsidR="00E94FFF" w:rsidRDefault="00941FE1">
      <w:pPr>
        <w:pStyle w:val="ListParagraph"/>
        <w:numPr>
          <w:ilvl w:val="0"/>
          <w:numId w:val="18"/>
        </w:numPr>
      </w:pPr>
      <w:r>
        <w:rPr>
          <w:rFonts w:hint="cs"/>
          <w:rtl/>
        </w:rPr>
        <w:lastRenderedPageBreak/>
        <w:t xml:space="preserve">بعد از شکست الگوی پرچم میتوانیم روی پولبک بعدی هم ورود کنیم. پولبک میتواند تا نصف کندل بریک آوت پایین بیایید. </w:t>
      </w:r>
      <w:r w:rsidR="00141F19">
        <w:rPr>
          <w:rFonts w:hint="cs"/>
          <w:rtl/>
        </w:rPr>
        <w:t xml:space="preserve">استاپ زیر پین بار یا زیر الگوی پرچم است. </w:t>
      </w:r>
    </w:p>
    <w:p w14:paraId="3B1F93D7" w14:textId="45570863" w:rsidR="00941FE1" w:rsidRDefault="00141F19">
      <w:pPr>
        <w:pStyle w:val="ListParagraph"/>
        <w:numPr>
          <w:ilvl w:val="0"/>
          <w:numId w:val="18"/>
        </w:numPr>
      </w:pPr>
      <w:r>
        <w:rPr>
          <w:rFonts w:hint="cs"/>
          <w:rtl/>
        </w:rPr>
        <w:t xml:space="preserve">اگر اصلاح زمانی فلگ طولانی شود دیگر خیلی لانگ نخواهیم دید و نباید منتظر این باشیم که به اندازه میله صعود کنیم. </w:t>
      </w:r>
    </w:p>
    <w:p w14:paraId="39943577" w14:textId="38E3D1AD" w:rsidR="00141F19" w:rsidRDefault="00CD7982">
      <w:pPr>
        <w:pStyle w:val="ListParagraph"/>
        <w:numPr>
          <w:ilvl w:val="0"/>
          <w:numId w:val="18"/>
        </w:numPr>
      </w:pPr>
      <w:r>
        <w:rPr>
          <w:rFonts w:hint="cs"/>
          <w:rtl/>
        </w:rPr>
        <w:t xml:space="preserve">وقتی الگوی فلگ داریم در ناحیه فلگ شورت نمیگیریم زیرا هر آن بازار میتواند به جهت بای خود ادامه دهد و استاپ ما را بزند. </w:t>
      </w:r>
    </w:p>
    <w:p w14:paraId="024675B6" w14:textId="3B200C3B" w:rsidR="00CD7982" w:rsidRDefault="00084673" w:rsidP="00084673">
      <w:pPr>
        <w:pStyle w:val="Heading2"/>
        <w:rPr>
          <w:rtl/>
        </w:rPr>
      </w:pPr>
      <w:r>
        <w:rPr>
          <w:rFonts w:hint="cs"/>
          <w:rtl/>
        </w:rPr>
        <w:t>خلاف روند اصلی بازار معامله نمیکند.</w:t>
      </w:r>
    </w:p>
    <w:p w14:paraId="32FC2B56" w14:textId="693326C2" w:rsidR="00084673" w:rsidRDefault="00084673">
      <w:pPr>
        <w:pStyle w:val="ListParagraph"/>
        <w:numPr>
          <w:ilvl w:val="0"/>
          <w:numId w:val="19"/>
        </w:numPr>
      </w:pPr>
      <w:r>
        <w:rPr>
          <w:rFonts w:hint="cs"/>
          <w:rtl/>
        </w:rPr>
        <w:t>تشخیص روند در تایم فریم 4 ساعته انجام میشود.</w:t>
      </w:r>
    </w:p>
    <w:p w14:paraId="6CE540C5" w14:textId="73C9DFA1" w:rsidR="00084673" w:rsidRDefault="0022553C" w:rsidP="0022553C">
      <w:pPr>
        <w:pStyle w:val="Heading2"/>
        <w:rPr>
          <w:rtl/>
        </w:rPr>
      </w:pPr>
      <w:r>
        <w:rPr>
          <w:rFonts w:hint="cs"/>
          <w:rtl/>
        </w:rPr>
        <w:t>نقطه ورود یک دقیقه است</w:t>
      </w:r>
    </w:p>
    <w:p w14:paraId="132A6594" w14:textId="7D41D82D" w:rsidR="001D145A" w:rsidRDefault="001D145A">
      <w:pPr>
        <w:pStyle w:val="ListParagraph"/>
        <w:numPr>
          <w:ilvl w:val="0"/>
          <w:numId w:val="19"/>
        </w:numPr>
      </w:pPr>
      <w:r>
        <w:rPr>
          <w:rFonts w:hint="cs"/>
          <w:rtl/>
        </w:rPr>
        <w:t xml:space="preserve">روی پول بک 15 دقیقه یک پوینت از قله قبلی بالاتر ورود میکند و منتظر بسته شدن کندل نمی شود. اما احتمالا روی 1 دقیقه کندل های مناسب دیده است. </w:t>
      </w:r>
    </w:p>
    <w:p w14:paraId="54D79461" w14:textId="05C30600" w:rsidR="001D145A" w:rsidRDefault="001D145A">
      <w:pPr>
        <w:pStyle w:val="ListParagraph"/>
        <w:numPr>
          <w:ilvl w:val="0"/>
          <w:numId w:val="19"/>
        </w:numPr>
      </w:pPr>
      <w:r>
        <w:rPr>
          <w:rFonts w:hint="cs"/>
          <w:rtl/>
        </w:rPr>
        <w:t>در بازار صعودی کف تردینگ رنج بای میزنیم و دیگر سقف ها را در تایم 5 و یک نمیگیریم. اگر هم گرفتیم منتظر بهانه برای خروجیم.</w:t>
      </w:r>
    </w:p>
    <w:p w14:paraId="4A665350" w14:textId="4A90AB87" w:rsidR="001D145A" w:rsidRDefault="00CA52B3" w:rsidP="00CA52B3">
      <w:pPr>
        <w:pStyle w:val="Heading1"/>
        <w:rPr>
          <w:rtl/>
        </w:rPr>
      </w:pPr>
      <w:r>
        <w:rPr>
          <w:rFonts w:hint="cs"/>
          <w:rtl/>
        </w:rPr>
        <w:t xml:space="preserve">ویدئو 17: </w:t>
      </w:r>
    </w:p>
    <w:p w14:paraId="4E539306" w14:textId="61704A8A" w:rsidR="00CA52B3" w:rsidRDefault="00CA52B3">
      <w:pPr>
        <w:pStyle w:val="ListParagraph"/>
        <w:numPr>
          <w:ilvl w:val="0"/>
          <w:numId w:val="20"/>
        </w:numPr>
      </w:pPr>
      <w:r>
        <w:rPr>
          <w:rFonts w:hint="cs"/>
          <w:rtl/>
        </w:rPr>
        <w:t xml:space="preserve">در یک ساعته یک روند صعودی و یک اصلاح را پرچم میبیند و برای لانگ گرفتن برنامه میچیند و روی نقاطی که به سقف پرچم خورده تی پی تعیین میکند. </w:t>
      </w:r>
    </w:p>
    <w:p w14:paraId="13498CAD" w14:textId="3D501D82" w:rsidR="00CA52B3" w:rsidRDefault="00F50B61">
      <w:pPr>
        <w:pStyle w:val="ListParagraph"/>
        <w:numPr>
          <w:ilvl w:val="0"/>
          <w:numId w:val="20"/>
        </w:numPr>
      </w:pPr>
      <w:r>
        <w:rPr>
          <w:rFonts w:hint="cs"/>
          <w:rtl/>
        </w:rPr>
        <w:t xml:space="preserve">در پانزده دقیقه یک الگوی ریزشی دیده و روی آن در بخش های کوچکی مدام پرچم میبیند و روی آن شورت میگیرد. </w:t>
      </w:r>
    </w:p>
    <w:p w14:paraId="2C9CBC4B" w14:textId="32FCFDE9" w:rsidR="00F50B61" w:rsidRDefault="003C23E3">
      <w:pPr>
        <w:pStyle w:val="ListParagraph"/>
        <w:numPr>
          <w:ilvl w:val="0"/>
          <w:numId w:val="20"/>
        </w:numPr>
      </w:pPr>
      <w:r>
        <w:rPr>
          <w:rFonts w:hint="cs"/>
          <w:rtl/>
        </w:rPr>
        <w:t xml:space="preserve">در چهارساعته یک روند نزولی میبیند و منتظر دیدن پرچم است و روی آن در تایم فریم پایین معامله خواهد کرد. </w:t>
      </w:r>
    </w:p>
    <w:p w14:paraId="25001F97" w14:textId="3DB18619" w:rsidR="003C23E3" w:rsidRDefault="00394544">
      <w:pPr>
        <w:pStyle w:val="ListParagraph"/>
        <w:numPr>
          <w:ilvl w:val="0"/>
          <w:numId w:val="20"/>
        </w:numPr>
      </w:pPr>
      <w:r>
        <w:rPr>
          <w:rFonts w:hint="cs"/>
          <w:rtl/>
        </w:rPr>
        <w:t>بعد از شکستن تریدینگ رن</w:t>
      </w:r>
      <w:r w:rsidR="00866787">
        <w:rPr>
          <w:rFonts w:hint="cs"/>
          <w:rtl/>
        </w:rPr>
        <w:t>ج</w:t>
      </w:r>
      <w:r>
        <w:rPr>
          <w:rFonts w:hint="cs"/>
          <w:rtl/>
        </w:rPr>
        <w:t xml:space="preserve"> بجای پول بک میتوان روی یک الگو ادامه شکست را در جهت شکست گرفت و نیازی به صبر کردن برای  ورود به جریان بازار نیست.</w:t>
      </w:r>
    </w:p>
    <w:p w14:paraId="7C59A080" w14:textId="681E8534" w:rsidR="00394544" w:rsidRDefault="00DD59C0">
      <w:pPr>
        <w:pStyle w:val="ListParagraph"/>
        <w:numPr>
          <w:ilvl w:val="0"/>
          <w:numId w:val="20"/>
        </w:numPr>
      </w:pPr>
      <w:r>
        <w:rPr>
          <w:rFonts w:hint="cs"/>
          <w:rtl/>
        </w:rPr>
        <w:lastRenderedPageBreak/>
        <w:t xml:space="preserve">کف میله پرچم اولین تی پی ما برای معامله روی پرچم است. </w:t>
      </w:r>
    </w:p>
    <w:p w14:paraId="05EB4FD1" w14:textId="40D3D444" w:rsidR="00DD59C0" w:rsidRDefault="005C1CC2">
      <w:pPr>
        <w:pStyle w:val="ListParagraph"/>
        <w:numPr>
          <w:ilvl w:val="0"/>
          <w:numId w:val="20"/>
        </w:numPr>
      </w:pPr>
      <w:r>
        <w:rPr>
          <w:rFonts w:hint="cs"/>
          <w:rtl/>
        </w:rPr>
        <w:t xml:space="preserve">معمولاً بازار در دو لگ میریزد میتوان نقطه شکست لگ را در تایم کوچکتر گرفت. </w:t>
      </w:r>
    </w:p>
    <w:p w14:paraId="5513ADAF" w14:textId="569E1FCB" w:rsidR="005C1CC2" w:rsidRDefault="007A1DBB" w:rsidP="00371792">
      <w:pPr>
        <w:pStyle w:val="Heading1"/>
        <w:rPr>
          <w:rtl/>
        </w:rPr>
      </w:pPr>
      <w:r>
        <w:rPr>
          <w:rFonts w:hint="cs"/>
          <w:rtl/>
        </w:rPr>
        <w:t>ویدئوی 18:</w:t>
      </w:r>
      <w:r w:rsidR="00371792">
        <w:rPr>
          <w:rFonts w:hint="cs"/>
          <w:rtl/>
        </w:rPr>
        <w:t xml:space="preserve"> کنج نزولی</w:t>
      </w:r>
    </w:p>
    <w:p w14:paraId="496F4687" w14:textId="39312E8E" w:rsidR="00371792" w:rsidRDefault="00371792">
      <w:pPr>
        <w:pStyle w:val="ListParagraph"/>
        <w:numPr>
          <w:ilvl w:val="0"/>
          <w:numId w:val="21"/>
        </w:numPr>
      </w:pPr>
      <w:r>
        <w:rPr>
          <w:rFonts w:hint="cs"/>
          <w:rtl/>
        </w:rPr>
        <w:t xml:space="preserve">تراکم قیمت را نزدیک شدن کف و سقف ها به هم دیگر را تراکم میبیند. به تراکم ودج میگوید. </w:t>
      </w:r>
    </w:p>
    <w:p w14:paraId="7565F8A8" w14:textId="239AE05A" w:rsidR="00371792" w:rsidRDefault="00371792">
      <w:pPr>
        <w:pStyle w:val="ListParagraph"/>
        <w:numPr>
          <w:ilvl w:val="0"/>
          <w:numId w:val="21"/>
        </w:numPr>
      </w:pPr>
      <w:r>
        <w:rPr>
          <w:rFonts w:hint="cs"/>
          <w:rtl/>
        </w:rPr>
        <w:t xml:space="preserve">کنج نزولی شیب کف ها کمتر از شیب سقف ها است.  انگار کف به سمت سقف حرکت میکند. سقف ها به سمت پایین است و کلا جهت حرکت قیمت رو به پایین است. </w:t>
      </w:r>
    </w:p>
    <w:p w14:paraId="43AACE68" w14:textId="58DFA680" w:rsidR="00371792" w:rsidRDefault="00371792">
      <w:pPr>
        <w:pStyle w:val="ListParagraph"/>
        <w:numPr>
          <w:ilvl w:val="0"/>
          <w:numId w:val="21"/>
        </w:numPr>
      </w:pPr>
      <w:r>
        <w:rPr>
          <w:rFonts w:hint="cs"/>
          <w:rtl/>
        </w:rPr>
        <w:t xml:space="preserve">ودج ته یک روند است. در ودج سقف ها نسبت به هم واگرایی دارد. </w:t>
      </w:r>
    </w:p>
    <w:p w14:paraId="7A91E58B" w14:textId="20820335" w:rsidR="00371792" w:rsidRDefault="00371792">
      <w:pPr>
        <w:pStyle w:val="ListParagraph"/>
        <w:numPr>
          <w:ilvl w:val="0"/>
          <w:numId w:val="21"/>
        </w:numPr>
      </w:pPr>
      <w:r>
        <w:rPr>
          <w:rFonts w:hint="cs"/>
          <w:rtl/>
        </w:rPr>
        <w:t xml:space="preserve">در کنج نزولی که قبل از آن روند صعودی بوده است منتظر پوزیشن بای هستیم. </w:t>
      </w:r>
    </w:p>
    <w:p w14:paraId="42629A10" w14:textId="5DF962E7" w:rsidR="00371792" w:rsidRDefault="001C1D86">
      <w:pPr>
        <w:pStyle w:val="ListParagraph"/>
        <w:numPr>
          <w:ilvl w:val="0"/>
          <w:numId w:val="21"/>
        </w:numPr>
      </w:pPr>
      <w:r>
        <w:rPr>
          <w:rFonts w:hint="cs"/>
          <w:rtl/>
        </w:rPr>
        <w:t xml:space="preserve">کنج صعودی در روند صعودی رو به پایین میشکند. ولی ما روی پول بک وارد پوزیشن میشویم. </w:t>
      </w:r>
      <w:r w:rsidR="00490F13">
        <w:rPr>
          <w:rFonts w:hint="cs"/>
          <w:rtl/>
        </w:rPr>
        <w:t>احتمال دیدن سقف های پایین تر در کنج صعودی در روند صعودی زیاد است این سقف های پایینتر نشانه گرفتن پوزیشن شورت است.</w:t>
      </w:r>
    </w:p>
    <w:p w14:paraId="0AE3D508" w14:textId="54AF70DF" w:rsidR="00490F13" w:rsidRDefault="00342B54">
      <w:pPr>
        <w:pStyle w:val="ListParagraph"/>
        <w:numPr>
          <w:ilvl w:val="0"/>
          <w:numId w:val="21"/>
        </w:numPr>
      </w:pPr>
      <w:r>
        <w:rPr>
          <w:rFonts w:hint="cs"/>
          <w:rtl/>
        </w:rPr>
        <w:t xml:space="preserve">در تایم فریم روزانه بیت کوین یک ودج صعودی در روند صعودی دیده و روی واگرایی </w:t>
      </w:r>
      <w:r>
        <w:t>RSI</w:t>
      </w:r>
      <w:r>
        <w:rPr>
          <w:rFonts w:hint="cs"/>
          <w:rtl/>
        </w:rPr>
        <w:t xml:space="preserve"> در تایم فریم پایین شورت میگیرد. </w:t>
      </w:r>
    </w:p>
    <w:p w14:paraId="6CA87F2F" w14:textId="3B515CF6" w:rsidR="00342B54" w:rsidRDefault="00DD317B">
      <w:pPr>
        <w:pStyle w:val="ListParagraph"/>
        <w:numPr>
          <w:ilvl w:val="0"/>
          <w:numId w:val="21"/>
        </w:numPr>
      </w:pPr>
      <w:r>
        <w:rPr>
          <w:rFonts w:hint="cs"/>
          <w:rtl/>
        </w:rPr>
        <w:t xml:space="preserve">کنج ها معمولا سه تا سقف دارد. یعنی روی سقف سوم ورود کن. </w:t>
      </w:r>
    </w:p>
    <w:p w14:paraId="263DCCDE" w14:textId="2883B77C" w:rsidR="00DD317B" w:rsidRDefault="00470C93">
      <w:pPr>
        <w:pStyle w:val="ListParagraph"/>
        <w:numPr>
          <w:ilvl w:val="0"/>
          <w:numId w:val="21"/>
        </w:numPr>
      </w:pPr>
      <w:r>
        <w:rPr>
          <w:rFonts w:hint="cs"/>
          <w:rtl/>
        </w:rPr>
        <w:t xml:space="preserve">روی کنج صعودی در روند </w:t>
      </w:r>
      <w:r w:rsidR="008C7FF7">
        <w:rPr>
          <w:rFonts w:hint="cs"/>
          <w:rtl/>
        </w:rPr>
        <w:t>صعودی</w:t>
      </w:r>
      <w:r>
        <w:rPr>
          <w:rFonts w:hint="cs"/>
          <w:rtl/>
        </w:rPr>
        <w:t xml:space="preserve"> در سقف </w:t>
      </w:r>
      <w:r w:rsidRPr="00290C3A">
        <w:rPr>
          <w:rFonts w:hint="cs"/>
          <w:highlight w:val="yellow"/>
          <w:rtl/>
        </w:rPr>
        <w:t>دوم یک خط استاتیک میکشد و</w:t>
      </w:r>
      <w:r>
        <w:rPr>
          <w:rFonts w:hint="cs"/>
          <w:rtl/>
        </w:rPr>
        <w:t xml:space="preserve"> روی آن منتظر دیدن سیگنال سل است.</w:t>
      </w:r>
      <w:r w:rsidR="008C7FF7">
        <w:rPr>
          <w:rFonts w:hint="cs"/>
          <w:rtl/>
        </w:rPr>
        <w:t xml:space="preserve"> و سقف های پایین تر از آن خط استاتیک را سقف نمیبیند. در کل اگر تردید کند منتظر پول بک میشود</w:t>
      </w:r>
    </w:p>
    <w:p w14:paraId="1F3B64CC" w14:textId="4325E687" w:rsidR="00470C93" w:rsidRDefault="00143425">
      <w:pPr>
        <w:pStyle w:val="ListParagraph"/>
        <w:numPr>
          <w:ilvl w:val="0"/>
          <w:numId w:val="21"/>
        </w:numPr>
      </w:pPr>
      <w:r>
        <w:rPr>
          <w:rFonts w:hint="cs"/>
          <w:rtl/>
        </w:rPr>
        <w:t xml:space="preserve">روی سقف سوم واگرایی </w:t>
      </w:r>
      <w:r>
        <w:t>RSI</w:t>
      </w:r>
      <w:r>
        <w:rPr>
          <w:rFonts w:hint="cs"/>
          <w:rtl/>
        </w:rPr>
        <w:t xml:space="preserve"> هم دارد. </w:t>
      </w:r>
    </w:p>
    <w:p w14:paraId="2AA6C1B3" w14:textId="02CEE634" w:rsidR="00143425" w:rsidRDefault="00FD7687">
      <w:pPr>
        <w:pStyle w:val="ListParagraph"/>
        <w:numPr>
          <w:ilvl w:val="0"/>
          <w:numId w:val="21"/>
        </w:numPr>
      </w:pPr>
      <w:r>
        <w:rPr>
          <w:rFonts w:hint="cs"/>
          <w:rtl/>
        </w:rPr>
        <w:t xml:space="preserve">در تایم فریم پایین منتظر کانال یا ودج و یا هر الگویی برای ورود به پوزیشن سل در ودج صعودی در روند صعودی است. </w:t>
      </w:r>
    </w:p>
    <w:p w14:paraId="0798C552" w14:textId="03202268" w:rsidR="00FD7687" w:rsidRDefault="00F95651">
      <w:pPr>
        <w:pStyle w:val="ListParagraph"/>
        <w:numPr>
          <w:ilvl w:val="0"/>
          <w:numId w:val="21"/>
        </w:numPr>
      </w:pPr>
      <w:r>
        <w:rPr>
          <w:rFonts w:hint="cs"/>
          <w:rtl/>
        </w:rPr>
        <w:t xml:space="preserve">در روند روزانه الگوی ودج صعودی در روند صعودی دیده و در چهارساعته معامله میکند. </w:t>
      </w:r>
    </w:p>
    <w:p w14:paraId="5B7B0BCA" w14:textId="3E58B821" w:rsidR="008E7FE6" w:rsidRDefault="008E7FE6">
      <w:pPr>
        <w:pStyle w:val="ListParagraph"/>
        <w:numPr>
          <w:ilvl w:val="0"/>
          <w:numId w:val="21"/>
        </w:numPr>
      </w:pPr>
      <w:r>
        <w:rPr>
          <w:rFonts w:hint="cs"/>
          <w:rtl/>
        </w:rPr>
        <w:lastRenderedPageBreak/>
        <w:t xml:space="preserve">در ادامه همان ودج را در 5 دقیقه بررسی میکند. </w:t>
      </w:r>
    </w:p>
    <w:p w14:paraId="4F76D700" w14:textId="01342516" w:rsidR="008E7FE6" w:rsidRDefault="008E7FE6">
      <w:pPr>
        <w:pStyle w:val="ListParagraph"/>
        <w:numPr>
          <w:ilvl w:val="0"/>
          <w:numId w:val="21"/>
        </w:numPr>
      </w:pPr>
      <w:r>
        <w:rPr>
          <w:rFonts w:hint="cs"/>
          <w:rtl/>
        </w:rPr>
        <w:t>در وج پول بک به نقطه شکست و یا نواحی نزدیک آن و یا حتی بالاتر از آن ممکن است صورت گیرد.</w:t>
      </w:r>
    </w:p>
    <w:p w14:paraId="5A94CE14" w14:textId="4C6DEB3B" w:rsidR="008E7FE6" w:rsidRDefault="00D3223F">
      <w:pPr>
        <w:pStyle w:val="ListParagraph"/>
        <w:numPr>
          <w:ilvl w:val="0"/>
          <w:numId w:val="21"/>
        </w:numPr>
      </w:pPr>
      <w:r>
        <w:rPr>
          <w:rFonts w:hint="cs"/>
          <w:rtl/>
        </w:rPr>
        <w:t xml:space="preserve">تیپی الگوی وج کف دوم و کف اول ودج است. </w:t>
      </w:r>
    </w:p>
    <w:p w14:paraId="25FD16C5" w14:textId="6F538025" w:rsidR="00D3223F" w:rsidRDefault="00D3223F">
      <w:pPr>
        <w:pStyle w:val="ListParagraph"/>
        <w:numPr>
          <w:ilvl w:val="0"/>
          <w:numId w:val="21"/>
        </w:numPr>
      </w:pPr>
      <w:r>
        <w:rPr>
          <w:rFonts w:hint="cs"/>
          <w:rtl/>
        </w:rPr>
        <w:t>خلاف جهت پوزیشن نگیر : یعنی آنکه اگر روند شدید ریزشی است حق بستن پوزیشن را بدون دلیل نداری.</w:t>
      </w:r>
    </w:p>
    <w:p w14:paraId="3FA4C9EA" w14:textId="2FDE03FD" w:rsidR="00D3223F" w:rsidRDefault="0011636C">
      <w:pPr>
        <w:pStyle w:val="ListParagraph"/>
        <w:numPr>
          <w:ilvl w:val="0"/>
          <w:numId w:val="21"/>
        </w:numPr>
      </w:pPr>
      <w:r>
        <w:rPr>
          <w:rFonts w:hint="cs"/>
          <w:rtl/>
        </w:rPr>
        <w:t xml:space="preserve">در پول بک 4 ساعته در 5 دقیقه یک کانال از کف ها و سقف ها درست میکنه و با شکست و یا پولبک اون کانال وارد پوزیشن سل بعدی میشه. </w:t>
      </w:r>
    </w:p>
    <w:p w14:paraId="3B53E021" w14:textId="2BBE3B84" w:rsidR="0011636C" w:rsidRDefault="00D234B9">
      <w:pPr>
        <w:pStyle w:val="ListParagraph"/>
        <w:numPr>
          <w:ilvl w:val="0"/>
          <w:numId w:val="21"/>
        </w:numPr>
      </w:pPr>
      <w:r>
        <w:rPr>
          <w:rFonts w:hint="cs"/>
          <w:rtl/>
        </w:rPr>
        <w:t xml:space="preserve">در پول بک تا زمانیکه بالای سقف سوم ودج نبسته همچنان سناریو نزولی است. </w:t>
      </w:r>
    </w:p>
    <w:p w14:paraId="1D4CE81E" w14:textId="0B6F47C6" w:rsidR="00D234B9" w:rsidRDefault="005F149C">
      <w:pPr>
        <w:pStyle w:val="ListParagraph"/>
        <w:numPr>
          <w:ilvl w:val="0"/>
          <w:numId w:val="21"/>
        </w:numPr>
      </w:pPr>
      <w:r>
        <w:rPr>
          <w:rFonts w:hint="cs"/>
          <w:rtl/>
        </w:rPr>
        <w:t>ودج در تایم فریم پایین خیلی بالا و پایین دارد . حق خروج نداریم تا تی پی ودج که کف های ودج است باید در پوزیشن بمانیم.</w:t>
      </w:r>
    </w:p>
    <w:p w14:paraId="5DC3B0B2" w14:textId="6718F213" w:rsidR="005F149C" w:rsidRDefault="005F149C">
      <w:pPr>
        <w:pStyle w:val="ListParagraph"/>
        <w:numPr>
          <w:ilvl w:val="0"/>
          <w:numId w:val="21"/>
        </w:numPr>
      </w:pPr>
      <w:r>
        <w:rPr>
          <w:rFonts w:hint="cs"/>
          <w:rtl/>
        </w:rPr>
        <w:t xml:space="preserve">تی پی اصلی ودج اولین کف ودج است. حداقل باید پوزیشن را تا یک پوینت بالای آن نگه داشت و زودتر خروج کردن به معنای خلاف جهت پوزیشن گرفتن است. </w:t>
      </w:r>
    </w:p>
    <w:p w14:paraId="3185BFCE" w14:textId="40D8D7BC" w:rsidR="005F149C" w:rsidRDefault="00C85602">
      <w:pPr>
        <w:pStyle w:val="ListParagraph"/>
        <w:numPr>
          <w:ilvl w:val="0"/>
          <w:numId w:val="21"/>
        </w:numPr>
      </w:pPr>
      <w:r>
        <w:rPr>
          <w:rFonts w:hint="cs"/>
          <w:rtl/>
        </w:rPr>
        <w:t xml:space="preserve">برای ریسک کمتر میتوان روی پول بک ها ورود کرد. در پول بک با خیال راحت میتوان وارد شد. </w:t>
      </w:r>
    </w:p>
    <w:p w14:paraId="7AFB6052" w14:textId="17B8544C" w:rsidR="00C85602" w:rsidRPr="007F0C89" w:rsidRDefault="007F0C89">
      <w:pPr>
        <w:pStyle w:val="ListParagraph"/>
        <w:numPr>
          <w:ilvl w:val="0"/>
          <w:numId w:val="21"/>
        </w:numPr>
        <w:rPr>
          <w:highlight w:val="yellow"/>
        </w:rPr>
      </w:pPr>
      <w:r w:rsidRPr="007F0C89">
        <w:rPr>
          <w:rFonts w:hint="cs"/>
          <w:highlight w:val="yellow"/>
          <w:rtl/>
        </w:rPr>
        <w:t xml:space="preserve">کنج نزولی در روند صعودی رو به بالا میشکند. </w:t>
      </w:r>
    </w:p>
    <w:p w14:paraId="6B680517" w14:textId="6CBE927F" w:rsidR="007F0C89" w:rsidRDefault="007F0C89">
      <w:pPr>
        <w:pStyle w:val="ListParagraph"/>
        <w:numPr>
          <w:ilvl w:val="0"/>
          <w:numId w:val="21"/>
        </w:numPr>
      </w:pPr>
      <w:r>
        <w:rPr>
          <w:rFonts w:hint="cs"/>
          <w:rtl/>
        </w:rPr>
        <w:t xml:space="preserve">کنج ها روند پر قدرتی ایجاد میکنند و میتوان سودهای زیادی روی آنها گرفت. </w:t>
      </w:r>
    </w:p>
    <w:p w14:paraId="358305F1" w14:textId="68A0386A" w:rsidR="007F0C89" w:rsidRDefault="00B3611A">
      <w:pPr>
        <w:pStyle w:val="ListParagraph"/>
        <w:numPr>
          <w:ilvl w:val="0"/>
          <w:numId w:val="21"/>
        </w:numPr>
        <w:rPr>
          <w:highlight w:val="yellow"/>
        </w:rPr>
      </w:pPr>
      <w:r w:rsidRPr="00B3611A">
        <w:rPr>
          <w:rFonts w:hint="cs"/>
          <w:highlight w:val="yellow"/>
          <w:rtl/>
        </w:rPr>
        <w:t>کنج صعودی در روند صعودی رو به پایین میشکند.</w:t>
      </w:r>
    </w:p>
    <w:p w14:paraId="718A9580" w14:textId="7BEA59BE" w:rsidR="00B3611A" w:rsidRDefault="000B0624">
      <w:pPr>
        <w:pStyle w:val="ListParagraph"/>
        <w:numPr>
          <w:ilvl w:val="0"/>
          <w:numId w:val="21"/>
        </w:numPr>
      </w:pPr>
      <w:r w:rsidRPr="000B0624">
        <w:rPr>
          <w:rFonts w:hint="cs"/>
          <w:rtl/>
        </w:rPr>
        <w:t>پول بک به نقطه استاتیک شکست هم اتفاق می افتد</w:t>
      </w:r>
    </w:p>
    <w:p w14:paraId="60943D00" w14:textId="41ED36AC" w:rsidR="000B0624" w:rsidRDefault="000B0624">
      <w:pPr>
        <w:pStyle w:val="ListParagraph"/>
        <w:numPr>
          <w:ilvl w:val="0"/>
          <w:numId w:val="21"/>
        </w:numPr>
      </w:pPr>
      <w:r>
        <w:rPr>
          <w:rFonts w:hint="cs"/>
          <w:rtl/>
        </w:rPr>
        <w:t xml:space="preserve">بعد از شکست یک ودج چهار ساعته در تایم فریم پایین تر منتظر الگوی پرچم برای ورود مجدد باشیم. </w:t>
      </w:r>
    </w:p>
    <w:p w14:paraId="5F97A380" w14:textId="21E3C57E" w:rsidR="000B0624" w:rsidRDefault="00930AFC">
      <w:pPr>
        <w:pStyle w:val="ListParagraph"/>
        <w:numPr>
          <w:ilvl w:val="0"/>
          <w:numId w:val="21"/>
        </w:numPr>
      </w:pPr>
      <w:r>
        <w:rPr>
          <w:rFonts w:hint="cs"/>
          <w:rtl/>
        </w:rPr>
        <w:t>تمام الگوها کانال هستند.</w:t>
      </w:r>
    </w:p>
    <w:p w14:paraId="31A1F6FF" w14:textId="07785E67" w:rsidR="00F95651" w:rsidRDefault="00D0581E" w:rsidP="00D0581E">
      <w:pPr>
        <w:pStyle w:val="Heading1"/>
        <w:rPr>
          <w:rtl/>
        </w:rPr>
      </w:pPr>
      <w:r>
        <w:rPr>
          <w:rFonts w:hint="cs"/>
          <w:rtl/>
        </w:rPr>
        <w:t>لیست ارزهای نام آور</w:t>
      </w:r>
    </w:p>
    <w:p w14:paraId="7CDCFC0F" w14:textId="0CFEAD95" w:rsidR="00D0581E" w:rsidRDefault="00D0581E">
      <w:pPr>
        <w:pStyle w:val="ListParagraph"/>
        <w:numPr>
          <w:ilvl w:val="0"/>
          <w:numId w:val="22"/>
        </w:numPr>
      </w:pPr>
      <w:r>
        <w:lastRenderedPageBreak/>
        <w:t>XAU</w:t>
      </w:r>
      <w:r>
        <w:rPr>
          <w:rFonts w:hint="cs"/>
          <w:rtl/>
        </w:rPr>
        <w:t xml:space="preserve"> طلا</w:t>
      </w:r>
    </w:p>
    <w:p w14:paraId="75A7D6B6" w14:textId="1696C97E" w:rsidR="00D0581E" w:rsidRDefault="00D0581E">
      <w:pPr>
        <w:pStyle w:val="ListParagraph"/>
        <w:numPr>
          <w:ilvl w:val="0"/>
          <w:numId w:val="22"/>
        </w:numPr>
      </w:pPr>
      <w:r w:rsidRPr="00D0581E">
        <w:t>BNBUSDT</w:t>
      </w:r>
    </w:p>
    <w:p w14:paraId="2BD81687" w14:textId="6BAD7FF6" w:rsidR="00D0581E" w:rsidRDefault="00D0581E">
      <w:pPr>
        <w:pStyle w:val="ListParagraph"/>
        <w:numPr>
          <w:ilvl w:val="0"/>
          <w:numId w:val="22"/>
        </w:numPr>
      </w:pPr>
      <w:r w:rsidRPr="00D0581E">
        <w:t>USDT</w:t>
      </w:r>
    </w:p>
    <w:p w14:paraId="452F3C9D" w14:textId="2230364F" w:rsidR="00D0581E" w:rsidRDefault="00D0581E">
      <w:pPr>
        <w:pStyle w:val="ListParagraph"/>
        <w:numPr>
          <w:ilvl w:val="0"/>
          <w:numId w:val="22"/>
        </w:numPr>
      </w:pPr>
      <w:r w:rsidRPr="00D0581E">
        <w:t>LINKUSDT</w:t>
      </w:r>
    </w:p>
    <w:p w14:paraId="54CCCE81" w14:textId="26E25F93" w:rsidR="00D0581E" w:rsidRDefault="00D0581E">
      <w:pPr>
        <w:pStyle w:val="ListParagraph"/>
        <w:numPr>
          <w:ilvl w:val="0"/>
          <w:numId w:val="22"/>
        </w:numPr>
      </w:pPr>
      <w:r>
        <w:t>BTC</w:t>
      </w:r>
    </w:p>
    <w:p w14:paraId="39BD3A67" w14:textId="4F789CE6" w:rsidR="001C1D86" w:rsidRDefault="00136989" w:rsidP="00136989">
      <w:pPr>
        <w:pStyle w:val="Heading1"/>
        <w:rPr>
          <w:rtl/>
        </w:rPr>
      </w:pPr>
      <w:r>
        <w:rPr>
          <w:rFonts w:hint="cs"/>
          <w:rtl/>
        </w:rPr>
        <w:t>ویدئوی 19 الگوی مستطیل</w:t>
      </w:r>
    </w:p>
    <w:p w14:paraId="548A5060" w14:textId="2C24071A" w:rsidR="00136989" w:rsidRDefault="00F3157C">
      <w:pPr>
        <w:pStyle w:val="ListParagraph"/>
        <w:numPr>
          <w:ilvl w:val="0"/>
          <w:numId w:val="23"/>
        </w:numPr>
        <w:rPr>
          <w:rtl/>
        </w:rPr>
      </w:pPr>
      <w:r>
        <w:rPr>
          <w:rFonts w:hint="cs"/>
          <w:rtl/>
        </w:rPr>
        <w:t xml:space="preserve">خطوط الگوهای افقی مقاومت بالایی دارند و در 70% موارد نمی شکنند. </w:t>
      </w:r>
    </w:p>
    <w:p w14:paraId="63EDC75E" w14:textId="162C27F1" w:rsidR="00F3157C" w:rsidRDefault="00F3157C">
      <w:pPr>
        <w:pStyle w:val="ListParagraph"/>
        <w:numPr>
          <w:ilvl w:val="0"/>
          <w:numId w:val="23"/>
        </w:numPr>
        <w:rPr>
          <w:rtl/>
        </w:rPr>
      </w:pPr>
      <w:r>
        <w:rPr>
          <w:rFonts w:hint="cs"/>
          <w:rtl/>
        </w:rPr>
        <w:t xml:space="preserve">در روند صعودی و یا نزولی بعد از یک روند پر فشار الگوی مستطیل میبینیم احتمال آنکه الگو ادامه دهنده باشد زیاد است. زیرا بازار درحال گرداوری انرژی برای ادامه روند است و این اصلاح در زمان رخ داده و نه قیمت. </w:t>
      </w:r>
    </w:p>
    <w:p w14:paraId="5927FD78" w14:textId="0FF0C411" w:rsidR="00F3157C" w:rsidRDefault="00F3157C">
      <w:pPr>
        <w:pStyle w:val="ListParagraph"/>
        <w:numPr>
          <w:ilvl w:val="0"/>
          <w:numId w:val="23"/>
        </w:numPr>
      </w:pPr>
      <w:r>
        <w:rPr>
          <w:rFonts w:hint="cs"/>
          <w:rtl/>
        </w:rPr>
        <w:t xml:space="preserve">ترجیح بر این است اگر الگوی پرفشار وارد الگوی مستطیل شده است در جهت الگوی پرفشار داخل الگو ترید کنیم و نه خلاف آن . زیرا هر آن ممکن است قیمت برای ادامه روند پر فشار الگوی مستطیل را بشکند. </w:t>
      </w:r>
    </w:p>
    <w:p w14:paraId="53CCDFEB" w14:textId="16550718" w:rsidR="008B0151" w:rsidRDefault="008B0151">
      <w:pPr>
        <w:pStyle w:val="ListParagraph"/>
        <w:numPr>
          <w:ilvl w:val="0"/>
          <w:numId w:val="23"/>
        </w:numPr>
      </w:pPr>
      <w:r>
        <w:rPr>
          <w:rFonts w:hint="cs"/>
          <w:rtl/>
        </w:rPr>
        <w:t xml:space="preserve">اگر در خلاف روند پر فشار پوزیشن گرفتیم باید دلیل محکم سیگنال و تایید ببینیم. </w:t>
      </w:r>
    </w:p>
    <w:p w14:paraId="65910FAD" w14:textId="1D7B0312" w:rsidR="008B0151" w:rsidRDefault="007D2A24">
      <w:pPr>
        <w:pStyle w:val="ListParagraph"/>
        <w:numPr>
          <w:ilvl w:val="0"/>
          <w:numId w:val="23"/>
        </w:numPr>
      </w:pPr>
      <w:r>
        <w:rPr>
          <w:rFonts w:hint="cs"/>
          <w:rtl/>
        </w:rPr>
        <w:t xml:space="preserve">در الگوی مستطیل سوراخ شدن کف و سقف ممکن است رخ دهد و استاپ باید کمی پایننتر از کف و سقف باشد. </w:t>
      </w:r>
    </w:p>
    <w:p w14:paraId="6DA9C7B5" w14:textId="2903534F" w:rsidR="007D2A24" w:rsidRDefault="00927B4B">
      <w:pPr>
        <w:pStyle w:val="ListParagraph"/>
        <w:numPr>
          <w:ilvl w:val="0"/>
          <w:numId w:val="23"/>
        </w:numPr>
        <w:rPr>
          <w:highlight w:val="yellow"/>
        </w:rPr>
      </w:pPr>
      <w:r w:rsidRPr="00927B4B">
        <w:rPr>
          <w:rFonts w:hint="cs"/>
          <w:highlight w:val="yellow"/>
          <w:rtl/>
        </w:rPr>
        <w:t>الگوی مستطیل یک الگوی ادامه دهنده است.</w:t>
      </w:r>
    </w:p>
    <w:p w14:paraId="14FEFE36" w14:textId="2F783C18" w:rsidR="00927B4B" w:rsidRDefault="00927B4B">
      <w:pPr>
        <w:pStyle w:val="ListParagraph"/>
        <w:numPr>
          <w:ilvl w:val="0"/>
          <w:numId w:val="23"/>
        </w:numPr>
      </w:pPr>
      <w:r w:rsidRPr="00927B4B">
        <w:rPr>
          <w:rFonts w:hint="cs"/>
          <w:rtl/>
        </w:rPr>
        <w:t>الگوها برای آن است که نیازی به دیدن پینبار و تایید نمانیم.</w:t>
      </w:r>
    </w:p>
    <w:p w14:paraId="787304D4" w14:textId="6FED6C77" w:rsidR="00927B4B" w:rsidRDefault="00927B4B">
      <w:pPr>
        <w:pStyle w:val="ListParagraph"/>
        <w:numPr>
          <w:ilvl w:val="0"/>
          <w:numId w:val="23"/>
        </w:numPr>
      </w:pPr>
      <w:r>
        <w:rPr>
          <w:rFonts w:hint="cs"/>
          <w:rtl/>
        </w:rPr>
        <w:t>اگر الگوها در خلاف جهت بکشند روند بشدت پر قدرت خواهد بود.</w:t>
      </w:r>
    </w:p>
    <w:p w14:paraId="474B3EB0" w14:textId="2A65DE23" w:rsidR="00927B4B" w:rsidRPr="00927B4B" w:rsidRDefault="00927B4B">
      <w:pPr>
        <w:pStyle w:val="ListParagraph"/>
        <w:numPr>
          <w:ilvl w:val="0"/>
          <w:numId w:val="23"/>
        </w:numPr>
        <w:rPr>
          <w:rtl/>
        </w:rPr>
      </w:pPr>
      <w:r>
        <w:rPr>
          <w:rFonts w:hint="cs"/>
          <w:rtl/>
        </w:rPr>
        <w:t>اگر الگو خلاف جهت شکست منتظر پولبک میمانیم.</w:t>
      </w:r>
    </w:p>
    <w:p w14:paraId="35123078" w14:textId="2717BD81" w:rsidR="00F3157C" w:rsidRDefault="009545DA" w:rsidP="009545DA">
      <w:pPr>
        <w:pStyle w:val="Heading2"/>
        <w:rPr>
          <w:rtl/>
        </w:rPr>
      </w:pPr>
      <w:r>
        <w:rPr>
          <w:rFonts w:hint="cs"/>
          <w:rtl/>
        </w:rPr>
        <w:t>الگوی مثلث متقارن</w:t>
      </w:r>
    </w:p>
    <w:p w14:paraId="181C4DDE" w14:textId="398B6205" w:rsidR="009545DA" w:rsidRDefault="00FE58A1">
      <w:pPr>
        <w:pStyle w:val="ListParagraph"/>
        <w:numPr>
          <w:ilvl w:val="0"/>
          <w:numId w:val="24"/>
        </w:numPr>
      </w:pPr>
      <w:r>
        <w:rPr>
          <w:rFonts w:hint="cs"/>
          <w:rtl/>
        </w:rPr>
        <w:t xml:space="preserve">ممکن است شیب سقف و کف یکی نباشد. </w:t>
      </w:r>
    </w:p>
    <w:p w14:paraId="295CB145" w14:textId="4E0A5F79" w:rsidR="00FE58A1" w:rsidRDefault="00FE58A1">
      <w:pPr>
        <w:pStyle w:val="ListParagraph"/>
        <w:numPr>
          <w:ilvl w:val="0"/>
          <w:numId w:val="24"/>
        </w:numPr>
      </w:pPr>
      <w:r>
        <w:rPr>
          <w:rFonts w:hint="cs"/>
          <w:rtl/>
        </w:rPr>
        <w:t xml:space="preserve">ممکن است یکی از خطوط مثلث استاتیک باشد. </w:t>
      </w:r>
    </w:p>
    <w:p w14:paraId="5C32DE16" w14:textId="5C6BB32E" w:rsidR="00FE58A1" w:rsidRDefault="00D83011">
      <w:pPr>
        <w:pStyle w:val="ListParagraph"/>
        <w:numPr>
          <w:ilvl w:val="0"/>
          <w:numId w:val="24"/>
        </w:numPr>
      </w:pPr>
      <w:r>
        <w:rPr>
          <w:rFonts w:hint="cs"/>
          <w:rtl/>
        </w:rPr>
        <w:lastRenderedPageBreak/>
        <w:t xml:space="preserve">خطوط مثلث را از شروع تراکم میکشد. نه از هر جایی که دلش خواست از اول چارت تا آخر چارت خط روند نمیکشد. </w:t>
      </w:r>
    </w:p>
    <w:p w14:paraId="0146B7BE" w14:textId="65E2810E" w:rsidR="00D83011" w:rsidRDefault="00AD69BE">
      <w:pPr>
        <w:pStyle w:val="ListParagraph"/>
        <w:numPr>
          <w:ilvl w:val="0"/>
          <w:numId w:val="24"/>
        </w:numPr>
      </w:pPr>
      <w:r>
        <w:rPr>
          <w:rFonts w:hint="cs"/>
          <w:rtl/>
        </w:rPr>
        <w:t xml:space="preserve">برای کشیدن مثلث دو نقطه در سقف و کف میکشیم. </w:t>
      </w:r>
    </w:p>
    <w:p w14:paraId="2352F296" w14:textId="4DE82BF6" w:rsidR="00AD69BE" w:rsidRDefault="00C06E7E">
      <w:pPr>
        <w:pStyle w:val="ListParagraph"/>
        <w:numPr>
          <w:ilvl w:val="0"/>
          <w:numId w:val="24"/>
        </w:numPr>
      </w:pPr>
      <w:r>
        <w:rPr>
          <w:rFonts w:hint="cs"/>
          <w:rtl/>
        </w:rPr>
        <w:t xml:space="preserve">الگوی مثلث نباید تا آخر نوسان کند و باید در یک سوم انتهایی الگو را به یک طرف بشکند. </w:t>
      </w:r>
    </w:p>
    <w:p w14:paraId="0808E1E4" w14:textId="785748A5" w:rsidR="00C06E7E" w:rsidRDefault="00A4666E">
      <w:pPr>
        <w:pStyle w:val="ListParagraph"/>
        <w:numPr>
          <w:ilvl w:val="0"/>
          <w:numId w:val="24"/>
        </w:numPr>
      </w:pPr>
      <w:r>
        <w:rPr>
          <w:rFonts w:hint="cs"/>
          <w:rtl/>
        </w:rPr>
        <w:t xml:space="preserve">در الگوی مثلث در سقف و کف منتظر واگرایی برای ورود به قصد شکستن الگوی مثلث هستیم. </w:t>
      </w:r>
    </w:p>
    <w:p w14:paraId="35D619FB" w14:textId="7DCF614E" w:rsidR="00A4666E" w:rsidRDefault="003E7776">
      <w:pPr>
        <w:pStyle w:val="ListParagraph"/>
        <w:numPr>
          <w:ilvl w:val="0"/>
          <w:numId w:val="24"/>
        </w:numPr>
      </w:pPr>
      <w:r>
        <w:rPr>
          <w:rFonts w:hint="cs"/>
          <w:rtl/>
        </w:rPr>
        <w:t xml:space="preserve">تیپی های الگوی مثلث نقاطی است که قیمت در کف به آن خورده. </w:t>
      </w:r>
    </w:p>
    <w:p w14:paraId="5EBAD81A" w14:textId="574A1965" w:rsidR="003E7776" w:rsidRDefault="003E7776">
      <w:pPr>
        <w:pStyle w:val="ListParagraph"/>
        <w:numPr>
          <w:ilvl w:val="0"/>
          <w:numId w:val="24"/>
        </w:numPr>
      </w:pPr>
      <w:r>
        <w:rPr>
          <w:rFonts w:hint="cs"/>
          <w:rtl/>
        </w:rPr>
        <w:t xml:space="preserve">معمولا به اندازه قاعده مثلث باید برای ریزش برنامه و پلن معاملاتی داشت. </w:t>
      </w:r>
    </w:p>
    <w:p w14:paraId="00593FF4" w14:textId="4A0EF073" w:rsidR="003E7776" w:rsidRDefault="00037FE5">
      <w:pPr>
        <w:pStyle w:val="ListParagraph"/>
        <w:numPr>
          <w:ilvl w:val="0"/>
          <w:numId w:val="24"/>
        </w:numPr>
      </w:pPr>
      <w:r>
        <w:rPr>
          <w:rFonts w:hint="cs"/>
          <w:rtl/>
        </w:rPr>
        <w:t xml:space="preserve">بر خلاف ودج مثلث صعودی در روند صعودی معمولا رو به بالا میشکند. </w:t>
      </w:r>
    </w:p>
    <w:p w14:paraId="29BE68B3" w14:textId="6E03AA13" w:rsidR="00037FE5" w:rsidRDefault="00037FE5" w:rsidP="00037FE5">
      <w:pPr>
        <w:pStyle w:val="Heading1"/>
        <w:rPr>
          <w:rtl/>
        </w:rPr>
      </w:pPr>
      <w:r>
        <w:rPr>
          <w:rFonts w:hint="cs"/>
          <w:rtl/>
        </w:rPr>
        <w:t>ویدئوی 20 الگوی کانال</w:t>
      </w:r>
    </w:p>
    <w:p w14:paraId="321B32A2" w14:textId="0B5FA718" w:rsidR="00037FE5" w:rsidRDefault="00DF2678">
      <w:pPr>
        <w:pStyle w:val="ListParagraph"/>
        <w:numPr>
          <w:ilvl w:val="0"/>
          <w:numId w:val="25"/>
        </w:numPr>
      </w:pPr>
      <w:r>
        <w:rPr>
          <w:rFonts w:hint="cs"/>
          <w:rtl/>
        </w:rPr>
        <w:t>در تایم فریم یک ساعته اسپایک و کانال و تریدینگ رنج میکشد.</w:t>
      </w:r>
    </w:p>
    <w:p w14:paraId="02F77075" w14:textId="128CF175" w:rsidR="00DF2678" w:rsidRDefault="00DF2678">
      <w:pPr>
        <w:pStyle w:val="ListParagraph"/>
        <w:numPr>
          <w:ilvl w:val="0"/>
          <w:numId w:val="25"/>
        </w:numPr>
      </w:pPr>
      <w:r>
        <w:rPr>
          <w:rFonts w:hint="cs"/>
          <w:rtl/>
        </w:rPr>
        <w:t xml:space="preserve">کشیدن کانال خیلی مهم است. </w:t>
      </w:r>
    </w:p>
    <w:p w14:paraId="60778BFE" w14:textId="6FA3D42A" w:rsidR="00DF2678" w:rsidRDefault="00DF2678">
      <w:pPr>
        <w:pStyle w:val="ListParagraph"/>
        <w:numPr>
          <w:ilvl w:val="0"/>
          <w:numId w:val="25"/>
        </w:numPr>
      </w:pPr>
      <w:r>
        <w:rPr>
          <w:rFonts w:hint="cs"/>
          <w:rtl/>
        </w:rPr>
        <w:t xml:space="preserve">کانال ها معمولاً سقف های سوراخ شده دارند و باید استاپ سل را کمی بالاتر از سقف کانال گذاشت که هنگام سوراخ شدن استاپ نخوریم. </w:t>
      </w:r>
    </w:p>
    <w:p w14:paraId="13968891" w14:textId="4CE79452" w:rsidR="00DF2678" w:rsidRDefault="00043A43">
      <w:pPr>
        <w:pStyle w:val="ListParagraph"/>
        <w:numPr>
          <w:ilvl w:val="0"/>
          <w:numId w:val="25"/>
        </w:numPr>
      </w:pPr>
      <w:r>
        <w:rPr>
          <w:rFonts w:hint="cs"/>
          <w:rtl/>
        </w:rPr>
        <w:t xml:space="preserve">الگوی کانال: هرجا قیمت بین دو خط قرار دارد. بازار همیشه بین دو تا خط قرار دارد. </w:t>
      </w:r>
    </w:p>
    <w:p w14:paraId="1EBDA241" w14:textId="59744F58" w:rsidR="007B2733" w:rsidRDefault="007B2733">
      <w:pPr>
        <w:pStyle w:val="ListParagraph"/>
        <w:numPr>
          <w:ilvl w:val="0"/>
          <w:numId w:val="25"/>
        </w:numPr>
      </w:pPr>
      <w:r>
        <w:rPr>
          <w:rFonts w:hint="cs"/>
          <w:rtl/>
        </w:rPr>
        <w:t xml:space="preserve">هر خط روندی یک کانال است. </w:t>
      </w:r>
    </w:p>
    <w:p w14:paraId="5BAAADBC" w14:textId="47494F29" w:rsidR="007B2733" w:rsidRDefault="00B1359D" w:rsidP="00B1359D">
      <w:pPr>
        <w:pStyle w:val="Heading2"/>
        <w:rPr>
          <w:rtl/>
        </w:rPr>
      </w:pPr>
      <w:r>
        <w:rPr>
          <w:rFonts w:hint="cs"/>
          <w:rtl/>
        </w:rPr>
        <w:t xml:space="preserve">روند :  قیمت در یک جهت بالا و یا پایین قرار دارد و برای رسیدن به مقصد خود در نقطه بالاتر و یا پایینتر مدام نوسان دارد. اگر قیمت در مسیری به سمت بالا و یا پایین باشد به آن روند میگویند. </w:t>
      </w:r>
    </w:p>
    <w:p w14:paraId="4DD01202" w14:textId="1AEE7C58" w:rsidR="00B1359D" w:rsidRDefault="00EE08CD" w:rsidP="00EE08CD">
      <w:pPr>
        <w:pStyle w:val="Heading2"/>
        <w:rPr>
          <w:rtl/>
        </w:rPr>
      </w:pPr>
      <w:r>
        <w:rPr>
          <w:rFonts w:hint="cs"/>
          <w:rtl/>
        </w:rPr>
        <w:t xml:space="preserve">کندل روند دار: کندلی که بادی آن بیشتر از شدو های آن است. </w:t>
      </w:r>
    </w:p>
    <w:p w14:paraId="080542F1" w14:textId="5FCEB212" w:rsidR="00EE08CD" w:rsidRDefault="00EE08CD" w:rsidP="00EE08CD">
      <w:pPr>
        <w:pStyle w:val="Heading2"/>
        <w:rPr>
          <w:rtl/>
        </w:rPr>
      </w:pPr>
      <w:r>
        <w:rPr>
          <w:rFonts w:hint="cs"/>
          <w:rtl/>
        </w:rPr>
        <w:lastRenderedPageBreak/>
        <w:t xml:space="preserve">خط روند: خطی است که در روند صعودی کف ها را به هم وصل میکند و در روند نزولی سقف ها را به هم وصل میکند. </w:t>
      </w:r>
    </w:p>
    <w:p w14:paraId="635EC951" w14:textId="01FEA644" w:rsidR="00EE08CD" w:rsidRDefault="00E71910" w:rsidP="00E71910">
      <w:pPr>
        <w:pStyle w:val="Heading2"/>
        <w:rPr>
          <w:rtl/>
        </w:rPr>
      </w:pPr>
      <w:r>
        <w:rPr>
          <w:rFonts w:hint="cs"/>
          <w:rtl/>
        </w:rPr>
        <w:t xml:space="preserve">خط روند کانال: خط روند کانال را در جهت عکس خط روند میکشیم. یعنی در روند صعودی سقف ها را بهم وصل میکند و در روند نزولی کف ها را به هم وصل میکند. </w:t>
      </w:r>
    </w:p>
    <w:p w14:paraId="4134347B" w14:textId="165393D3" w:rsidR="00E71910" w:rsidRDefault="00B70814" w:rsidP="00B70814">
      <w:pPr>
        <w:pStyle w:val="Heading2"/>
        <w:rPr>
          <w:rtl/>
        </w:rPr>
      </w:pPr>
      <w:r>
        <w:rPr>
          <w:rFonts w:hint="cs"/>
          <w:rtl/>
        </w:rPr>
        <w:t>اورشوت شدن کانال:نفوذ و سوراخ کردن سقف ها در روند صعودی و یا کف ها در روند نزولی</w:t>
      </w:r>
      <w:r w:rsidR="005A0204">
        <w:rPr>
          <w:rFonts w:hint="cs"/>
          <w:rtl/>
        </w:rPr>
        <w:t xml:space="preserve">. قیمت میتواند یک کف پایینتر بزند و بعد به روند صعودی ادامه دهد. قیمت میتواند یک سقف بالاتر بزند و به روند نزولی ادامه دهد. در این حالت به </w:t>
      </w:r>
      <w:r w:rsidR="005A0204">
        <w:t>RSI</w:t>
      </w:r>
      <w:r w:rsidR="005A0204">
        <w:rPr>
          <w:rFonts w:hint="cs"/>
          <w:rtl/>
        </w:rPr>
        <w:t xml:space="preserve"> توجه کنید. </w:t>
      </w:r>
      <w:r w:rsidR="004B13C8">
        <w:rPr>
          <w:rFonts w:hint="cs"/>
          <w:rtl/>
        </w:rPr>
        <w:t xml:space="preserve">با دیدن اور شوت احتمال تغییر روند کم میشود. یا با قدرت کمی تغییر روند داریم. </w:t>
      </w:r>
    </w:p>
    <w:p w14:paraId="710B264D" w14:textId="27C19A10" w:rsidR="00B70814" w:rsidRDefault="00B70814" w:rsidP="00B70814">
      <w:pPr>
        <w:pStyle w:val="Heading2"/>
        <w:rPr>
          <w:rtl/>
        </w:rPr>
      </w:pPr>
      <w:r>
        <w:rPr>
          <w:rFonts w:hint="cs"/>
          <w:rtl/>
        </w:rPr>
        <w:t xml:space="preserve">آندرشوت شدن کانال: </w:t>
      </w:r>
      <w:r w:rsidR="00071E16">
        <w:rPr>
          <w:rFonts w:hint="cs"/>
          <w:rtl/>
        </w:rPr>
        <w:t xml:space="preserve">قیمت در روند صعودی به سقف کانال نمیرسد و بر میگردد و یا در روند نزولی به کف کانال نمی رسد و بر میگردد. </w:t>
      </w:r>
    </w:p>
    <w:p w14:paraId="3CB27CE1" w14:textId="14D34815" w:rsidR="00071E16" w:rsidRDefault="00670031">
      <w:pPr>
        <w:pStyle w:val="ListParagraph"/>
        <w:numPr>
          <w:ilvl w:val="0"/>
          <w:numId w:val="26"/>
        </w:numPr>
      </w:pPr>
      <w:r>
        <w:rPr>
          <w:rFonts w:hint="cs"/>
          <w:rtl/>
        </w:rPr>
        <w:t xml:space="preserve">هنگام آندرشوت شدن زور روند برای رفتن به مسیر مقابل نقطه آندرشوت بیشتر است. یعنی اگر قیمت به کف نمیرسد احتمال بالارفتن قیمت بالاتر میرود و اگر قیمت به سقف نمیرسد احتمال پایینتر رفتن قیمت در کف بیشتر میشود. </w:t>
      </w:r>
    </w:p>
    <w:p w14:paraId="584DB7E5" w14:textId="1E7C7D16" w:rsidR="00670031" w:rsidRDefault="006446A3">
      <w:pPr>
        <w:pStyle w:val="ListParagraph"/>
        <w:numPr>
          <w:ilvl w:val="0"/>
          <w:numId w:val="26"/>
        </w:numPr>
      </w:pPr>
      <w:r>
        <w:rPr>
          <w:rFonts w:hint="cs"/>
          <w:rtl/>
        </w:rPr>
        <w:t xml:space="preserve">در تایم فریم 5 دقیقه مدام خط روند میکشد. </w:t>
      </w:r>
    </w:p>
    <w:p w14:paraId="0B8CB7A4" w14:textId="6EA1BC58" w:rsidR="00FD7CF1" w:rsidRDefault="00FD7CF1">
      <w:pPr>
        <w:pStyle w:val="ListParagraph"/>
        <w:numPr>
          <w:ilvl w:val="0"/>
          <w:numId w:val="26"/>
        </w:numPr>
      </w:pPr>
      <w:r>
        <w:rPr>
          <w:rFonts w:hint="cs"/>
          <w:rtl/>
        </w:rPr>
        <w:t xml:space="preserve">در 4 ساعته یک رنج دارد. در میانه رنج  وسط رنج یک کانال یا ودج کوچکتر دیده دیده و به سمت پایین میشکند و پوزیشن شورت را قبل از دیدن سقف کانال تا کف ودج میگیرد. در ادامه با خوردن به کف کانال 4 ساعته تا سقف آن دوباره بای میکند. </w:t>
      </w:r>
    </w:p>
    <w:p w14:paraId="442786F0" w14:textId="77777777" w:rsidR="00446BEB" w:rsidRDefault="00446BEB">
      <w:pPr>
        <w:pStyle w:val="ListParagraph"/>
        <w:numPr>
          <w:ilvl w:val="0"/>
          <w:numId w:val="26"/>
        </w:numPr>
      </w:pPr>
      <w:r>
        <w:rPr>
          <w:rFonts w:hint="cs"/>
          <w:rtl/>
        </w:rPr>
        <w:lastRenderedPageBreak/>
        <w:t xml:space="preserve">در تایم فریم های بالا یک رنج پیدا کن و دنبال بهانه (الگو برای گرفتن پوزیشن باش) چرا که بازار ممکن است دقیقا تا کف و سقف رنج بالا و پایین نرود. </w:t>
      </w:r>
    </w:p>
    <w:p w14:paraId="4EFE1F44" w14:textId="77777777" w:rsidR="00236443" w:rsidRDefault="00236443">
      <w:pPr>
        <w:pStyle w:val="ListParagraph"/>
        <w:numPr>
          <w:ilvl w:val="0"/>
          <w:numId w:val="26"/>
        </w:numPr>
      </w:pPr>
      <w:r>
        <w:rPr>
          <w:rFonts w:hint="cs"/>
          <w:rtl/>
        </w:rPr>
        <w:t xml:space="preserve">روند تو در تو هنگام صعود از کف کانال به سقف یک الگوی ودج دیده و برای آن برنامه شورت دارد. سقف کانال میشکند همچنان منتظر فیک بریک آوت است. و منتظر شورت گرفتن. </w:t>
      </w:r>
    </w:p>
    <w:p w14:paraId="37941B07" w14:textId="77777777" w:rsidR="00DC3B48" w:rsidRDefault="00DC3B48">
      <w:pPr>
        <w:pStyle w:val="ListParagraph"/>
        <w:numPr>
          <w:ilvl w:val="0"/>
          <w:numId w:val="26"/>
        </w:numPr>
      </w:pPr>
      <w:r>
        <w:rPr>
          <w:rFonts w:hint="cs"/>
          <w:rtl/>
        </w:rPr>
        <w:t xml:space="preserve">برای تعیین نقطه دوم کانال هم از الگوها استفاده میکند. </w:t>
      </w:r>
    </w:p>
    <w:p w14:paraId="067FC5F3" w14:textId="77777777" w:rsidR="00A028DE" w:rsidRDefault="00A028DE">
      <w:pPr>
        <w:pStyle w:val="ListParagraph"/>
        <w:numPr>
          <w:ilvl w:val="0"/>
          <w:numId w:val="26"/>
        </w:numPr>
      </w:pPr>
      <w:r>
        <w:rPr>
          <w:rFonts w:hint="cs"/>
          <w:rtl/>
        </w:rPr>
        <w:t xml:space="preserve">میتوان از خطوط موازی خط ترند برای تعیین خط کانال استفاده کرد. </w:t>
      </w:r>
    </w:p>
    <w:p w14:paraId="315A0071" w14:textId="77777777" w:rsidR="00EE38FF" w:rsidRDefault="00EE38FF">
      <w:pPr>
        <w:pStyle w:val="ListParagraph"/>
        <w:numPr>
          <w:ilvl w:val="0"/>
          <w:numId w:val="26"/>
        </w:numPr>
      </w:pPr>
      <w:r>
        <w:rPr>
          <w:rFonts w:hint="cs"/>
          <w:rtl/>
        </w:rPr>
        <w:t>در کانال های موازی مانند تریدینگ رنج معامله در کف و سقف انجام میشود.</w:t>
      </w:r>
    </w:p>
    <w:p w14:paraId="1ACFCD6D" w14:textId="77777777" w:rsidR="00A21233" w:rsidRDefault="00A21233">
      <w:pPr>
        <w:pStyle w:val="ListParagraph"/>
        <w:numPr>
          <w:ilvl w:val="0"/>
          <w:numId w:val="26"/>
        </w:numPr>
      </w:pPr>
      <w:r>
        <w:rPr>
          <w:rFonts w:hint="cs"/>
          <w:rtl/>
        </w:rPr>
        <w:t xml:space="preserve">اگر در روند صعودی یک شانه و یک سر و یک شانه ببینیم احتمال معکوس شدن روند بالامیرود. </w:t>
      </w:r>
    </w:p>
    <w:p w14:paraId="47451696" w14:textId="77777777" w:rsidR="00227D06" w:rsidRDefault="00227D06">
      <w:pPr>
        <w:pStyle w:val="ListParagraph"/>
        <w:numPr>
          <w:ilvl w:val="0"/>
          <w:numId w:val="26"/>
        </w:numPr>
      </w:pPr>
      <w:r>
        <w:rPr>
          <w:rFonts w:hint="cs"/>
          <w:rtl/>
        </w:rPr>
        <w:t xml:space="preserve">در روند های کوچک دنبال دیدن الگوهای ورود به روند بازار باشیم. </w:t>
      </w:r>
    </w:p>
    <w:p w14:paraId="6CF1BCB1" w14:textId="6A1CB767" w:rsidR="006446A3" w:rsidRDefault="00775942" w:rsidP="00775942">
      <w:pPr>
        <w:pStyle w:val="Heading1"/>
      </w:pPr>
      <w:r>
        <w:rPr>
          <w:rFonts w:hint="cs"/>
          <w:rtl/>
        </w:rPr>
        <w:t>ویدئوی 21</w:t>
      </w:r>
      <w:r w:rsidR="00FD7CF1">
        <w:rPr>
          <w:rFonts w:hint="cs"/>
          <w:rtl/>
        </w:rPr>
        <w:t xml:space="preserve"> </w:t>
      </w:r>
    </w:p>
    <w:p w14:paraId="559E2F6D" w14:textId="275F9985" w:rsidR="0023111E" w:rsidRDefault="0023111E">
      <w:pPr>
        <w:pStyle w:val="ListParagraph"/>
        <w:numPr>
          <w:ilvl w:val="0"/>
          <w:numId w:val="27"/>
        </w:numPr>
      </w:pPr>
      <w:r>
        <w:rPr>
          <w:rFonts w:hint="cs"/>
          <w:rtl/>
        </w:rPr>
        <w:t>در تایم فریم 5 دقیقه میکروترند میبیند. یعنی چند کندل کوچک پشت سر هم. در روند کلی بازار یا صعودی و یا نزولی است. وقتی که میکرو ترند روند اصلی را میشکند. در جهت روند اصلی روی میکروترند ورود میزند. اینکار فقط برای روند های بسیار قوی کاربرد دارد.</w:t>
      </w:r>
    </w:p>
    <w:p w14:paraId="73E9F02A" w14:textId="5F2F6187" w:rsidR="0023111E" w:rsidRDefault="0023111E">
      <w:pPr>
        <w:pStyle w:val="ListParagraph"/>
        <w:numPr>
          <w:ilvl w:val="0"/>
          <w:numId w:val="27"/>
        </w:numPr>
      </w:pPr>
      <w:r>
        <w:rPr>
          <w:rFonts w:hint="cs"/>
          <w:rtl/>
        </w:rPr>
        <w:t xml:space="preserve">در تایم فریم 4 ساعته سایکل بازار را پیدا میکند. سپس در 1 ساعته سایکل بازار را پیدا میکند. </w:t>
      </w:r>
    </w:p>
    <w:p w14:paraId="76136033" w14:textId="0F397D21" w:rsidR="0023111E" w:rsidRDefault="0023111E">
      <w:pPr>
        <w:pStyle w:val="ListParagraph"/>
        <w:numPr>
          <w:ilvl w:val="0"/>
          <w:numId w:val="27"/>
        </w:numPr>
      </w:pPr>
      <w:r>
        <w:rPr>
          <w:rFonts w:hint="cs"/>
          <w:rtl/>
        </w:rPr>
        <w:t xml:space="preserve">شکست میکروترند میتواند تا </w:t>
      </w:r>
      <w:r>
        <w:t>EMA20</w:t>
      </w:r>
      <w:r>
        <w:rPr>
          <w:rFonts w:hint="cs"/>
          <w:rtl/>
        </w:rPr>
        <w:t xml:space="preserve"> باشد. </w:t>
      </w:r>
    </w:p>
    <w:p w14:paraId="35F92DD8" w14:textId="40A5F4E9" w:rsidR="0023111E" w:rsidRDefault="00E5378D">
      <w:pPr>
        <w:pStyle w:val="ListParagraph"/>
        <w:numPr>
          <w:ilvl w:val="0"/>
          <w:numId w:val="27"/>
        </w:numPr>
      </w:pPr>
      <w:r>
        <w:rPr>
          <w:rFonts w:hint="cs"/>
          <w:rtl/>
        </w:rPr>
        <w:t xml:space="preserve">خط روند های استاتیک اغلب ناقص میشکنند. یعنی آنکه فیک بریک میکنند و بعد دوباره به روند قبلی ادامه میدهد. </w:t>
      </w:r>
    </w:p>
    <w:p w14:paraId="660ACE54" w14:textId="12472AF5" w:rsidR="00E5378D" w:rsidRDefault="00E5378D">
      <w:pPr>
        <w:pStyle w:val="ListParagraph"/>
        <w:numPr>
          <w:ilvl w:val="0"/>
          <w:numId w:val="27"/>
        </w:numPr>
      </w:pPr>
      <w:r>
        <w:rPr>
          <w:rFonts w:hint="cs"/>
          <w:rtl/>
        </w:rPr>
        <w:t>حمایت و مقاومت های چهارساعته و یک ساعته را در ناحیه ایی که قیمت در آن است رسم میکند.</w:t>
      </w:r>
    </w:p>
    <w:p w14:paraId="0C9C71C1" w14:textId="4E16D2C8" w:rsidR="00E5378D" w:rsidRDefault="00F638B6">
      <w:pPr>
        <w:pStyle w:val="ListParagraph"/>
        <w:numPr>
          <w:ilvl w:val="0"/>
          <w:numId w:val="27"/>
        </w:numPr>
      </w:pPr>
      <w:r>
        <w:rPr>
          <w:rFonts w:hint="cs"/>
          <w:rtl/>
        </w:rPr>
        <w:lastRenderedPageBreak/>
        <w:t xml:space="preserve">در روزانه و 4 ساعته و 1 ساعته و حمایت و مقاومت استاتیک میکشد. آنهایی که قیمت بینشان است. در یک ساعته کانال قیمت را مشخص میکند و منتظر است قیمت به یکی از خط های کانال بخورد و بعد تغییر قیمت ببیند. </w:t>
      </w:r>
    </w:p>
    <w:p w14:paraId="2A1179DB" w14:textId="2A2B802E" w:rsidR="00F638B6" w:rsidRDefault="00F638B6">
      <w:pPr>
        <w:pStyle w:val="ListParagraph"/>
        <w:numPr>
          <w:ilvl w:val="0"/>
          <w:numId w:val="27"/>
        </w:numPr>
      </w:pPr>
      <w:r>
        <w:rPr>
          <w:rFonts w:hint="cs"/>
          <w:rtl/>
        </w:rPr>
        <w:t xml:space="preserve">خطوط حمایت مقاومت روزانه، 4 ساعته یک ساعته استاتیک و خطوط سایکل بازار 4 ساعته را در نظر میگیرد و براساس الگوهای تایم فریم پایین ورود میکند. </w:t>
      </w:r>
    </w:p>
    <w:p w14:paraId="18A81EB8" w14:textId="55D0C5D8" w:rsidR="00F638B6" w:rsidRDefault="00652F47">
      <w:pPr>
        <w:pStyle w:val="ListParagraph"/>
        <w:numPr>
          <w:ilvl w:val="0"/>
          <w:numId w:val="27"/>
        </w:numPr>
      </w:pPr>
      <w:r>
        <w:rPr>
          <w:rFonts w:hint="cs"/>
          <w:rtl/>
        </w:rPr>
        <w:t>وقتی شیب خط روند عوض بشه احتمال تغییر روند بیشتر میشود.</w:t>
      </w:r>
    </w:p>
    <w:p w14:paraId="2CFE1B36" w14:textId="62641E08" w:rsidR="00652F47" w:rsidRDefault="00DA403D" w:rsidP="00DA403D">
      <w:pPr>
        <w:pStyle w:val="Heading1"/>
        <w:rPr>
          <w:rtl/>
        </w:rPr>
      </w:pPr>
      <w:r>
        <w:rPr>
          <w:rFonts w:hint="cs"/>
          <w:rtl/>
        </w:rPr>
        <w:t>ویدئو 22</w:t>
      </w:r>
    </w:p>
    <w:p w14:paraId="4CF31D15" w14:textId="4D323049" w:rsidR="00C85F35" w:rsidRDefault="00C85F35">
      <w:pPr>
        <w:pStyle w:val="ListParagraph"/>
        <w:numPr>
          <w:ilvl w:val="0"/>
          <w:numId w:val="28"/>
        </w:numPr>
      </w:pPr>
      <w:r>
        <w:rPr>
          <w:rFonts w:hint="cs"/>
          <w:rtl/>
        </w:rPr>
        <w:t>در هر پوزیشن بیش از 5 درصد سرمایه را نباید ضرر داد.</w:t>
      </w:r>
    </w:p>
    <w:p w14:paraId="7553446D" w14:textId="457344C4" w:rsidR="00C85F35" w:rsidRDefault="00C85F35">
      <w:pPr>
        <w:pStyle w:val="ListParagraph"/>
        <w:numPr>
          <w:ilvl w:val="0"/>
          <w:numId w:val="28"/>
        </w:numPr>
      </w:pPr>
      <w:r>
        <w:rPr>
          <w:rFonts w:hint="cs"/>
          <w:rtl/>
        </w:rPr>
        <w:t xml:space="preserve">اسپایک تا جایی ادامه دارد که لوی هیچ کندلی پایین لوی کندل قبلی نره. </w:t>
      </w:r>
    </w:p>
    <w:p w14:paraId="1A8F90AC" w14:textId="661A0601" w:rsidR="00C85F35" w:rsidRDefault="00C85F35">
      <w:pPr>
        <w:pStyle w:val="ListParagraph"/>
        <w:numPr>
          <w:ilvl w:val="0"/>
          <w:numId w:val="28"/>
        </w:numPr>
      </w:pPr>
      <w:r>
        <w:rPr>
          <w:rFonts w:hint="cs"/>
          <w:rtl/>
        </w:rPr>
        <w:t xml:space="preserve">روی پانزده و سی دقیقه اسپایک دیده. </w:t>
      </w:r>
      <w:r w:rsidR="009618C9">
        <w:rPr>
          <w:rFonts w:hint="cs"/>
          <w:rtl/>
        </w:rPr>
        <w:t xml:space="preserve">بعد از اسپایک کانال ابتدا به پایین حرکت کرده و بعد به سمت بالا برمیگردد. </w:t>
      </w:r>
    </w:p>
    <w:p w14:paraId="3B816655" w14:textId="42568D6B" w:rsidR="009618C9" w:rsidRDefault="009618C9">
      <w:pPr>
        <w:pStyle w:val="ListParagraph"/>
        <w:numPr>
          <w:ilvl w:val="0"/>
          <w:numId w:val="28"/>
        </w:numPr>
      </w:pPr>
      <w:r>
        <w:rPr>
          <w:rFonts w:hint="cs"/>
          <w:rtl/>
        </w:rPr>
        <w:t xml:space="preserve">بعد از کانال تریدینگ رنج داریم که تا نقطه اول کانال هم میتواند پایین بیاید. </w:t>
      </w:r>
    </w:p>
    <w:p w14:paraId="6DEC5F07" w14:textId="03D14FE1" w:rsidR="009618C9" w:rsidRDefault="00DD10B3">
      <w:pPr>
        <w:pStyle w:val="ListParagraph"/>
        <w:numPr>
          <w:ilvl w:val="0"/>
          <w:numId w:val="28"/>
        </w:numPr>
      </w:pPr>
      <w:r>
        <w:rPr>
          <w:rFonts w:hint="cs"/>
          <w:rtl/>
        </w:rPr>
        <w:t xml:space="preserve">احتمالا بعد از سقف سوم کانال که انتظار ریزش داریم. در کف کانال مجدد در تایم فریم 5 دقیقه در یک ناحیه نزدیک کف کانال ما پین بار و تایید برای شورت پوزیشن میبینیم. </w:t>
      </w:r>
    </w:p>
    <w:p w14:paraId="591E9764" w14:textId="4A3D6845" w:rsidR="00DD10B3" w:rsidRDefault="00147B70">
      <w:pPr>
        <w:pStyle w:val="ListParagraph"/>
        <w:numPr>
          <w:ilvl w:val="0"/>
          <w:numId w:val="28"/>
        </w:numPr>
      </w:pPr>
      <w:r>
        <w:rPr>
          <w:rFonts w:hint="cs"/>
          <w:rtl/>
        </w:rPr>
        <w:t xml:space="preserve">خط روند 1 ساعته به سمت بالا و خط روند 15 دقیقه به سمت پایین است. در 15 دقیقه با رسیدن به خط روند 1 ساعته انتظار داریم که دیگر شکست بیشتر تجربه نکنیم و به سمت بالا برویم. </w:t>
      </w:r>
    </w:p>
    <w:p w14:paraId="1B8F8FE5" w14:textId="325FC78D" w:rsidR="00147B70" w:rsidRDefault="00E97AB4" w:rsidP="00E97AB4">
      <w:pPr>
        <w:pStyle w:val="Heading2"/>
        <w:rPr>
          <w:rtl/>
        </w:rPr>
      </w:pPr>
      <w:r>
        <w:rPr>
          <w:rFonts w:hint="cs"/>
          <w:rtl/>
        </w:rPr>
        <w:t xml:space="preserve">لگ حرکتی: </w:t>
      </w:r>
    </w:p>
    <w:p w14:paraId="66F16EFF" w14:textId="26BE818B" w:rsidR="00E97AB4" w:rsidRDefault="00E97AB4">
      <w:pPr>
        <w:pStyle w:val="ListParagraph"/>
        <w:numPr>
          <w:ilvl w:val="0"/>
          <w:numId w:val="29"/>
        </w:numPr>
      </w:pPr>
      <w:r>
        <w:rPr>
          <w:rFonts w:hint="cs"/>
          <w:rtl/>
        </w:rPr>
        <w:t>یک روند کوچک برگشتی و یا اصلاحی در یک روند بزرگتر در حالیکه حداقل ما دو حرکت بزرگتر با روند بازگشتی داشته باشیم به آن لگ حرکتی میگوییم.</w:t>
      </w:r>
    </w:p>
    <w:p w14:paraId="4199265A" w14:textId="27F9CA15" w:rsidR="00E97AB4" w:rsidRDefault="00E97AB4">
      <w:pPr>
        <w:pStyle w:val="ListParagraph"/>
        <w:numPr>
          <w:ilvl w:val="0"/>
          <w:numId w:val="29"/>
        </w:numPr>
      </w:pPr>
      <w:r>
        <w:rPr>
          <w:rFonts w:hint="cs"/>
          <w:rtl/>
        </w:rPr>
        <w:t xml:space="preserve">لگ ها در موجها یا سوینگ های حرکتی رخ میدهند. </w:t>
      </w:r>
    </w:p>
    <w:p w14:paraId="4F277703" w14:textId="1BC9BD59" w:rsidR="00E97AB4" w:rsidRDefault="00E97AB4">
      <w:pPr>
        <w:pStyle w:val="ListParagraph"/>
        <w:numPr>
          <w:ilvl w:val="0"/>
          <w:numId w:val="29"/>
        </w:numPr>
      </w:pPr>
      <w:r>
        <w:rPr>
          <w:rFonts w:hint="cs"/>
          <w:rtl/>
        </w:rPr>
        <w:t xml:space="preserve">روند بازگشتی کوچک در یک سویینگ بزرگ احتمالاً یک پولبک است. </w:t>
      </w:r>
    </w:p>
    <w:p w14:paraId="185544CF" w14:textId="437CD22A" w:rsidR="00E97AB4" w:rsidRDefault="004156A0">
      <w:pPr>
        <w:pStyle w:val="ListParagraph"/>
        <w:numPr>
          <w:ilvl w:val="0"/>
          <w:numId w:val="29"/>
        </w:numPr>
      </w:pPr>
      <w:r>
        <w:rPr>
          <w:rFonts w:hint="cs"/>
          <w:rtl/>
        </w:rPr>
        <w:t>پولبک = تریدینگ رنج</w:t>
      </w:r>
    </w:p>
    <w:p w14:paraId="1B59FA93" w14:textId="3D21447A" w:rsidR="004156A0" w:rsidRDefault="00F16880" w:rsidP="00F16880">
      <w:pPr>
        <w:pStyle w:val="Heading1"/>
        <w:rPr>
          <w:rtl/>
        </w:rPr>
      </w:pPr>
      <w:r>
        <w:rPr>
          <w:rFonts w:hint="cs"/>
          <w:rtl/>
        </w:rPr>
        <w:lastRenderedPageBreak/>
        <w:t>ویدئو 23</w:t>
      </w:r>
    </w:p>
    <w:p w14:paraId="3B956F13" w14:textId="44D0FEC1" w:rsidR="00F16880" w:rsidRDefault="00F16880">
      <w:pPr>
        <w:pStyle w:val="ListParagraph"/>
        <w:numPr>
          <w:ilvl w:val="0"/>
          <w:numId w:val="30"/>
        </w:numPr>
      </w:pPr>
      <w:r>
        <w:rPr>
          <w:rFonts w:hint="cs"/>
          <w:rtl/>
        </w:rPr>
        <w:t xml:space="preserve">نقطه بستن پوزیشن در روند ها یک مقاومت قبلی پیدا کن که هنگام بالا یا پایین رفتن قیمت به آن برگردد. آنجا ناحیه مقاومت را بکش اگر کندلی بالای آن ناحیه مقاومت بست از پوزیشن خارج شو در غیر این صورت خروج از پوزیشن به معنی خلاف جهت پوزیشن گرفتن است. </w:t>
      </w:r>
    </w:p>
    <w:p w14:paraId="033EF58C" w14:textId="0A33111B" w:rsidR="00F16880" w:rsidRDefault="00D71784">
      <w:pPr>
        <w:pStyle w:val="ListParagraph"/>
        <w:numPr>
          <w:ilvl w:val="0"/>
          <w:numId w:val="30"/>
        </w:numPr>
      </w:pPr>
      <w:r>
        <w:rPr>
          <w:rFonts w:hint="cs"/>
          <w:rtl/>
        </w:rPr>
        <w:t xml:space="preserve">استاپ را پشت پین باری که با آن پوزیشن گرفته میگذارد. </w:t>
      </w:r>
    </w:p>
    <w:p w14:paraId="4F1B95FD" w14:textId="75AAF291" w:rsidR="00D71784" w:rsidRDefault="00D71784">
      <w:pPr>
        <w:pStyle w:val="ListParagraph"/>
        <w:numPr>
          <w:ilvl w:val="0"/>
          <w:numId w:val="30"/>
        </w:numPr>
      </w:pPr>
      <w:r>
        <w:rPr>
          <w:rFonts w:hint="cs"/>
          <w:rtl/>
        </w:rPr>
        <w:t xml:space="preserve"> ریسک به ریوارد 2 به 1 میبندد. </w:t>
      </w:r>
    </w:p>
    <w:p w14:paraId="4395058F" w14:textId="2FD5A9C8" w:rsidR="00D71784" w:rsidRPr="00A108A4" w:rsidRDefault="005A1134">
      <w:pPr>
        <w:pStyle w:val="ListParagraph"/>
        <w:numPr>
          <w:ilvl w:val="0"/>
          <w:numId w:val="30"/>
        </w:numPr>
        <w:rPr>
          <w:highlight w:val="yellow"/>
        </w:rPr>
      </w:pPr>
      <w:r w:rsidRPr="00A108A4">
        <w:rPr>
          <w:rFonts w:hint="cs"/>
          <w:highlight w:val="yellow"/>
          <w:rtl/>
        </w:rPr>
        <w:t>تمرین در تایم فریم یک دقیقه تمام خط های روند را بکشید.</w:t>
      </w:r>
    </w:p>
    <w:p w14:paraId="35E87143" w14:textId="53B4B052" w:rsidR="005A1134" w:rsidRDefault="008057B1">
      <w:pPr>
        <w:pStyle w:val="ListParagraph"/>
        <w:numPr>
          <w:ilvl w:val="0"/>
          <w:numId w:val="30"/>
        </w:numPr>
      </w:pPr>
      <w:r>
        <w:rPr>
          <w:rFonts w:hint="cs"/>
          <w:rtl/>
        </w:rPr>
        <w:t xml:space="preserve">بازار  معمولا در دو لگ میریزد. </w:t>
      </w:r>
    </w:p>
    <w:p w14:paraId="212C4C49" w14:textId="202F3FF7" w:rsidR="008057B1" w:rsidRDefault="008057B1">
      <w:pPr>
        <w:pStyle w:val="ListParagraph"/>
        <w:numPr>
          <w:ilvl w:val="0"/>
          <w:numId w:val="30"/>
        </w:numPr>
      </w:pPr>
      <w:r>
        <w:rPr>
          <w:rFonts w:hint="cs"/>
          <w:rtl/>
        </w:rPr>
        <w:t xml:space="preserve">بعد از کانال برای تشکیل رنج میتواند تا ابتدای کانال پایین بیاید. تا ابتدای اسپایک هم میتواند پایین بیاید. </w:t>
      </w:r>
    </w:p>
    <w:p w14:paraId="087EABAD" w14:textId="34E40D4E" w:rsidR="008057B1" w:rsidRDefault="008057B1">
      <w:pPr>
        <w:pStyle w:val="ListParagraph"/>
        <w:numPr>
          <w:ilvl w:val="0"/>
          <w:numId w:val="30"/>
        </w:numPr>
      </w:pPr>
      <w:r>
        <w:rPr>
          <w:rFonts w:hint="cs"/>
          <w:rtl/>
        </w:rPr>
        <w:t xml:space="preserve">اندازه لگ های حرکتی معمولا برابر است ولی میتواند شیب قیمتی متفاوتی داشته باشد. </w:t>
      </w:r>
    </w:p>
    <w:p w14:paraId="2E0173F4" w14:textId="0E2874E2" w:rsidR="008057B1" w:rsidRDefault="00A97F15">
      <w:pPr>
        <w:pStyle w:val="ListParagraph"/>
        <w:numPr>
          <w:ilvl w:val="0"/>
          <w:numId w:val="30"/>
        </w:numPr>
      </w:pPr>
      <w:r>
        <w:rPr>
          <w:rFonts w:hint="cs"/>
          <w:rtl/>
        </w:rPr>
        <w:t xml:space="preserve">بعد از اسپایک در رنج سنارویوها خیلی نزولی نیست زیرا ممکن است دو لگ اسپایک داشته باشیم. </w:t>
      </w:r>
    </w:p>
    <w:p w14:paraId="6EC3A05D" w14:textId="30603981" w:rsidR="00A97F15" w:rsidRDefault="00A108A4">
      <w:pPr>
        <w:pStyle w:val="ListParagraph"/>
        <w:numPr>
          <w:ilvl w:val="0"/>
          <w:numId w:val="30"/>
        </w:numPr>
      </w:pPr>
      <w:r>
        <w:rPr>
          <w:rFonts w:hint="cs"/>
          <w:rtl/>
        </w:rPr>
        <w:t xml:space="preserve">از نشانه های شکستن سقف و کف تریدینگ رنج آندرشوت شدن سقف و کف های قبلی است. کف ها و سقف ها را با خط روند بهم وصل کنید. </w:t>
      </w:r>
    </w:p>
    <w:p w14:paraId="4A3FB733" w14:textId="0269002E" w:rsidR="00A108A4" w:rsidRDefault="00A108A4">
      <w:pPr>
        <w:pStyle w:val="ListParagraph"/>
        <w:numPr>
          <w:ilvl w:val="0"/>
          <w:numId w:val="30"/>
        </w:numPr>
      </w:pPr>
      <w:r>
        <w:rPr>
          <w:rFonts w:hint="cs"/>
          <w:rtl/>
        </w:rPr>
        <w:t xml:space="preserve">اگر کف بالاتر میبینی روی سقف حق شورت کردن نداریم. اگر سقف پایینتر میبینیم روی کف حق لانگ کردن نداریم. </w:t>
      </w:r>
    </w:p>
    <w:p w14:paraId="438F36F9" w14:textId="6653380A" w:rsidR="00A108A4" w:rsidRPr="002A1396" w:rsidRDefault="00A012BA">
      <w:pPr>
        <w:pStyle w:val="ListParagraph"/>
        <w:numPr>
          <w:ilvl w:val="0"/>
          <w:numId w:val="30"/>
        </w:numPr>
        <w:rPr>
          <w:highlight w:val="yellow"/>
        </w:rPr>
      </w:pPr>
      <w:r w:rsidRPr="002A1396">
        <w:rPr>
          <w:rFonts w:hint="cs"/>
          <w:highlight w:val="yellow"/>
          <w:rtl/>
        </w:rPr>
        <w:t xml:space="preserve">قیمت اگر در زمان اصلاح کند نشانه قدرت روند است ولی نباید خیلی هم اصلاح کند </w:t>
      </w:r>
    </w:p>
    <w:p w14:paraId="2957FD09" w14:textId="710FE7FB" w:rsidR="002A1396" w:rsidRDefault="002A1396" w:rsidP="002A1396">
      <w:pPr>
        <w:pStyle w:val="Heading2"/>
        <w:rPr>
          <w:rtl/>
        </w:rPr>
      </w:pPr>
      <w:r>
        <w:rPr>
          <w:rFonts w:hint="cs"/>
          <w:rtl/>
        </w:rPr>
        <w:t>ویدئو 24- قدرت روند ها</w:t>
      </w:r>
    </w:p>
    <w:p w14:paraId="5A58A0C8" w14:textId="0B9BE517" w:rsidR="002A1396" w:rsidRDefault="002A1396">
      <w:pPr>
        <w:pStyle w:val="ListParagraph"/>
        <w:numPr>
          <w:ilvl w:val="0"/>
          <w:numId w:val="31"/>
        </w:numPr>
      </w:pPr>
      <w:r>
        <w:t>BIG GAP OPPENING</w:t>
      </w:r>
      <w:r>
        <w:rPr>
          <w:rFonts w:hint="cs"/>
          <w:rtl/>
        </w:rPr>
        <w:t xml:space="preserve"> فاصله باز شدن کندل جدید از کندل قبلی را گویند.</w:t>
      </w:r>
    </w:p>
    <w:p w14:paraId="646D8D28" w14:textId="52BCA353" w:rsidR="002A1396" w:rsidRDefault="00BF33AB">
      <w:pPr>
        <w:pStyle w:val="ListParagraph"/>
        <w:numPr>
          <w:ilvl w:val="0"/>
          <w:numId w:val="31"/>
        </w:numPr>
      </w:pPr>
      <w:r>
        <w:rPr>
          <w:rFonts w:hint="cs"/>
          <w:rtl/>
        </w:rPr>
        <w:t xml:space="preserve">یک خط روند که در آن سوینگ داشته باشیم. </w:t>
      </w:r>
    </w:p>
    <w:p w14:paraId="0EB37F08" w14:textId="57F27B3F" w:rsidR="00BF33AB" w:rsidRDefault="00BF33AB">
      <w:pPr>
        <w:pStyle w:val="ListParagraph"/>
        <w:numPr>
          <w:ilvl w:val="0"/>
          <w:numId w:val="31"/>
        </w:numPr>
      </w:pPr>
      <w:r>
        <w:rPr>
          <w:rFonts w:hint="cs"/>
          <w:rtl/>
        </w:rPr>
        <w:lastRenderedPageBreak/>
        <w:t>قیمت در خلاف جهت خیلی بازی در نیاورد و بیشتر اصلاح ها در زمان باشد.</w:t>
      </w:r>
    </w:p>
    <w:p w14:paraId="174CD34F" w14:textId="78593D53" w:rsidR="00BF33AB" w:rsidRDefault="00C91660">
      <w:pPr>
        <w:pStyle w:val="ListParagraph"/>
        <w:numPr>
          <w:ilvl w:val="0"/>
          <w:numId w:val="31"/>
        </w:numPr>
      </w:pPr>
      <w:r>
        <w:t>EMA 20</w:t>
      </w:r>
      <w:r>
        <w:rPr>
          <w:rFonts w:hint="cs"/>
          <w:rtl/>
        </w:rPr>
        <w:t xml:space="preserve"> در 5 دقیقه نقطه ایی مناسب برای گذاشتن </w:t>
      </w:r>
      <w:r>
        <w:t>TP</w:t>
      </w:r>
      <w:r>
        <w:rPr>
          <w:rFonts w:hint="cs"/>
          <w:rtl/>
        </w:rPr>
        <w:t xml:space="preserve"> است. </w:t>
      </w:r>
    </w:p>
    <w:p w14:paraId="1CE6EBAC" w14:textId="71F2132A" w:rsidR="00C91660" w:rsidRDefault="0079170D">
      <w:pPr>
        <w:pStyle w:val="ListParagraph"/>
        <w:numPr>
          <w:ilvl w:val="0"/>
          <w:numId w:val="31"/>
        </w:numPr>
      </w:pPr>
      <w:r>
        <w:rPr>
          <w:rFonts w:hint="cs"/>
          <w:rtl/>
        </w:rPr>
        <w:t xml:space="preserve">سقف تریدینگ رنج احتمالا نمی شکند. </w:t>
      </w:r>
    </w:p>
    <w:p w14:paraId="270AB0B1" w14:textId="7FCC775F" w:rsidR="0079170D" w:rsidRDefault="0079170D">
      <w:pPr>
        <w:pStyle w:val="ListParagraph"/>
        <w:numPr>
          <w:ilvl w:val="0"/>
          <w:numId w:val="31"/>
        </w:numPr>
      </w:pPr>
      <w:r>
        <w:rPr>
          <w:rFonts w:hint="cs"/>
          <w:rtl/>
        </w:rPr>
        <w:t xml:space="preserve">کف تریدینگ رنج نمیشکند و احتمالا بالا میرود. </w:t>
      </w:r>
    </w:p>
    <w:p w14:paraId="147BCC18" w14:textId="71F82B66" w:rsidR="0079170D" w:rsidRDefault="0079170D">
      <w:pPr>
        <w:pStyle w:val="ListParagraph"/>
        <w:numPr>
          <w:ilvl w:val="0"/>
          <w:numId w:val="31"/>
        </w:numPr>
      </w:pPr>
      <w:r>
        <w:rPr>
          <w:rFonts w:hint="cs"/>
          <w:rtl/>
        </w:rPr>
        <w:t xml:space="preserve">خط روندهای داینامیک احتمالاً نمی شکنند. </w:t>
      </w:r>
    </w:p>
    <w:p w14:paraId="6D5959EA" w14:textId="32A39239" w:rsidR="0079170D" w:rsidRDefault="0079170D">
      <w:pPr>
        <w:pStyle w:val="ListParagraph"/>
        <w:numPr>
          <w:ilvl w:val="0"/>
          <w:numId w:val="31"/>
        </w:numPr>
      </w:pPr>
      <w:r>
        <w:rPr>
          <w:rFonts w:hint="cs"/>
          <w:rtl/>
        </w:rPr>
        <w:t xml:space="preserve">بعد از یک حرکت شارپی با دیدن یک اصلاح خیلی سناریو قوی خلاف روند نداریم بخاطر دو لگ شدن حرکت پرفشار قبلی. </w:t>
      </w:r>
    </w:p>
    <w:p w14:paraId="0DE0719C" w14:textId="568B5171" w:rsidR="0079170D" w:rsidRDefault="00B83379">
      <w:pPr>
        <w:pStyle w:val="ListParagraph"/>
        <w:numPr>
          <w:ilvl w:val="0"/>
          <w:numId w:val="31"/>
        </w:numPr>
      </w:pPr>
      <w:r>
        <w:rPr>
          <w:rFonts w:hint="cs"/>
          <w:rtl/>
        </w:rPr>
        <w:t xml:space="preserve">حتماً برای ورود به پوزیشن پینبار و تایید ببینید. </w:t>
      </w:r>
    </w:p>
    <w:p w14:paraId="1D17068E" w14:textId="2E7898A1" w:rsidR="00B83379" w:rsidRDefault="00B37729">
      <w:pPr>
        <w:pStyle w:val="ListParagraph"/>
        <w:numPr>
          <w:ilvl w:val="0"/>
          <w:numId w:val="31"/>
        </w:numPr>
      </w:pPr>
      <w:r>
        <w:rPr>
          <w:rFonts w:hint="cs"/>
          <w:rtl/>
        </w:rPr>
        <w:t xml:space="preserve">پین بار های قوی. بدنه کوچک و دم بلند. میتواند روند را برگرداند. پس در جهت پوزیشن قبل منتظر پوزیشن نباشیم. </w:t>
      </w:r>
    </w:p>
    <w:p w14:paraId="60FBD8A7" w14:textId="6DFE4EFC" w:rsidR="00B37729" w:rsidRDefault="00EA335E">
      <w:pPr>
        <w:pStyle w:val="ListParagraph"/>
        <w:numPr>
          <w:ilvl w:val="0"/>
          <w:numId w:val="31"/>
        </w:numPr>
      </w:pPr>
      <w:r>
        <w:rPr>
          <w:rFonts w:hint="cs"/>
          <w:rtl/>
        </w:rPr>
        <w:t xml:space="preserve">اگر روند پرقدرت دیدی در تایم فریم پایین راحتتر نقطه ورود میدهد. </w:t>
      </w:r>
    </w:p>
    <w:p w14:paraId="505E1412" w14:textId="77431F35" w:rsidR="00EA335E" w:rsidRDefault="003725F8">
      <w:pPr>
        <w:pStyle w:val="ListParagraph"/>
        <w:numPr>
          <w:ilvl w:val="0"/>
          <w:numId w:val="31"/>
        </w:numPr>
      </w:pPr>
      <w:r>
        <w:rPr>
          <w:rFonts w:hint="cs"/>
          <w:rtl/>
        </w:rPr>
        <w:t xml:space="preserve">تریدینگ رنج ها میتوانند در بالا و پایین یک تریدینگ رنج دیگر شکل گرفته و در تایم فریم بالاتر یک روند ایجاد کنند. </w:t>
      </w:r>
    </w:p>
    <w:p w14:paraId="5DF416D2" w14:textId="7A1D54BF" w:rsidR="003725F8" w:rsidRDefault="00113858">
      <w:pPr>
        <w:pStyle w:val="ListParagraph"/>
        <w:numPr>
          <w:ilvl w:val="0"/>
          <w:numId w:val="31"/>
        </w:numPr>
      </w:pPr>
      <w:r>
        <w:rPr>
          <w:rFonts w:hint="cs"/>
          <w:rtl/>
        </w:rPr>
        <w:t xml:space="preserve">سقف و کف تریدینگ رنج های قبلی بعنوان </w:t>
      </w:r>
      <w:r>
        <w:t>TP</w:t>
      </w:r>
      <w:r>
        <w:rPr>
          <w:rFonts w:hint="cs"/>
          <w:rtl/>
        </w:rPr>
        <w:t xml:space="preserve"> استفاده میشود. </w:t>
      </w:r>
    </w:p>
    <w:p w14:paraId="5C17DBE4" w14:textId="1F24B622" w:rsidR="00113858" w:rsidRDefault="00615E54">
      <w:pPr>
        <w:pStyle w:val="ListParagraph"/>
        <w:numPr>
          <w:ilvl w:val="0"/>
          <w:numId w:val="31"/>
        </w:numPr>
      </w:pPr>
      <w:r>
        <w:rPr>
          <w:rFonts w:hint="cs"/>
          <w:rtl/>
        </w:rPr>
        <w:t xml:space="preserve">دوجی در تایم پایینتر یک رنج است. </w:t>
      </w:r>
    </w:p>
    <w:p w14:paraId="6D7625EE" w14:textId="19E90B62" w:rsidR="00615E54" w:rsidRDefault="00A15CB6">
      <w:pPr>
        <w:pStyle w:val="ListParagraph"/>
        <w:numPr>
          <w:ilvl w:val="0"/>
          <w:numId w:val="31"/>
        </w:numPr>
      </w:pPr>
      <w:r>
        <w:rPr>
          <w:rFonts w:hint="cs"/>
          <w:rtl/>
        </w:rPr>
        <w:t xml:space="preserve">تریدینگ رنج در یک روند موقع برگشت روند تارگت روند بازگشتی خواهند بود. </w:t>
      </w:r>
    </w:p>
    <w:p w14:paraId="2176AC4A" w14:textId="49A247EB" w:rsidR="00A15CB6" w:rsidRDefault="000119FB">
      <w:pPr>
        <w:pStyle w:val="ListParagraph"/>
        <w:numPr>
          <w:ilvl w:val="0"/>
          <w:numId w:val="31"/>
        </w:numPr>
      </w:pPr>
      <w:r>
        <w:rPr>
          <w:rFonts w:hint="cs"/>
          <w:rtl/>
        </w:rPr>
        <w:t>یک روند رنج طولانی یعنی آنکه روند روزانه ضعیف داریم.</w:t>
      </w:r>
    </w:p>
    <w:p w14:paraId="35B7D75C" w14:textId="57C4DBA5" w:rsidR="000119FB" w:rsidRDefault="00AE4241">
      <w:pPr>
        <w:pStyle w:val="ListParagraph"/>
        <w:numPr>
          <w:ilvl w:val="0"/>
          <w:numId w:val="31"/>
        </w:numPr>
      </w:pPr>
      <w:r>
        <w:rPr>
          <w:rFonts w:hint="cs"/>
          <w:rtl/>
        </w:rPr>
        <w:t xml:space="preserve">میکروترندهای در جهت روند نشانه قدرت روند است. </w:t>
      </w:r>
    </w:p>
    <w:p w14:paraId="341DD393" w14:textId="735E363B" w:rsidR="00AE4241" w:rsidRDefault="006E7781">
      <w:pPr>
        <w:pStyle w:val="ListParagraph"/>
        <w:numPr>
          <w:ilvl w:val="0"/>
          <w:numId w:val="31"/>
        </w:numPr>
      </w:pPr>
      <w:r>
        <w:rPr>
          <w:rFonts w:hint="cs"/>
          <w:rtl/>
        </w:rPr>
        <w:t xml:space="preserve">بعد از میکروترندهای درجهت روند منتظر الگوی ورودی میتوان بود که به پوزیشن ورود کرد. </w:t>
      </w:r>
    </w:p>
    <w:p w14:paraId="6155645E" w14:textId="08D5DAC1" w:rsidR="0031574B" w:rsidRDefault="0031574B" w:rsidP="0031574B">
      <w:pPr>
        <w:pStyle w:val="Heading1"/>
        <w:rPr>
          <w:rtl/>
        </w:rPr>
      </w:pPr>
      <w:r>
        <w:rPr>
          <w:rFonts w:hint="cs"/>
          <w:rtl/>
        </w:rPr>
        <w:t xml:space="preserve">ویدئو 25 </w:t>
      </w:r>
      <w:r w:rsidR="00EB2CC3">
        <w:rPr>
          <w:rFonts w:hint="cs"/>
          <w:rtl/>
        </w:rPr>
        <w:t>کانال ها</w:t>
      </w:r>
    </w:p>
    <w:p w14:paraId="5628F4C1" w14:textId="6F83C2AB" w:rsidR="0031574B" w:rsidRDefault="00EB2CC3">
      <w:pPr>
        <w:pStyle w:val="ListParagraph"/>
        <w:numPr>
          <w:ilvl w:val="0"/>
          <w:numId w:val="32"/>
        </w:numPr>
      </w:pPr>
      <w:r>
        <w:rPr>
          <w:rFonts w:hint="cs"/>
          <w:rtl/>
        </w:rPr>
        <w:t>اگر در کانال کف و سقف بهم نزدیک میشود یعنی به انتهای کانال نزدیک میشویم</w:t>
      </w:r>
    </w:p>
    <w:p w14:paraId="201DAF5D" w14:textId="7D04B6BC" w:rsidR="00EB2CC3" w:rsidRDefault="00EB2CC3">
      <w:pPr>
        <w:pStyle w:val="ListParagraph"/>
        <w:numPr>
          <w:ilvl w:val="0"/>
          <w:numId w:val="32"/>
        </w:numPr>
      </w:pPr>
      <w:r>
        <w:rPr>
          <w:rFonts w:hint="cs"/>
          <w:rtl/>
        </w:rPr>
        <w:t xml:space="preserve">برای گرفتن پوزیشن شکست کانال منتظر پین بار تایید میماند. </w:t>
      </w:r>
    </w:p>
    <w:p w14:paraId="7FF36198" w14:textId="29DCD3E6" w:rsidR="00EB2CC3" w:rsidRDefault="000A0261">
      <w:pPr>
        <w:pStyle w:val="ListParagraph"/>
        <w:numPr>
          <w:ilvl w:val="0"/>
          <w:numId w:val="32"/>
        </w:numPr>
      </w:pPr>
      <w:r>
        <w:rPr>
          <w:rFonts w:hint="cs"/>
          <w:rtl/>
        </w:rPr>
        <w:lastRenderedPageBreak/>
        <w:t xml:space="preserve">در کانال ممکن است شکست کانال به پلکانی شدن کانال منجر شود و مستقیم وارد تریدینگ رنج نشود. </w:t>
      </w:r>
    </w:p>
    <w:p w14:paraId="52E89E78" w14:textId="3F896A61" w:rsidR="000A0261" w:rsidRDefault="00382552">
      <w:pPr>
        <w:pStyle w:val="ListParagraph"/>
        <w:numPr>
          <w:ilvl w:val="0"/>
          <w:numId w:val="32"/>
        </w:numPr>
      </w:pPr>
      <w:r>
        <w:rPr>
          <w:rFonts w:hint="cs"/>
          <w:rtl/>
        </w:rPr>
        <w:t xml:space="preserve">برای وارونه شدن کانال به سمت عکس در انتهای کانال یک رنج میکشد و با شکستن آن رنج مطمئن میشود کانال شکسته است. </w:t>
      </w:r>
    </w:p>
    <w:p w14:paraId="72D20B4D" w14:textId="6108E6C0" w:rsidR="00382552" w:rsidRDefault="00C002C8">
      <w:pPr>
        <w:pStyle w:val="ListParagraph"/>
        <w:numPr>
          <w:ilvl w:val="0"/>
          <w:numId w:val="32"/>
        </w:numPr>
      </w:pPr>
      <w:r>
        <w:rPr>
          <w:rFonts w:hint="cs"/>
          <w:rtl/>
        </w:rPr>
        <w:t xml:space="preserve">سقف قبلی تا کف فعلی نشانه قدرت روند است. </w:t>
      </w:r>
    </w:p>
    <w:p w14:paraId="07ABB1B9" w14:textId="44ECAC85" w:rsidR="00C002C8" w:rsidRDefault="00935222">
      <w:pPr>
        <w:pStyle w:val="ListParagraph"/>
        <w:numPr>
          <w:ilvl w:val="0"/>
          <w:numId w:val="32"/>
        </w:numPr>
      </w:pPr>
      <w:r>
        <w:rPr>
          <w:rFonts w:hint="cs"/>
          <w:rtl/>
        </w:rPr>
        <w:t xml:space="preserve">تمرین در 5 دقیقه تمام خطوط کانال و میزان قدرت آنها را بکشید. </w:t>
      </w:r>
    </w:p>
    <w:p w14:paraId="7E962A07" w14:textId="78B01B73" w:rsidR="00935222" w:rsidRDefault="007E2A0A">
      <w:pPr>
        <w:pStyle w:val="ListParagraph"/>
        <w:numPr>
          <w:ilvl w:val="0"/>
          <w:numId w:val="32"/>
        </w:numPr>
      </w:pPr>
      <w:r>
        <w:rPr>
          <w:rFonts w:hint="cs"/>
          <w:rtl/>
        </w:rPr>
        <w:t xml:space="preserve">روی حرکت های خلاف روند الگو ببین و روی آنها پوزیشن بگیر لازم نیست تا سقف منتظر بمانیم. </w:t>
      </w:r>
    </w:p>
    <w:p w14:paraId="5C12FD24" w14:textId="22C77270" w:rsidR="007E2A0A" w:rsidRDefault="006C5785">
      <w:pPr>
        <w:pStyle w:val="ListParagraph"/>
        <w:numPr>
          <w:ilvl w:val="0"/>
          <w:numId w:val="32"/>
        </w:numPr>
      </w:pPr>
      <w:r>
        <w:rPr>
          <w:rFonts w:hint="cs"/>
          <w:rtl/>
        </w:rPr>
        <w:t xml:space="preserve">در کانال حرکت اسپایکی مگنت نیست. </w:t>
      </w:r>
    </w:p>
    <w:p w14:paraId="763AAE25" w14:textId="2A407816" w:rsidR="006C5785" w:rsidRDefault="00E84A6C">
      <w:pPr>
        <w:pStyle w:val="ListParagraph"/>
        <w:numPr>
          <w:ilvl w:val="0"/>
          <w:numId w:val="32"/>
        </w:numPr>
      </w:pPr>
      <w:r>
        <w:rPr>
          <w:rFonts w:hint="cs"/>
          <w:rtl/>
        </w:rPr>
        <w:t xml:space="preserve">در هنگام ترید بازار را ریز نبین بازار بزرگتر ببین و براساس ترند اصلی معامله کن. </w:t>
      </w:r>
    </w:p>
    <w:p w14:paraId="1F296F4F" w14:textId="03A770D2" w:rsidR="00E84A6C" w:rsidRDefault="00A053A7">
      <w:pPr>
        <w:pStyle w:val="ListParagraph"/>
        <w:numPr>
          <w:ilvl w:val="0"/>
          <w:numId w:val="32"/>
        </w:numPr>
      </w:pPr>
      <w:r>
        <w:rPr>
          <w:rFonts w:hint="cs"/>
          <w:rtl/>
        </w:rPr>
        <w:t xml:space="preserve">روی خط روند با دیدن پینبار معکوس دیگر پوزیشن را در جهت نمیگیریم. زیرا پین بار معکوس میتواند روند را برگرداند. </w:t>
      </w:r>
    </w:p>
    <w:p w14:paraId="11E1C0DB" w14:textId="1052398B" w:rsidR="00A053A7" w:rsidRDefault="00EF3C73">
      <w:pPr>
        <w:pStyle w:val="ListParagraph"/>
        <w:numPr>
          <w:ilvl w:val="0"/>
          <w:numId w:val="32"/>
        </w:numPr>
      </w:pPr>
      <w:r>
        <w:rPr>
          <w:rFonts w:hint="cs"/>
          <w:rtl/>
        </w:rPr>
        <w:t xml:space="preserve">با شکستن کانال تا خط روند های بعدی </w:t>
      </w:r>
      <w:r>
        <w:t>TP</w:t>
      </w:r>
      <w:r>
        <w:rPr>
          <w:rFonts w:hint="cs"/>
          <w:rtl/>
        </w:rPr>
        <w:t xml:space="preserve"> میتوان گذاشت. </w:t>
      </w:r>
    </w:p>
    <w:p w14:paraId="7DAEBB60" w14:textId="0FE91D2D" w:rsidR="00EF3C73" w:rsidRDefault="00353DDB">
      <w:pPr>
        <w:pStyle w:val="ListParagraph"/>
        <w:numPr>
          <w:ilvl w:val="0"/>
          <w:numId w:val="32"/>
        </w:numPr>
      </w:pPr>
      <w:r>
        <w:rPr>
          <w:rFonts w:hint="cs"/>
          <w:rtl/>
        </w:rPr>
        <w:t xml:space="preserve">فاصله تا استاپ حداکثر 0.8 </w:t>
      </w:r>
    </w:p>
    <w:p w14:paraId="0E11B23C" w14:textId="62E86DAC" w:rsidR="00353DDB" w:rsidRDefault="0025756D" w:rsidP="0025756D">
      <w:pPr>
        <w:pStyle w:val="Heading1"/>
        <w:rPr>
          <w:rtl/>
        </w:rPr>
      </w:pPr>
      <w:r>
        <w:rPr>
          <w:rFonts w:hint="cs"/>
          <w:rtl/>
        </w:rPr>
        <w:t>ویدئو 26</w:t>
      </w:r>
    </w:p>
    <w:p w14:paraId="618AD3FF" w14:textId="316A9FB1" w:rsidR="0025756D" w:rsidRDefault="00EC6BA3">
      <w:pPr>
        <w:pStyle w:val="ListParagraph"/>
        <w:numPr>
          <w:ilvl w:val="0"/>
          <w:numId w:val="33"/>
        </w:numPr>
      </w:pPr>
      <w:r>
        <w:rPr>
          <w:rFonts w:hint="cs"/>
          <w:rtl/>
        </w:rPr>
        <w:t>در یک بازار الگوهای موجود در 5 دقیقه را بکشید و تحلیل کنید.</w:t>
      </w:r>
    </w:p>
    <w:p w14:paraId="737547DF" w14:textId="3FE1BE01" w:rsidR="00EC6BA3" w:rsidRDefault="0004342A">
      <w:pPr>
        <w:pStyle w:val="ListParagraph"/>
        <w:numPr>
          <w:ilvl w:val="0"/>
          <w:numId w:val="33"/>
        </w:numPr>
      </w:pPr>
      <w:r>
        <w:rPr>
          <w:rFonts w:hint="cs"/>
          <w:rtl/>
        </w:rPr>
        <w:t xml:space="preserve">تمرین روی تایم 5 دقیقه تمام الگوهای بازار را بکشید. </w:t>
      </w:r>
    </w:p>
    <w:p w14:paraId="71FB376B" w14:textId="3D26F3C0" w:rsidR="0004342A" w:rsidRDefault="0004342A">
      <w:pPr>
        <w:pStyle w:val="ListParagraph"/>
        <w:numPr>
          <w:ilvl w:val="0"/>
          <w:numId w:val="33"/>
        </w:numPr>
      </w:pPr>
      <w:r>
        <w:rPr>
          <w:rFonts w:hint="cs"/>
          <w:rtl/>
        </w:rPr>
        <w:t xml:space="preserve">در الگوی ودج واگرایی </w:t>
      </w:r>
      <w:r>
        <w:t>RSI</w:t>
      </w:r>
      <w:r>
        <w:rPr>
          <w:rFonts w:hint="cs"/>
          <w:rtl/>
        </w:rPr>
        <w:t xml:space="preserve"> داریم.</w:t>
      </w:r>
    </w:p>
    <w:p w14:paraId="39568939" w14:textId="2B2C297E" w:rsidR="0004342A" w:rsidRDefault="00D14EE5">
      <w:pPr>
        <w:pStyle w:val="ListParagraph"/>
        <w:numPr>
          <w:ilvl w:val="0"/>
          <w:numId w:val="33"/>
        </w:numPr>
      </w:pPr>
      <w:r>
        <w:rPr>
          <w:rFonts w:hint="cs"/>
          <w:rtl/>
        </w:rPr>
        <w:t xml:space="preserve">در کانال با سوراخ شدن ها یا اورشوت شدنهای زیادی روبرو هستیم. مخصوصاً در کانال ضعیف در این صورت هنگام سوراخ شدن کانال برای شکستن کانال حق پوزیشن نداریم. </w:t>
      </w:r>
    </w:p>
    <w:p w14:paraId="41AC40BA" w14:textId="28C7601C" w:rsidR="00D14EE5" w:rsidRDefault="00351B12">
      <w:pPr>
        <w:pStyle w:val="ListParagraph"/>
        <w:numPr>
          <w:ilvl w:val="0"/>
          <w:numId w:val="33"/>
        </w:numPr>
      </w:pPr>
      <w:r>
        <w:rPr>
          <w:rFonts w:hint="cs"/>
          <w:rtl/>
        </w:rPr>
        <w:t xml:space="preserve">یکی از </w:t>
      </w:r>
      <w:r>
        <w:t>TP</w:t>
      </w:r>
      <w:r>
        <w:rPr>
          <w:rFonts w:hint="cs"/>
          <w:rtl/>
        </w:rPr>
        <w:t xml:space="preserve"> ها خط روند بالاتر است. </w:t>
      </w:r>
    </w:p>
    <w:p w14:paraId="4ABF4B4F" w14:textId="583EA2A7" w:rsidR="00351B12" w:rsidRDefault="00B300D6">
      <w:pPr>
        <w:pStyle w:val="ListParagraph"/>
        <w:numPr>
          <w:ilvl w:val="0"/>
          <w:numId w:val="33"/>
        </w:numPr>
      </w:pPr>
      <w:r>
        <w:rPr>
          <w:rFonts w:hint="cs"/>
          <w:rtl/>
        </w:rPr>
        <w:t xml:space="preserve">در روند شدید نزولی بای نمیزنیم. </w:t>
      </w:r>
    </w:p>
    <w:p w14:paraId="7F735628" w14:textId="5C7391A8" w:rsidR="00B300D6" w:rsidRDefault="00CA5F6F">
      <w:pPr>
        <w:pStyle w:val="ListParagraph"/>
        <w:numPr>
          <w:ilvl w:val="0"/>
          <w:numId w:val="33"/>
        </w:numPr>
      </w:pPr>
      <w:r>
        <w:rPr>
          <w:rFonts w:hint="cs"/>
          <w:rtl/>
        </w:rPr>
        <w:t xml:space="preserve">با استاپ 0.5 </w:t>
      </w:r>
      <w:r>
        <w:t>TP</w:t>
      </w:r>
      <w:r>
        <w:rPr>
          <w:rFonts w:hint="cs"/>
          <w:rtl/>
        </w:rPr>
        <w:t xml:space="preserve"> باید حداقل 1.5 باشد. </w:t>
      </w:r>
    </w:p>
    <w:p w14:paraId="37A3218B" w14:textId="161A9C08" w:rsidR="00CA5F6F" w:rsidRDefault="000241E8">
      <w:pPr>
        <w:pStyle w:val="ListParagraph"/>
        <w:numPr>
          <w:ilvl w:val="0"/>
          <w:numId w:val="33"/>
        </w:numPr>
      </w:pPr>
      <w:r>
        <w:rPr>
          <w:rFonts w:hint="cs"/>
          <w:rtl/>
        </w:rPr>
        <w:lastRenderedPageBreak/>
        <w:t xml:space="preserve">همیشه باید با یک رقم وارد شد. مثلا کلیه پوزیشن ها را باید با 100 دلار یا 50 دلار باز کرد و اجازه اضافه کردن به مقدار ورودی پوزیشن را نداریم. </w:t>
      </w:r>
    </w:p>
    <w:p w14:paraId="634B4C0C" w14:textId="2B2E71C6" w:rsidR="000241E8" w:rsidRDefault="000241E8">
      <w:pPr>
        <w:pStyle w:val="ListParagraph"/>
        <w:numPr>
          <w:ilvl w:val="0"/>
          <w:numId w:val="33"/>
        </w:numPr>
      </w:pPr>
      <w:r>
        <w:rPr>
          <w:rFonts w:hint="cs"/>
          <w:rtl/>
        </w:rPr>
        <w:t xml:space="preserve">وقتی یک کف میشکند دنبال یک کانال دوال باش. </w:t>
      </w:r>
    </w:p>
    <w:p w14:paraId="48CB6669" w14:textId="799BF2F4" w:rsidR="000241E8" w:rsidRDefault="00060E1B">
      <w:pPr>
        <w:pStyle w:val="ListParagraph"/>
        <w:numPr>
          <w:ilvl w:val="0"/>
          <w:numId w:val="33"/>
        </w:numPr>
      </w:pPr>
      <w:r>
        <w:rPr>
          <w:rFonts w:hint="cs"/>
          <w:rtl/>
        </w:rPr>
        <w:t xml:space="preserve">یک رنج بزرگ را بصورت یکسری کانال میبیند. </w:t>
      </w:r>
    </w:p>
    <w:p w14:paraId="7F034C51" w14:textId="6012E92B" w:rsidR="00060E1B" w:rsidRDefault="00CA361C">
      <w:pPr>
        <w:pStyle w:val="ListParagraph"/>
        <w:numPr>
          <w:ilvl w:val="0"/>
          <w:numId w:val="33"/>
        </w:numPr>
      </w:pPr>
      <w:r>
        <w:rPr>
          <w:rFonts w:hint="cs"/>
          <w:rtl/>
        </w:rPr>
        <w:t xml:space="preserve">در کانال مگنت نداریم مگنت دیدی احتمال شکست کف و سقف بالا میرود. </w:t>
      </w:r>
    </w:p>
    <w:p w14:paraId="648ED22D" w14:textId="683E116B" w:rsidR="00C82D22" w:rsidRDefault="007E3454">
      <w:pPr>
        <w:pStyle w:val="ListParagraph"/>
        <w:numPr>
          <w:ilvl w:val="0"/>
          <w:numId w:val="33"/>
        </w:numPr>
      </w:pPr>
      <w:r>
        <w:rPr>
          <w:rFonts w:hint="cs"/>
          <w:rtl/>
        </w:rPr>
        <w:t xml:space="preserve">در هنگامیکه در پوزشن هستیم با دیدن یک پین بار خوشکل خلاف جهت پوزشن را ببندیم. </w:t>
      </w:r>
    </w:p>
    <w:p w14:paraId="1BC4C4E6" w14:textId="55289FC1" w:rsidR="007E3454" w:rsidRDefault="000A3349">
      <w:pPr>
        <w:pStyle w:val="ListParagraph"/>
        <w:numPr>
          <w:ilvl w:val="0"/>
          <w:numId w:val="33"/>
        </w:numPr>
      </w:pPr>
      <w:r>
        <w:rPr>
          <w:rFonts w:hint="cs"/>
          <w:rtl/>
        </w:rPr>
        <w:t xml:space="preserve">بعد اسپایک منتظر کانال هستیم. </w:t>
      </w:r>
    </w:p>
    <w:p w14:paraId="2A71BCEE" w14:textId="15BB2E77" w:rsidR="000A3349" w:rsidRPr="00964EB8" w:rsidRDefault="00964EB8">
      <w:pPr>
        <w:pStyle w:val="ListParagraph"/>
        <w:numPr>
          <w:ilvl w:val="0"/>
          <w:numId w:val="33"/>
        </w:numPr>
        <w:rPr>
          <w:highlight w:val="yellow"/>
        </w:rPr>
      </w:pPr>
      <w:r w:rsidRPr="00964EB8">
        <w:rPr>
          <w:rFonts w:hint="cs"/>
          <w:highlight w:val="yellow"/>
          <w:rtl/>
        </w:rPr>
        <w:t xml:space="preserve">تشخیص سقف آخر کانال. سقف آخر پایینتر از خط کانال و بالاتر از خط استاتیک سقف قبلی است. روی این سقف میتوان با هدف گرفتن پوزیشن خلاف روند کانال با هدف شکستن کف کانال پوزیشن گرفت. </w:t>
      </w:r>
    </w:p>
    <w:p w14:paraId="0F42C41A" w14:textId="7C2E1623" w:rsidR="00964EB8" w:rsidRDefault="00EE35DE">
      <w:pPr>
        <w:pStyle w:val="ListParagraph"/>
        <w:numPr>
          <w:ilvl w:val="0"/>
          <w:numId w:val="33"/>
        </w:numPr>
      </w:pPr>
      <w:r>
        <w:rPr>
          <w:rFonts w:hint="cs"/>
          <w:rtl/>
        </w:rPr>
        <w:t xml:space="preserve">کف تریدینگ رنج میتواند شدو را نبیند. </w:t>
      </w:r>
    </w:p>
    <w:p w14:paraId="16CAF130" w14:textId="51E8F183" w:rsidR="00EE35DE" w:rsidRDefault="002E1861">
      <w:pPr>
        <w:pStyle w:val="ListParagraph"/>
        <w:numPr>
          <w:ilvl w:val="0"/>
          <w:numId w:val="33"/>
        </w:numPr>
      </w:pPr>
      <w:r>
        <w:rPr>
          <w:rFonts w:hint="cs"/>
          <w:rtl/>
        </w:rPr>
        <w:t xml:space="preserve">خط روند تا نشکند روند معکوس نشده است. </w:t>
      </w:r>
    </w:p>
    <w:p w14:paraId="63FDB31A" w14:textId="32452293" w:rsidR="002E1861" w:rsidRDefault="003562CD">
      <w:pPr>
        <w:pStyle w:val="ListParagraph"/>
        <w:numPr>
          <w:ilvl w:val="0"/>
          <w:numId w:val="33"/>
        </w:numPr>
      </w:pPr>
      <w:r>
        <w:rPr>
          <w:rFonts w:hint="cs"/>
          <w:rtl/>
        </w:rPr>
        <w:t xml:space="preserve">پین بار فوق العاده پین بار با دمی بلند است. </w:t>
      </w:r>
    </w:p>
    <w:p w14:paraId="46A4CEA1" w14:textId="70A8FB3C" w:rsidR="00865F84" w:rsidRDefault="00865F84" w:rsidP="00865F84">
      <w:pPr>
        <w:pStyle w:val="Heading1"/>
        <w:rPr>
          <w:rtl/>
        </w:rPr>
      </w:pPr>
      <w:r>
        <w:rPr>
          <w:rFonts w:hint="cs"/>
          <w:rtl/>
        </w:rPr>
        <w:t>ویدئو 27</w:t>
      </w:r>
    </w:p>
    <w:p w14:paraId="005C3B4F" w14:textId="08C02C3F" w:rsidR="003562CD" w:rsidRDefault="00D2173D">
      <w:pPr>
        <w:pStyle w:val="ListParagraph"/>
        <w:numPr>
          <w:ilvl w:val="0"/>
          <w:numId w:val="34"/>
        </w:numPr>
      </w:pPr>
      <w:r>
        <w:rPr>
          <w:rFonts w:hint="cs"/>
          <w:rtl/>
        </w:rPr>
        <w:t>سایکل بازار را در همان تایم فریم باید دید.</w:t>
      </w:r>
    </w:p>
    <w:p w14:paraId="4C7AFCE0" w14:textId="533D18AB" w:rsidR="00D2173D" w:rsidRDefault="009B057A">
      <w:pPr>
        <w:pStyle w:val="ListParagraph"/>
        <w:numPr>
          <w:ilvl w:val="0"/>
          <w:numId w:val="34"/>
        </w:numPr>
      </w:pPr>
      <w:r>
        <w:rPr>
          <w:rFonts w:hint="cs"/>
          <w:rtl/>
        </w:rPr>
        <w:t xml:space="preserve">اگر کندلی که کانال را میشکند دمی در خلاف جهت داشته باشد احتمال فیک بریک آوت بالا میرود. </w:t>
      </w:r>
    </w:p>
    <w:p w14:paraId="0CFC6E98" w14:textId="25182728" w:rsidR="009B057A" w:rsidRDefault="002541F8">
      <w:pPr>
        <w:pStyle w:val="ListParagraph"/>
        <w:numPr>
          <w:ilvl w:val="0"/>
          <w:numId w:val="34"/>
        </w:numPr>
      </w:pPr>
      <w:r>
        <w:rPr>
          <w:rFonts w:hint="cs"/>
          <w:rtl/>
        </w:rPr>
        <w:t xml:space="preserve">روند صعودی است و شیب صعود کم شده است منتظر شکستن کف کانال صعودی برای پوزیشن شورت است و دیگر لانگ کانال صعودی را نمیگیرد. </w:t>
      </w:r>
    </w:p>
    <w:p w14:paraId="48F09A43" w14:textId="4E71D20F" w:rsidR="002541F8" w:rsidRDefault="00040CF8">
      <w:pPr>
        <w:pStyle w:val="ListParagraph"/>
        <w:numPr>
          <w:ilvl w:val="0"/>
          <w:numId w:val="34"/>
        </w:numPr>
      </w:pPr>
      <w:r>
        <w:rPr>
          <w:rFonts w:hint="cs"/>
          <w:rtl/>
        </w:rPr>
        <w:t xml:space="preserve">به محض شکستن یک کف سقف ها را بهم وصل کنید. </w:t>
      </w:r>
    </w:p>
    <w:p w14:paraId="78F45399" w14:textId="49750E3A" w:rsidR="00040CF8" w:rsidRDefault="00807E75" w:rsidP="00807E75">
      <w:pPr>
        <w:pStyle w:val="ListParagraph"/>
        <w:rPr>
          <w:rtl/>
        </w:rPr>
      </w:pPr>
      <w:r>
        <w:rPr>
          <w:rFonts w:hint="cs"/>
          <w:rtl/>
        </w:rPr>
        <w:t>نکته:</w:t>
      </w:r>
    </w:p>
    <w:p w14:paraId="30C2450A" w14:textId="154F0C32" w:rsidR="00807E75" w:rsidRDefault="00807E75" w:rsidP="00807E75">
      <w:pPr>
        <w:pStyle w:val="ListParagraph"/>
        <w:rPr>
          <w:rtl/>
        </w:rPr>
      </w:pPr>
      <w:r>
        <w:rPr>
          <w:rFonts w:hint="cs"/>
          <w:rtl/>
        </w:rPr>
        <w:t xml:space="preserve">یک ناحیه رنج بی جان داریم. در صعود و نزول هم بیجان است ولی شیب ها مدام بیشتر میشود. کف ها مدام پایینتر است. و ناگهان یک روند مخالف میبینیم. </w:t>
      </w:r>
      <w:r>
        <w:rPr>
          <w:rFonts w:hint="cs"/>
          <w:rtl/>
        </w:rPr>
        <w:lastRenderedPageBreak/>
        <w:t>این روند مخالف فلگ است و روی آن باید شورت گرفت  و منتظر سناریوی صعودی نباشیم.</w:t>
      </w:r>
    </w:p>
    <w:p w14:paraId="7A65ECFD" w14:textId="76516057" w:rsidR="00807E75" w:rsidRDefault="00A66430">
      <w:pPr>
        <w:pStyle w:val="ListParagraph"/>
        <w:numPr>
          <w:ilvl w:val="0"/>
          <w:numId w:val="34"/>
        </w:numPr>
      </w:pPr>
      <w:r>
        <w:rPr>
          <w:rFonts w:hint="cs"/>
          <w:rtl/>
        </w:rPr>
        <w:t xml:space="preserve">اگر کندل ریز به کندل درشت تبدیل میشود نشانه قدرت گرفتن روند فعلی است خلاف آن پوزیشن نگیر. </w:t>
      </w:r>
    </w:p>
    <w:p w14:paraId="691D8E91" w14:textId="48B5CBB5" w:rsidR="00A66430" w:rsidRDefault="00A36F47">
      <w:pPr>
        <w:pStyle w:val="ListParagraph"/>
        <w:numPr>
          <w:ilvl w:val="0"/>
          <w:numId w:val="34"/>
        </w:numPr>
      </w:pPr>
      <w:r>
        <w:rPr>
          <w:rFonts w:hint="cs"/>
          <w:rtl/>
        </w:rPr>
        <w:t xml:space="preserve">در بیت کوین در تایم 5 دقیقه دنبال اسپایک میگردد که بتواند از آن برای تحلیل ادامه بازار استفاده کند. </w:t>
      </w:r>
    </w:p>
    <w:p w14:paraId="2A6E2E90" w14:textId="55AD983A" w:rsidR="00A36F47" w:rsidRDefault="00E4541F">
      <w:pPr>
        <w:pStyle w:val="ListParagraph"/>
        <w:numPr>
          <w:ilvl w:val="0"/>
          <w:numId w:val="34"/>
        </w:numPr>
      </w:pPr>
      <w:r>
        <w:rPr>
          <w:rFonts w:hint="cs"/>
          <w:rtl/>
        </w:rPr>
        <w:t xml:space="preserve">در هر تایم فریمی متناسب با همان تایم فریم ترید میکند. </w:t>
      </w:r>
    </w:p>
    <w:p w14:paraId="7CE340B7" w14:textId="3F6E1131" w:rsidR="00E4541F" w:rsidRDefault="00E4541F" w:rsidP="00E4541F">
      <w:pPr>
        <w:pStyle w:val="Heading1"/>
        <w:rPr>
          <w:rtl/>
        </w:rPr>
      </w:pPr>
      <w:r>
        <w:rPr>
          <w:rFonts w:hint="cs"/>
          <w:rtl/>
        </w:rPr>
        <w:t>ویدئو 28 محدوده معاملاتی تریدینگ رنج</w:t>
      </w:r>
    </w:p>
    <w:p w14:paraId="0D64C55C" w14:textId="600FD72F" w:rsidR="00E4541F" w:rsidRDefault="009A2368">
      <w:pPr>
        <w:pStyle w:val="ListParagraph"/>
        <w:numPr>
          <w:ilvl w:val="0"/>
          <w:numId w:val="35"/>
        </w:numPr>
      </w:pPr>
      <w:r>
        <w:rPr>
          <w:rFonts w:hint="cs"/>
          <w:rtl/>
        </w:rPr>
        <w:t xml:space="preserve">بازار در یک رنج بزرگ است . هنگام صعود رنج به بالا دنبال اسپایک کانال است که با شکستن کانال هنگام نزول رنج بتواند سل رنج را بگیرد. </w:t>
      </w:r>
    </w:p>
    <w:p w14:paraId="38A0FB55" w14:textId="3026A5A4" w:rsidR="009A2368" w:rsidRDefault="00E56656">
      <w:pPr>
        <w:pStyle w:val="ListParagraph"/>
        <w:numPr>
          <w:ilvl w:val="0"/>
          <w:numId w:val="35"/>
        </w:numPr>
      </w:pPr>
      <w:r>
        <w:rPr>
          <w:rFonts w:hint="cs"/>
          <w:rtl/>
        </w:rPr>
        <w:t xml:space="preserve">با شکستن کانال صعودی تا شروع کانال برای </w:t>
      </w:r>
      <w:r>
        <w:t>TP</w:t>
      </w:r>
      <w:r>
        <w:rPr>
          <w:rFonts w:hint="cs"/>
          <w:rtl/>
        </w:rPr>
        <w:t xml:space="preserve"> اولین کف تریدینگ رنج پوزیشن سل میگیرد. </w:t>
      </w:r>
    </w:p>
    <w:p w14:paraId="763FE9B9" w14:textId="422479C5" w:rsidR="00E56656" w:rsidRDefault="007026DE">
      <w:pPr>
        <w:pStyle w:val="ListParagraph"/>
        <w:numPr>
          <w:ilvl w:val="0"/>
          <w:numId w:val="35"/>
        </w:numPr>
      </w:pPr>
      <w:r>
        <w:rPr>
          <w:rFonts w:hint="cs"/>
          <w:rtl/>
        </w:rPr>
        <w:t xml:space="preserve">تریدینگ رنج ناحیه ایی است که کندل ها پر از پولبک هستند. </w:t>
      </w:r>
    </w:p>
    <w:p w14:paraId="67E8FC10" w14:textId="716E1056" w:rsidR="007026DE" w:rsidRDefault="000B21DE" w:rsidP="000B21DE">
      <w:pPr>
        <w:pStyle w:val="Heading1"/>
        <w:rPr>
          <w:rtl/>
        </w:rPr>
      </w:pPr>
      <w:r>
        <w:rPr>
          <w:rFonts w:hint="cs"/>
          <w:rtl/>
        </w:rPr>
        <w:t xml:space="preserve">ویدئو 29 </w:t>
      </w:r>
      <w:r w:rsidR="004166BD">
        <w:rPr>
          <w:rFonts w:ascii="Times New Roman" w:hAnsi="Times New Roman" w:cs="Times New Roman" w:hint="cs"/>
          <w:rtl/>
        </w:rPr>
        <w:t>–</w:t>
      </w:r>
      <w:r>
        <w:rPr>
          <w:rFonts w:hint="cs"/>
          <w:rtl/>
        </w:rPr>
        <w:t xml:space="preserve"> </w:t>
      </w:r>
      <w:r w:rsidR="004166BD">
        <w:rPr>
          <w:rFonts w:hint="cs"/>
          <w:rtl/>
        </w:rPr>
        <w:t>ادامه تریدینگ رنج</w:t>
      </w:r>
    </w:p>
    <w:p w14:paraId="07CBE3B5" w14:textId="15F8C460" w:rsidR="004166BD" w:rsidRDefault="00186FE3">
      <w:pPr>
        <w:pStyle w:val="ListParagraph"/>
        <w:numPr>
          <w:ilvl w:val="0"/>
          <w:numId w:val="36"/>
        </w:numPr>
      </w:pPr>
      <w:r>
        <w:rPr>
          <w:rFonts w:hint="cs"/>
          <w:rtl/>
        </w:rPr>
        <w:t xml:space="preserve">پول بک کندل یا بارها مدام خلاف جهت ترند حرکت میکنند یعنی مدام بالا و پایین میزند. </w:t>
      </w:r>
    </w:p>
    <w:p w14:paraId="1FC4FEA7" w14:textId="4EAE6495" w:rsidR="00186FE3" w:rsidRDefault="000C3A66">
      <w:pPr>
        <w:pStyle w:val="ListParagraph"/>
        <w:numPr>
          <w:ilvl w:val="0"/>
          <w:numId w:val="36"/>
        </w:numPr>
      </w:pPr>
      <w:r>
        <w:rPr>
          <w:rFonts w:hint="cs"/>
          <w:rtl/>
        </w:rPr>
        <w:t xml:space="preserve">اگر کندلی لوی کندل قبلی خود را در روند صعودی ببیند پولبک زده است. </w:t>
      </w:r>
    </w:p>
    <w:p w14:paraId="52FA722B" w14:textId="3883EDFC" w:rsidR="000C3A66" w:rsidRDefault="009918AC">
      <w:pPr>
        <w:pStyle w:val="ListParagraph"/>
        <w:numPr>
          <w:ilvl w:val="0"/>
          <w:numId w:val="36"/>
        </w:numPr>
      </w:pPr>
      <w:r>
        <w:rPr>
          <w:rFonts w:hint="cs"/>
          <w:rtl/>
        </w:rPr>
        <w:t xml:space="preserve">خود کندل پایین باشد با شدو ها و همه چیز. نیازی به بسته شدن در زیر لوی کندل قبلی نیست. </w:t>
      </w:r>
    </w:p>
    <w:p w14:paraId="1829E7D7" w14:textId="425BFA6D" w:rsidR="009918AC" w:rsidRDefault="00DA172A">
      <w:pPr>
        <w:pStyle w:val="ListParagraph"/>
        <w:numPr>
          <w:ilvl w:val="0"/>
          <w:numId w:val="36"/>
        </w:numPr>
      </w:pPr>
      <w:r>
        <w:rPr>
          <w:rFonts w:hint="cs"/>
          <w:rtl/>
        </w:rPr>
        <w:t xml:space="preserve">در روند نزولی اگر کندلی بالاتر از کندل قبلی باشد پولبک زده است. </w:t>
      </w:r>
    </w:p>
    <w:p w14:paraId="760C4EC7" w14:textId="64B73CD4" w:rsidR="008208C3" w:rsidRDefault="008208C3">
      <w:pPr>
        <w:pStyle w:val="ListParagraph"/>
        <w:numPr>
          <w:ilvl w:val="0"/>
          <w:numId w:val="36"/>
        </w:numPr>
      </w:pPr>
      <w:r>
        <w:rPr>
          <w:rFonts w:hint="cs"/>
          <w:rtl/>
        </w:rPr>
        <w:t xml:space="preserve">وقتی بازار مدام پولبک بالا و پایین میزند وارد ناحیه رنج شده اییم. </w:t>
      </w:r>
    </w:p>
    <w:p w14:paraId="3C204147" w14:textId="02AF733A" w:rsidR="008208C3" w:rsidRDefault="00B90D03">
      <w:pPr>
        <w:pStyle w:val="ListParagraph"/>
        <w:numPr>
          <w:ilvl w:val="0"/>
          <w:numId w:val="36"/>
        </w:numPr>
      </w:pPr>
      <w:r>
        <w:rPr>
          <w:rFonts w:hint="cs"/>
          <w:rtl/>
        </w:rPr>
        <w:t xml:space="preserve">پولبک بالا و پایین دیدم وارد رنج شدیم. </w:t>
      </w:r>
    </w:p>
    <w:p w14:paraId="0FF16554" w14:textId="48AB6678" w:rsidR="00B90D03" w:rsidRDefault="005A2A3D">
      <w:pPr>
        <w:pStyle w:val="ListParagraph"/>
        <w:numPr>
          <w:ilvl w:val="0"/>
          <w:numId w:val="36"/>
        </w:numPr>
      </w:pPr>
      <w:r>
        <w:rPr>
          <w:rFonts w:hint="cs"/>
          <w:rtl/>
        </w:rPr>
        <w:t xml:space="preserve">کندلی که پولبک پایین و بالا میزند نشانه شروع تریدینگ رنج است. </w:t>
      </w:r>
    </w:p>
    <w:p w14:paraId="5760F50B" w14:textId="1C2A30D9" w:rsidR="00C2556B" w:rsidRDefault="00C2556B">
      <w:pPr>
        <w:pStyle w:val="ListParagraph"/>
        <w:numPr>
          <w:ilvl w:val="0"/>
          <w:numId w:val="36"/>
        </w:numPr>
      </w:pPr>
      <w:r>
        <w:rPr>
          <w:rFonts w:hint="cs"/>
          <w:rtl/>
        </w:rPr>
        <w:lastRenderedPageBreak/>
        <w:t xml:space="preserve">سقف و کف تریدینگ رنج نمیشکند برای شکست آن برنامه نریز و در صورت شکست سقف و کف منتظر فیک بریک آوت باش مگر آنکه در تایم فریم بالاتر معامله ایی در کانال صعودی داشته باشیم. </w:t>
      </w:r>
    </w:p>
    <w:p w14:paraId="4403C942" w14:textId="65224F71" w:rsidR="00C2556B" w:rsidRDefault="00A46130">
      <w:pPr>
        <w:pStyle w:val="ListParagraph"/>
        <w:numPr>
          <w:ilvl w:val="0"/>
          <w:numId w:val="36"/>
        </w:numPr>
      </w:pPr>
      <w:r>
        <w:rPr>
          <w:rFonts w:hint="cs"/>
          <w:rtl/>
        </w:rPr>
        <w:t xml:space="preserve">وقتی سقف های کانال هی بالا و پایین میشود و </w:t>
      </w:r>
      <w:r>
        <w:t>RSI</w:t>
      </w:r>
      <w:r>
        <w:rPr>
          <w:rFonts w:hint="cs"/>
          <w:rtl/>
        </w:rPr>
        <w:t xml:space="preserve"> واگرایی دارد پایان کانال است. </w:t>
      </w:r>
    </w:p>
    <w:p w14:paraId="10916D5F" w14:textId="4CA97270" w:rsidR="00A46130" w:rsidRDefault="00F44ACC">
      <w:pPr>
        <w:pStyle w:val="ListParagraph"/>
        <w:numPr>
          <w:ilvl w:val="0"/>
          <w:numId w:val="36"/>
        </w:numPr>
      </w:pPr>
      <w:r>
        <w:rPr>
          <w:rFonts w:hint="cs"/>
          <w:rtl/>
        </w:rPr>
        <w:t xml:space="preserve">کندل نزولی که بعد از آن تلاش برای برگرداندن روند نزولی داریم و رنج شده اییم مهم است. کف آن کندل نزولی را مهم در نظر بگیرید. </w:t>
      </w:r>
    </w:p>
    <w:p w14:paraId="3555EF7F" w14:textId="50112775" w:rsidR="00F44ACC" w:rsidRDefault="00840D37">
      <w:pPr>
        <w:pStyle w:val="ListParagraph"/>
        <w:numPr>
          <w:ilvl w:val="0"/>
          <w:numId w:val="36"/>
        </w:numPr>
      </w:pPr>
      <w:r>
        <w:rPr>
          <w:rFonts w:hint="cs"/>
          <w:rtl/>
        </w:rPr>
        <w:t xml:space="preserve">دومین نقطه هنگامیکه بازار بعد از نزول شدید برگشته بالا و بعد دوباره به سمت پایین رفته و بعد به بالا برمیگردد. کند منفی رو به پایین که بعد از آن دوباره بازار بالا رفته خیلی مهم است. </w:t>
      </w:r>
    </w:p>
    <w:p w14:paraId="19ACE6BA" w14:textId="5F0DE07F" w:rsidR="00840D37" w:rsidRDefault="009F4FD8">
      <w:pPr>
        <w:pStyle w:val="ListParagraph"/>
        <w:numPr>
          <w:ilvl w:val="0"/>
          <w:numId w:val="36"/>
        </w:numPr>
      </w:pPr>
      <w:r>
        <w:rPr>
          <w:rFonts w:hint="cs"/>
          <w:rtl/>
        </w:rPr>
        <w:t xml:space="preserve">بالاترین نقطه ایی که بعد از نزول به آن بالا رفته اییم برای ما خیلی مهم است. </w:t>
      </w:r>
    </w:p>
    <w:p w14:paraId="0E012976" w14:textId="7E2AFB39" w:rsidR="00983873" w:rsidRDefault="00983873" w:rsidP="00983873">
      <w:pPr>
        <w:pStyle w:val="Heading1"/>
      </w:pPr>
      <w:r>
        <w:rPr>
          <w:rFonts w:hint="cs"/>
          <w:rtl/>
        </w:rPr>
        <w:t>ویدئوی 30</w:t>
      </w:r>
    </w:p>
    <w:p w14:paraId="3463039C" w14:textId="01CFBDC1" w:rsidR="009F4FD8" w:rsidRDefault="00C50CB1">
      <w:pPr>
        <w:pStyle w:val="ListParagraph"/>
        <w:numPr>
          <w:ilvl w:val="0"/>
          <w:numId w:val="36"/>
        </w:numPr>
      </w:pPr>
      <w:r>
        <w:rPr>
          <w:rFonts w:hint="cs"/>
          <w:rtl/>
        </w:rPr>
        <w:t xml:space="preserve">تریدینگ رنج بعد از اسپایک یا کانال میتواند اتفاق بیافتد. </w:t>
      </w:r>
    </w:p>
    <w:p w14:paraId="751BD38B" w14:textId="1C2F1BD3" w:rsidR="00C50CB1" w:rsidRDefault="00FA7764">
      <w:pPr>
        <w:pStyle w:val="ListParagraph"/>
        <w:numPr>
          <w:ilvl w:val="0"/>
          <w:numId w:val="36"/>
        </w:numPr>
      </w:pPr>
      <w:r>
        <w:rPr>
          <w:rFonts w:hint="cs"/>
          <w:rtl/>
        </w:rPr>
        <w:t xml:space="preserve">نصف تریدینگ رنج امن ترین استاپ تریدینگ رنج است. </w:t>
      </w:r>
    </w:p>
    <w:p w14:paraId="1D36EA29" w14:textId="34C7B6CF" w:rsidR="00FA7764" w:rsidRDefault="00242063">
      <w:pPr>
        <w:pStyle w:val="ListParagraph"/>
        <w:numPr>
          <w:ilvl w:val="0"/>
          <w:numId w:val="36"/>
        </w:numPr>
      </w:pPr>
      <w:r>
        <w:rPr>
          <w:rFonts w:hint="cs"/>
          <w:rtl/>
        </w:rPr>
        <w:t xml:space="preserve">وسط کانال هم خیلی مهم است. </w:t>
      </w:r>
    </w:p>
    <w:p w14:paraId="271C5323" w14:textId="47118E50" w:rsidR="00242063" w:rsidRDefault="00762030">
      <w:pPr>
        <w:pStyle w:val="ListParagraph"/>
        <w:numPr>
          <w:ilvl w:val="0"/>
          <w:numId w:val="36"/>
        </w:numPr>
      </w:pPr>
      <w:r>
        <w:rPr>
          <w:rFonts w:hint="cs"/>
          <w:rtl/>
        </w:rPr>
        <w:t xml:space="preserve">اگر بعداز اسپایک کانال نمیبینیم احتمالاً داخل یک رنج هستیم. </w:t>
      </w:r>
    </w:p>
    <w:p w14:paraId="5A048FA7" w14:textId="22F6C71B" w:rsidR="00762030" w:rsidRDefault="00092A4E">
      <w:pPr>
        <w:pStyle w:val="ListParagraph"/>
        <w:numPr>
          <w:ilvl w:val="0"/>
          <w:numId w:val="36"/>
        </w:numPr>
      </w:pPr>
      <w:r>
        <w:rPr>
          <w:rFonts w:hint="cs"/>
          <w:rtl/>
        </w:rPr>
        <w:t xml:space="preserve">تریدینگ رنج فشرده اگر در بازار باشد نباید در آن ترید کرد. </w:t>
      </w:r>
    </w:p>
    <w:p w14:paraId="0F47A9BD" w14:textId="6DEA9365" w:rsidR="00092A4E" w:rsidRDefault="00F70FF3">
      <w:pPr>
        <w:pStyle w:val="ListParagraph"/>
        <w:numPr>
          <w:ilvl w:val="0"/>
          <w:numId w:val="36"/>
        </w:numPr>
      </w:pPr>
      <w:r>
        <w:rPr>
          <w:rFonts w:hint="cs"/>
          <w:rtl/>
        </w:rPr>
        <w:t xml:space="preserve">در تریدینگ رنج فشرده سقف و کف ها را چک کن و اگر به یک سمت بود احتمالا به همان سمت بازار خواهد شکست. </w:t>
      </w:r>
    </w:p>
    <w:p w14:paraId="463F94F2" w14:textId="04B5CE60" w:rsidR="00F70FF3" w:rsidRDefault="00F70FF3">
      <w:pPr>
        <w:pStyle w:val="ListParagraph"/>
        <w:numPr>
          <w:ilvl w:val="0"/>
          <w:numId w:val="36"/>
        </w:numPr>
      </w:pPr>
      <w:r>
        <w:rPr>
          <w:rFonts w:hint="cs"/>
          <w:rtl/>
        </w:rPr>
        <w:t xml:space="preserve">در تریدینگ رنج هنگامیکه کندلی سعی در گسترش رنج میکند ولی نمیتواند به ما هشدار میدهد که ممکن است بازار در جهت مخالف بشکند. </w:t>
      </w:r>
    </w:p>
    <w:p w14:paraId="159CFACB" w14:textId="21D57990" w:rsidR="00F70FF3" w:rsidRDefault="00D22FE5">
      <w:pPr>
        <w:pStyle w:val="ListParagraph"/>
        <w:numPr>
          <w:ilvl w:val="0"/>
          <w:numId w:val="36"/>
        </w:numPr>
      </w:pPr>
      <w:r>
        <w:rPr>
          <w:rFonts w:hint="cs"/>
          <w:rtl/>
        </w:rPr>
        <w:t>در تریدینگ رنج فشرده وقتی یک کندل تمام کندلهای قبلی را بخورد میتوان برای شکستن تریدینگ رنج فشرده برنامه داشت.</w:t>
      </w:r>
    </w:p>
    <w:p w14:paraId="023BDEFA" w14:textId="44EC4D62" w:rsidR="00D22FE5" w:rsidRDefault="000B1BD0">
      <w:pPr>
        <w:pStyle w:val="ListParagraph"/>
        <w:numPr>
          <w:ilvl w:val="0"/>
          <w:numId w:val="36"/>
        </w:numPr>
      </w:pPr>
      <w:r>
        <w:rPr>
          <w:rFonts w:hint="cs"/>
          <w:rtl/>
        </w:rPr>
        <w:lastRenderedPageBreak/>
        <w:t xml:space="preserve">وقتی که تریدینگ رنج فشرده بالای </w:t>
      </w:r>
      <w:r>
        <w:t>EMA20</w:t>
      </w:r>
      <w:r>
        <w:rPr>
          <w:rFonts w:hint="cs"/>
          <w:rtl/>
        </w:rPr>
        <w:t xml:space="preserve"> باشد. احتمال از بالا شکستن بیشتر است. </w:t>
      </w:r>
    </w:p>
    <w:p w14:paraId="0FD03AFC" w14:textId="455FBC01" w:rsidR="000B1BD0" w:rsidRDefault="00983873" w:rsidP="00983873">
      <w:pPr>
        <w:pStyle w:val="Heading1"/>
      </w:pPr>
      <w:r>
        <w:rPr>
          <w:rFonts w:hint="cs"/>
          <w:rtl/>
        </w:rPr>
        <w:t>ویدئوی 31</w:t>
      </w:r>
    </w:p>
    <w:p w14:paraId="4D07556F" w14:textId="69651AD5" w:rsidR="00983873" w:rsidRDefault="007C6AB3">
      <w:pPr>
        <w:pStyle w:val="ListParagraph"/>
        <w:numPr>
          <w:ilvl w:val="0"/>
          <w:numId w:val="37"/>
        </w:numPr>
      </w:pPr>
      <w:r>
        <w:rPr>
          <w:rFonts w:hint="cs"/>
          <w:rtl/>
        </w:rPr>
        <w:t xml:space="preserve">در هر تایم فریمی در همان تایم فریم دنبال سایکل های بازار است. اما بشرط آنکه خلاف جهت تایم فریم بالاتر 1ساعته و 4 ساعته نباشیم. </w:t>
      </w:r>
    </w:p>
    <w:p w14:paraId="6D466D31" w14:textId="7F9AAB1C" w:rsidR="007C6AB3" w:rsidRDefault="003345CE">
      <w:pPr>
        <w:pStyle w:val="ListParagraph"/>
        <w:numPr>
          <w:ilvl w:val="0"/>
          <w:numId w:val="37"/>
        </w:numPr>
      </w:pPr>
      <w:r>
        <w:rPr>
          <w:rFonts w:hint="cs"/>
          <w:rtl/>
        </w:rPr>
        <w:t xml:space="preserve">اگر در 4 ساعته سقف کانال باشد مراقب است که در 5 دقیقه لانگ نگیرد. </w:t>
      </w:r>
    </w:p>
    <w:p w14:paraId="718737DD" w14:textId="474E6743" w:rsidR="003345CE" w:rsidRDefault="003345CE">
      <w:pPr>
        <w:pStyle w:val="ListParagraph"/>
        <w:numPr>
          <w:ilvl w:val="0"/>
          <w:numId w:val="37"/>
        </w:numPr>
      </w:pPr>
      <w:r>
        <w:rPr>
          <w:rFonts w:hint="cs"/>
          <w:rtl/>
        </w:rPr>
        <w:t xml:space="preserve">اگر در اسپایک 4 ساعته و یا یک ساعته است در 5 دقیقه خلاف اسپایک پوزیشن نمیگیرد. </w:t>
      </w:r>
    </w:p>
    <w:p w14:paraId="123D8DB6" w14:textId="1D82F995" w:rsidR="003345CE" w:rsidRDefault="003345CE">
      <w:pPr>
        <w:pStyle w:val="ListParagraph"/>
        <w:numPr>
          <w:ilvl w:val="0"/>
          <w:numId w:val="37"/>
        </w:numPr>
      </w:pPr>
      <w:r>
        <w:rPr>
          <w:rFonts w:hint="cs"/>
          <w:rtl/>
        </w:rPr>
        <w:t>اما در وسط کانال 4 ساعته در 5 دقیقه با توجه به سایکل 5 دقیقه ترید میکند.</w:t>
      </w:r>
    </w:p>
    <w:p w14:paraId="4187BD4A" w14:textId="02089B24" w:rsidR="008E03CF" w:rsidRDefault="008E03CF">
      <w:pPr>
        <w:pStyle w:val="ListParagraph"/>
        <w:numPr>
          <w:ilvl w:val="0"/>
          <w:numId w:val="37"/>
        </w:numPr>
      </w:pPr>
      <w:r>
        <w:rPr>
          <w:rFonts w:hint="cs"/>
          <w:rtl/>
        </w:rPr>
        <w:t xml:space="preserve">یک با پین بار تایید پوزیشن بگیریم </w:t>
      </w:r>
    </w:p>
    <w:p w14:paraId="3855E5AF" w14:textId="6F03C764" w:rsidR="008E03CF" w:rsidRDefault="008E03CF">
      <w:pPr>
        <w:pStyle w:val="ListParagraph"/>
        <w:numPr>
          <w:ilvl w:val="0"/>
          <w:numId w:val="37"/>
        </w:numPr>
      </w:pPr>
      <w:r>
        <w:rPr>
          <w:rFonts w:hint="cs"/>
          <w:rtl/>
        </w:rPr>
        <w:t>دو قدرت تایم فریم بالاتر بیشتر است.</w:t>
      </w:r>
    </w:p>
    <w:p w14:paraId="06263A4C" w14:textId="1068B3DE" w:rsidR="008E03CF" w:rsidRDefault="00985F64">
      <w:pPr>
        <w:pStyle w:val="ListParagraph"/>
        <w:numPr>
          <w:ilvl w:val="0"/>
          <w:numId w:val="37"/>
        </w:numPr>
      </w:pPr>
      <w:r>
        <w:rPr>
          <w:rFonts w:hint="cs"/>
          <w:rtl/>
        </w:rPr>
        <w:t xml:space="preserve">تریدینگ رنج تاید یا فشرده را در تایم فریم کوچکتر میتوان ترید کرد. </w:t>
      </w:r>
    </w:p>
    <w:p w14:paraId="08550749" w14:textId="4FCF42BE" w:rsidR="00985F64" w:rsidRDefault="00F569C1">
      <w:pPr>
        <w:pStyle w:val="ListParagraph"/>
        <w:numPr>
          <w:ilvl w:val="0"/>
          <w:numId w:val="37"/>
        </w:numPr>
      </w:pPr>
      <w:r>
        <w:rPr>
          <w:rFonts w:hint="cs"/>
          <w:rtl/>
        </w:rPr>
        <w:t xml:space="preserve">نقاط اولیکه تلاش میکنند روند را برگردانند ولی موفق نمیشوند خیلی مهم هستند. </w:t>
      </w:r>
    </w:p>
    <w:p w14:paraId="097DAD2E" w14:textId="2C9D8388" w:rsidR="00F569C1" w:rsidRDefault="00481F7F">
      <w:pPr>
        <w:pStyle w:val="ListParagraph"/>
        <w:numPr>
          <w:ilvl w:val="0"/>
          <w:numId w:val="37"/>
        </w:numPr>
      </w:pPr>
      <w:r>
        <w:rPr>
          <w:rFonts w:hint="cs"/>
          <w:rtl/>
        </w:rPr>
        <w:t xml:space="preserve">اگر در تریدینگ رنج تاید کندلی بالای سقف </w:t>
      </w:r>
      <w:r>
        <w:t>Tr</w:t>
      </w:r>
      <w:r>
        <w:rPr>
          <w:rFonts w:hint="cs"/>
          <w:rtl/>
        </w:rPr>
        <w:t xml:space="preserve"> نبندد تریدینگ رنج ادامه دارد.</w:t>
      </w:r>
    </w:p>
    <w:p w14:paraId="7028B0C4" w14:textId="44922467" w:rsidR="00481F7F" w:rsidRDefault="0070068D">
      <w:pPr>
        <w:pStyle w:val="ListParagraph"/>
        <w:numPr>
          <w:ilvl w:val="0"/>
          <w:numId w:val="37"/>
        </w:numPr>
      </w:pPr>
      <w:r>
        <w:rPr>
          <w:rFonts w:hint="cs"/>
          <w:rtl/>
        </w:rPr>
        <w:t xml:space="preserve">با شکستن اولین تلاش ها برای برگرداندن روند با بسته شدن کندل احتمال خروج از تریدینگ رنج تاید را میدان داد. </w:t>
      </w:r>
    </w:p>
    <w:p w14:paraId="3FECCE7C" w14:textId="5687A403" w:rsidR="0070068D" w:rsidRDefault="00BD0D0D">
      <w:pPr>
        <w:pStyle w:val="ListParagraph"/>
        <w:numPr>
          <w:ilvl w:val="0"/>
          <w:numId w:val="37"/>
        </w:numPr>
      </w:pPr>
      <w:r>
        <w:rPr>
          <w:rFonts w:hint="cs"/>
          <w:rtl/>
        </w:rPr>
        <w:t xml:space="preserve">تشخیص تاید تریدینگ رنج از روی اورلب کندل هاست وقتی کندل ها خیلی باهم اورلب دارند ما تاید تریدینگ رنج داریم. </w:t>
      </w:r>
    </w:p>
    <w:p w14:paraId="5967F60E" w14:textId="1AC710AF" w:rsidR="00BD0D0D" w:rsidRDefault="00956053">
      <w:pPr>
        <w:pStyle w:val="ListParagraph"/>
        <w:numPr>
          <w:ilvl w:val="0"/>
          <w:numId w:val="37"/>
        </w:numPr>
      </w:pPr>
      <w:r>
        <w:rPr>
          <w:rFonts w:hint="cs"/>
          <w:rtl/>
        </w:rPr>
        <w:t>اگر در تاید تریدینگ رنج شدو ها زیاد باشد به آن سیم خاردار میگویند.</w:t>
      </w:r>
    </w:p>
    <w:p w14:paraId="2FAFA88A" w14:textId="4CEE4CA6" w:rsidR="00956053" w:rsidRDefault="00AE3E8B">
      <w:pPr>
        <w:pStyle w:val="ListParagraph"/>
        <w:numPr>
          <w:ilvl w:val="0"/>
          <w:numId w:val="37"/>
        </w:numPr>
      </w:pPr>
      <w:r>
        <w:rPr>
          <w:rFonts w:hint="cs"/>
          <w:rtl/>
        </w:rPr>
        <w:t xml:space="preserve">ودج و کانال معمولاً سه تا سقف دارند. </w:t>
      </w:r>
    </w:p>
    <w:p w14:paraId="1C3F281B" w14:textId="49B588B6" w:rsidR="00AE3E8B" w:rsidRDefault="00492212">
      <w:pPr>
        <w:pStyle w:val="ListParagraph"/>
        <w:numPr>
          <w:ilvl w:val="0"/>
          <w:numId w:val="37"/>
        </w:numPr>
      </w:pPr>
      <w:r>
        <w:rPr>
          <w:rFonts w:hint="cs"/>
          <w:rtl/>
        </w:rPr>
        <w:t xml:space="preserve">احتمال آنکه بازار به اولین تلاشها برای برگرداندن روند پولبک بزند زیاد است. </w:t>
      </w:r>
    </w:p>
    <w:p w14:paraId="4B206A3C" w14:textId="5140DA69" w:rsidR="00492212" w:rsidRDefault="00265D14">
      <w:pPr>
        <w:pStyle w:val="ListParagraph"/>
        <w:numPr>
          <w:ilvl w:val="0"/>
          <w:numId w:val="37"/>
        </w:numPr>
      </w:pPr>
      <w:r>
        <w:t>TP</w:t>
      </w:r>
      <w:r>
        <w:rPr>
          <w:rFonts w:hint="cs"/>
          <w:rtl/>
        </w:rPr>
        <w:t xml:space="preserve"> کانال نقطه شروع کانال است پس در </w:t>
      </w:r>
      <w:r>
        <w:t>TR</w:t>
      </w:r>
      <w:r>
        <w:rPr>
          <w:rFonts w:hint="cs"/>
          <w:rtl/>
        </w:rPr>
        <w:t xml:space="preserve"> بعد از کانال منتظر حرکت به سمت </w:t>
      </w:r>
      <w:r>
        <w:t>TP</w:t>
      </w:r>
      <w:r>
        <w:rPr>
          <w:rFonts w:hint="cs"/>
          <w:rtl/>
        </w:rPr>
        <w:t xml:space="preserve"> کانالیم.</w:t>
      </w:r>
    </w:p>
    <w:p w14:paraId="0F01C074" w14:textId="24A38800" w:rsidR="00265D14" w:rsidRDefault="00BF1DD1" w:rsidP="00BF1DD1">
      <w:pPr>
        <w:pStyle w:val="Heading1"/>
        <w:rPr>
          <w:rtl/>
        </w:rPr>
      </w:pPr>
      <w:r>
        <w:rPr>
          <w:rFonts w:hint="cs"/>
          <w:rtl/>
        </w:rPr>
        <w:t>ویدئوی 32</w:t>
      </w:r>
      <w:r w:rsidR="00F91152">
        <w:rPr>
          <w:rFonts w:hint="cs"/>
          <w:rtl/>
        </w:rPr>
        <w:t xml:space="preserve"> </w:t>
      </w:r>
      <w:r w:rsidR="00F91152">
        <w:rPr>
          <w:rFonts w:ascii="Times New Roman" w:hAnsi="Times New Roman" w:cs="Times New Roman" w:hint="cs"/>
          <w:rtl/>
        </w:rPr>
        <w:t>–</w:t>
      </w:r>
      <w:r w:rsidR="00F91152">
        <w:rPr>
          <w:rFonts w:hint="cs"/>
          <w:rtl/>
        </w:rPr>
        <w:t xml:space="preserve"> سیم خاردار.</w:t>
      </w:r>
    </w:p>
    <w:p w14:paraId="532B2F04" w14:textId="3517FFCF" w:rsidR="00BF1DD1" w:rsidRDefault="00BF1DD1">
      <w:pPr>
        <w:pStyle w:val="ListParagraph"/>
        <w:numPr>
          <w:ilvl w:val="0"/>
          <w:numId w:val="38"/>
        </w:numPr>
      </w:pPr>
      <w:r>
        <w:rPr>
          <w:rFonts w:hint="cs"/>
          <w:rtl/>
        </w:rPr>
        <w:lastRenderedPageBreak/>
        <w:t xml:space="preserve">کانال منجر به تریدینگ رنج فعلی را مشخص کن. بازار به سمت نقطه شروع کانال حرکت میکند. در این حالت ما در تریدینگ رنج منتظر کف و سقف های بالاتر به سمت نقطه شروع کانالیم و با دیدن چنین وضعیتی با استاپ کم میتوان وارد شد. </w:t>
      </w:r>
    </w:p>
    <w:p w14:paraId="2537797D" w14:textId="44801932" w:rsidR="00884FFA" w:rsidRDefault="00884FFA">
      <w:pPr>
        <w:pStyle w:val="ListParagraph"/>
        <w:numPr>
          <w:ilvl w:val="0"/>
          <w:numId w:val="38"/>
        </w:numPr>
      </w:pPr>
      <w:r>
        <w:rPr>
          <w:rFonts w:hint="cs"/>
          <w:rtl/>
        </w:rPr>
        <w:t>در یک روند نزولی یک پینبار و بعد از آن یک نزول دارد و وارد تریدنگ رنج میشود آن پینبار برایش مهم است و خطوط آن را میکشد. شکست و پولبک به آن نقطه برای ورود به پوزیشن استفاده میشود.</w:t>
      </w:r>
    </w:p>
    <w:p w14:paraId="794188C1" w14:textId="4A81336C" w:rsidR="00884FFA" w:rsidRDefault="00647B5B">
      <w:pPr>
        <w:pStyle w:val="ListParagraph"/>
        <w:numPr>
          <w:ilvl w:val="0"/>
          <w:numId w:val="38"/>
        </w:numPr>
      </w:pPr>
      <w:r>
        <w:rPr>
          <w:rFonts w:hint="cs"/>
          <w:rtl/>
        </w:rPr>
        <w:t xml:space="preserve">الگوی سیم خاردار معمولاً نزدیک </w:t>
      </w:r>
      <w:r>
        <w:t>EMA20</w:t>
      </w:r>
      <w:r>
        <w:rPr>
          <w:rFonts w:hint="cs"/>
          <w:rtl/>
        </w:rPr>
        <w:t xml:space="preserve"> تشکیل میشود. </w:t>
      </w:r>
    </w:p>
    <w:p w14:paraId="3CF3673D" w14:textId="6D5A1C4A" w:rsidR="000313F0" w:rsidRDefault="000313F0">
      <w:pPr>
        <w:pStyle w:val="ListParagraph"/>
        <w:numPr>
          <w:ilvl w:val="0"/>
          <w:numId w:val="38"/>
        </w:numPr>
      </w:pPr>
      <w:r>
        <w:rPr>
          <w:rFonts w:hint="cs"/>
          <w:rtl/>
        </w:rPr>
        <w:t>احتمالاً بعد از الگوی سیمخاردار روندقبلی ادامه میابد.</w:t>
      </w:r>
    </w:p>
    <w:p w14:paraId="4C2DBA2C" w14:textId="213B7B9E" w:rsidR="000313F0" w:rsidRDefault="00F91152">
      <w:pPr>
        <w:pStyle w:val="ListParagraph"/>
        <w:numPr>
          <w:ilvl w:val="0"/>
          <w:numId w:val="38"/>
        </w:numPr>
      </w:pPr>
      <w:r>
        <w:rPr>
          <w:rFonts w:hint="cs"/>
          <w:rtl/>
        </w:rPr>
        <w:t xml:space="preserve">سیمخاردار نزدیک </w:t>
      </w:r>
      <w:r>
        <w:t>EMA20</w:t>
      </w:r>
      <w:r>
        <w:rPr>
          <w:rFonts w:hint="cs"/>
          <w:rtl/>
        </w:rPr>
        <w:t xml:space="preserve"> هست و روند قبل را ادامه میدهد.</w:t>
      </w:r>
    </w:p>
    <w:p w14:paraId="4B85353D" w14:textId="750A53DB" w:rsidR="00F91152" w:rsidRDefault="00AE3BBC">
      <w:pPr>
        <w:pStyle w:val="ListParagraph"/>
        <w:numPr>
          <w:ilvl w:val="0"/>
          <w:numId w:val="38"/>
        </w:numPr>
      </w:pPr>
      <w:r>
        <w:rPr>
          <w:rFonts w:hint="cs"/>
          <w:rtl/>
        </w:rPr>
        <w:t xml:space="preserve">تریدنگ رنج دو خط موازی نیست. ناحیه ای است که پولبک زیاد دارد. </w:t>
      </w:r>
    </w:p>
    <w:p w14:paraId="367F81E2" w14:textId="21E6A53E" w:rsidR="00AE3BBC" w:rsidRDefault="000778B6">
      <w:pPr>
        <w:pStyle w:val="ListParagraph"/>
        <w:numPr>
          <w:ilvl w:val="0"/>
          <w:numId w:val="38"/>
        </w:numPr>
      </w:pPr>
      <w:r>
        <w:rPr>
          <w:rFonts w:hint="cs"/>
          <w:rtl/>
        </w:rPr>
        <w:t xml:space="preserve">اگر در سایکل بالا سیمخارداری در تایم پایین هم پوزیشن سخت میدهد. میتوان کلا آن ناحیه را ترید نکرد. </w:t>
      </w:r>
    </w:p>
    <w:p w14:paraId="37A95909" w14:textId="1A084D0D" w:rsidR="000778B6" w:rsidRDefault="00DF1A19">
      <w:pPr>
        <w:pStyle w:val="ListParagraph"/>
        <w:numPr>
          <w:ilvl w:val="0"/>
          <w:numId w:val="38"/>
        </w:numPr>
      </w:pPr>
      <w:r>
        <w:t>S2M</w:t>
      </w:r>
      <w:r>
        <w:rPr>
          <w:rFonts w:hint="cs"/>
          <w:rtl/>
        </w:rPr>
        <w:t xml:space="preserve"> دوبار برخورد به </w:t>
      </w:r>
      <w:r>
        <w:t xml:space="preserve">EMA20 </w:t>
      </w:r>
      <w:r>
        <w:rPr>
          <w:rFonts w:hint="cs"/>
          <w:rtl/>
        </w:rPr>
        <w:t xml:space="preserve"> احتمالاً یک ادامه روند قوی میدهد. یعنی اگر زیر </w:t>
      </w:r>
      <w:r>
        <w:t>EMA</w:t>
      </w:r>
      <w:r>
        <w:rPr>
          <w:rFonts w:hint="cs"/>
          <w:rtl/>
        </w:rPr>
        <w:t xml:space="preserve"> هستیم شورت و اگر بالای </w:t>
      </w:r>
      <w:r>
        <w:t>EMA</w:t>
      </w:r>
      <w:r>
        <w:rPr>
          <w:rFonts w:hint="cs"/>
          <w:rtl/>
        </w:rPr>
        <w:t xml:space="preserve"> هستیم بای خواهد شد. </w:t>
      </w:r>
    </w:p>
    <w:p w14:paraId="24CF0681" w14:textId="16466400" w:rsidR="00DF1A19" w:rsidRDefault="004E5D6F">
      <w:pPr>
        <w:pStyle w:val="ListParagraph"/>
        <w:numPr>
          <w:ilvl w:val="0"/>
          <w:numId w:val="38"/>
        </w:numPr>
      </w:pPr>
      <w:r>
        <w:rPr>
          <w:rFonts w:hint="cs"/>
          <w:rtl/>
        </w:rPr>
        <w:t xml:space="preserve">در ترید روی </w:t>
      </w:r>
      <w:r>
        <w:t>EMA20</w:t>
      </w:r>
      <w:r>
        <w:rPr>
          <w:rFonts w:hint="cs"/>
          <w:rtl/>
        </w:rPr>
        <w:t xml:space="preserve"> دو پولبک نشانه تایید ادامه روند قبلی روی </w:t>
      </w:r>
      <w:r>
        <w:t>EMA20</w:t>
      </w:r>
      <w:r>
        <w:rPr>
          <w:rFonts w:hint="cs"/>
          <w:rtl/>
        </w:rPr>
        <w:t xml:space="preserve"> است.</w:t>
      </w:r>
    </w:p>
    <w:p w14:paraId="654963C1" w14:textId="3CFF9D99" w:rsidR="004E5D6F" w:rsidRDefault="004925D7">
      <w:pPr>
        <w:pStyle w:val="ListParagraph"/>
        <w:numPr>
          <w:ilvl w:val="0"/>
          <w:numId w:val="38"/>
        </w:numPr>
      </w:pPr>
      <w:r>
        <w:rPr>
          <w:rFonts w:hint="cs"/>
          <w:rtl/>
        </w:rPr>
        <w:t xml:space="preserve">دوبار برخورد به </w:t>
      </w:r>
      <w:r>
        <w:t>EMA20</w:t>
      </w:r>
      <w:r>
        <w:rPr>
          <w:rFonts w:hint="cs"/>
          <w:rtl/>
        </w:rPr>
        <w:t xml:space="preserve"> ما معمولاً سیم خاردار داریم.</w:t>
      </w:r>
    </w:p>
    <w:p w14:paraId="03E5C08F" w14:textId="7C6109D9" w:rsidR="004925D7" w:rsidRDefault="00B64FCC">
      <w:pPr>
        <w:pStyle w:val="ListParagraph"/>
        <w:numPr>
          <w:ilvl w:val="0"/>
          <w:numId w:val="38"/>
        </w:numPr>
      </w:pPr>
      <w:r>
        <w:rPr>
          <w:rFonts w:hint="cs"/>
          <w:rtl/>
        </w:rPr>
        <w:t xml:space="preserve">هنگام حرکت قیمت به </w:t>
      </w:r>
      <w:r>
        <w:t>EMA20</w:t>
      </w:r>
      <w:r>
        <w:rPr>
          <w:rFonts w:hint="cs"/>
          <w:rtl/>
        </w:rPr>
        <w:t xml:space="preserve"> دیدن سیم خاردار هشداری برای ادامه روند ورودی به سیم خاردار است. </w:t>
      </w:r>
    </w:p>
    <w:p w14:paraId="3DCBDCCB" w14:textId="0726ED34" w:rsidR="00B64FCC" w:rsidRDefault="00062E4A">
      <w:pPr>
        <w:pStyle w:val="ListParagraph"/>
        <w:numPr>
          <w:ilvl w:val="0"/>
          <w:numId w:val="38"/>
        </w:numPr>
      </w:pPr>
      <w:r>
        <w:rPr>
          <w:rFonts w:hint="cs"/>
          <w:rtl/>
        </w:rPr>
        <w:t xml:space="preserve">یک کندل فول بادی در جهت روند قبلی که تمام کندل های سیم خاردار را میخورد نشانه خروج از سیم خاردار است. </w:t>
      </w:r>
    </w:p>
    <w:p w14:paraId="2AE09647" w14:textId="3650AB6D" w:rsidR="00062E4A" w:rsidRDefault="00062E4A">
      <w:pPr>
        <w:pStyle w:val="ListParagraph"/>
        <w:numPr>
          <w:ilvl w:val="0"/>
          <w:numId w:val="38"/>
        </w:numPr>
      </w:pPr>
      <w:r>
        <w:rPr>
          <w:rFonts w:hint="cs"/>
          <w:rtl/>
        </w:rPr>
        <w:t xml:space="preserve">در بازار 4 ساعته یک اسپایک دیده منتظر کانال یا تریدینگ رنج در آن جا هست. </w:t>
      </w:r>
    </w:p>
    <w:p w14:paraId="11A317BC" w14:textId="2206431D" w:rsidR="00062E4A" w:rsidRDefault="00265DB8" w:rsidP="00265DB8">
      <w:pPr>
        <w:pStyle w:val="Heading1"/>
        <w:rPr>
          <w:rtl/>
        </w:rPr>
      </w:pPr>
      <w:r>
        <w:rPr>
          <w:rFonts w:hint="cs"/>
          <w:rtl/>
        </w:rPr>
        <w:t>ویدئوی 33</w:t>
      </w:r>
      <w:r w:rsidR="00F3631D">
        <w:rPr>
          <w:rFonts w:hint="cs"/>
          <w:rtl/>
        </w:rPr>
        <w:t xml:space="preserve"> بیگ آپ بیگ داون</w:t>
      </w:r>
    </w:p>
    <w:p w14:paraId="4DDADF91" w14:textId="2C35341E" w:rsidR="00F3631D" w:rsidRDefault="00F3631D">
      <w:pPr>
        <w:pStyle w:val="ListParagraph"/>
        <w:numPr>
          <w:ilvl w:val="0"/>
          <w:numId w:val="39"/>
        </w:numPr>
      </w:pPr>
      <w:r>
        <w:rPr>
          <w:rFonts w:hint="cs"/>
          <w:rtl/>
        </w:rPr>
        <w:t xml:space="preserve">بازار 15 دقیقه یک سری کندل سعودی و بعد از آن همان روند بر میگردد. این نشانه شروع تریدینگ رنج است. </w:t>
      </w:r>
    </w:p>
    <w:p w14:paraId="4A544B7D" w14:textId="3378EE01" w:rsidR="00F3631D" w:rsidRDefault="00B8402D">
      <w:pPr>
        <w:pStyle w:val="ListParagraph"/>
        <w:numPr>
          <w:ilvl w:val="0"/>
          <w:numId w:val="39"/>
        </w:numPr>
      </w:pPr>
      <w:r>
        <w:rPr>
          <w:rFonts w:hint="cs"/>
          <w:rtl/>
        </w:rPr>
        <w:lastRenderedPageBreak/>
        <w:t xml:space="preserve">در دل تریدنگ رنج بعد از یک بیگ آپ بیگدان یک اسپایک بیگ دان و بعد یک کانال ساخت و شکست کانال تا سقف تریدینگ رنج را معامله کرد. وسط معامله دوجی تایید دید و قبل از سقف کانال پوزیشن را بست. </w:t>
      </w:r>
    </w:p>
    <w:p w14:paraId="1D4EBEE8" w14:textId="4EA7C483" w:rsidR="00B8402D" w:rsidRDefault="00222DB4">
      <w:pPr>
        <w:pStyle w:val="ListParagraph"/>
        <w:numPr>
          <w:ilvl w:val="0"/>
          <w:numId w:val="39"/>
        </w:numPr>
      </w:pPr>
      <w:r>
        <w:rPr>
          <w:rFonts w:hint="cs"/>
          <w:rtl/>
        </w:rPr>
        <w:t xml:space="preserve">وقتی مطمئیم کف و سقف تریدینگ رنجیم در تایم کوچکتر نقطه ورود میگیریم. </w:t>
      </w:r>
    </w:p>
    <w:p w14:paraId="22621795" w14:textId="65A17BAD" w:rsidR="00222DB4" w:rsidRDefault="0026679A">
      <w:pPr>
        <w:pStyle w:val="ListParagraph"/>
        <w:numPr>
          <w:ilvl w:val="0"/>
          <w:numId w:val="39"/>
        </w:numPr>
      </w:pPr>
      <w:r>
        <w:rPr>
          <w:rFonts w:hint="cs"/>
          <w:rtl/>
        </w:rPr>
        <w:t xml:space="preserve">هنگام ریزش و صعود شدید منتظر دو لگ باش. بنابراین در تریدینگ رنج بعد از بیگ آپ بیگ دان باید منتظر آندرشوت شدن کف تریدنگ رنج برای دیدن دو لگ باشیم. </w:t>
      </w:r>
    </w:p>
    <w:p w14:paraId="02E06B1D" w14:textId="77E8CD29" w:rsidR="0026679A" w:rsidRDefault="005A4E79">
      <w:pPr>
        <w:pStyle w:val="ListParagraph"/>
        <w:numPr>
          <w:ilvl w:val="0"/>
          <w:numId w:val="39"/>
        </w:numPr>
      </w:pPr>
      <w:r>
        <w:rPr>
          <w:rFonts w:hint="cs"/>
          <w:rtl/>
        </w:rPr>
        <w:t xml:space="preserve">بالاترین نقطه بیگ آپ دان را روی بالای رنج بگذارید پایین رنج را به شما خواهد داد. </w:t>
      </w:r>
    </w:p>
    <w:p w14:paraId="3EF2EA48" w14:textId="2625BB08" w:rsidR="005A4E79" w:rsidRDefault="00DA4D65">
      <w:pPr>
        <w:pStyle w:val="ListParagraph"/>
        <w:numPr>
          <w:ilvl w:val="0"/>
          <w:numId w:val="39"/>
        </w:numPr>
      </w:pPr>
      <w:r>
        <w:rPr>
          <w:rFonts w:hint="cs"/>
          <w:rtl/>
        </w:rPr>
        <w:t xml:space="preserve">تلاشهای نافرجام کف و سقف بالاتر و یا پایینتر میتواند برای پوزیشن گرفتن کمک کنند. </w:t>
      </w:r>
    </w:p>
    <w:p w14:paraId="534E3E86" w14:textId="0F370949" w:rsidR="00DA4D65" w:rsidRDefault="004B633E" w:rsidP="004B633E">
      <w:pPr>
        <w:pStyle w:val="Heading1"/>
        <w:rPr>
          <w:rtl/>
        </w:rPr>
      </w:pPr>
      <w:r>
        <w:rPr>
          <w:rFonts w:hint="cs"/>
          <w:rtl/>
        </w:rPr>
        <w:t>ویدئوی 34</w:t>
      </w:r>
    </w:p>
    <w:p w14:paraId="690C3EEF" w14:textId="1DCDDA38" w:rsidR="004B633E" w:rsidRDefault="004C6707">
      <w:pPr>
        <w:pStyle w:val="ListParagraph"/>
        <w:numPr>
          <w:ilvl w:val="0"/>
          <w:numId w:val="40"/>
        </w:numPr>
      </w:pPr>
      <w:r>
        <w:rPr>
          <w:rFonts w:hint="cs"/>
          <w:rtl/>
        </w:rPr>
        <w:t xml:space="preserve">در بیگ آپ منتظر کف پایینتر اسپایک باش و سناریو ریزشی را فعال شده ببین. </w:t>
      </w:r>
    </w:p>
    <w:p w14:paraId="1B221FD5" w14:textId="09693A58" w:rsidR="004C6707" w:rsidRDefault="00E81C37">
      <w:pPr>
        <w:pStyle w:val="ListParagraph"/>
        <w:numPr>
          <w:ilvl w:val="0"/>
          <w:numId w:val="40"/>
        </w:numPr>
      </w:pPr>
      <w:r>
        <w:rPr>
          <w:rFonts w:hint="cs"/>
          <w:rtl/>
        </w:rPr>
        <w:t>بازار به کف هایی که تلاش نافرجام داشته اند در روند روزانه پولبک میزند.</w:t>
      </w:r>
    </w:p>
    <w:p w14:paraId="12FE434A" w14:textId="77777777" w:rsidR="00E81C37" w:rsidRDefault="00E81C37" w:rsidP="00E81C37">
      <w:pPr>
        <w:rPr>
          <w:rtl/>
        </w:rPr>
      </w:pPr>
      <w:r w:rsidRPr="00E81C37">
        <w:rPr>
          <w:rFonts w:hint="cs"/>
          <w:highlight w:val="yellow"/>
          <w:rtl/>
        </w:rPr>
        <w:t>برخی تریدینگ رنج ها ریورسال هستند.</w:t>
      </w:r>
    </w:p>
    <w:p w14:paraId="0BB34FDE" w14:textId="77777777" w:rsidR="00785A47" w:rsidRDefault="00785A47" w:rsidP="00E81C37">
      <w:pPr>
        <w:rPr>
          <w:rtl/>
        </w:rPr>
      </w:pPr>
      <w:r>
        <w:rPr>
          <w:rFonts w:hint="cs"/>
          <w:rtl/>
        </w:rPr>
        <w:t xml:space="preserve">تریدینگ رنج ریورسال معمولا روند نزولی را به صعودی تبدیل میکنند. </w:t>
      </w:r>
    </w:p>
    <w:p w14:paraId="2676B344" w14:textId="0F04442F" w:rsidR="00E81C37" w:rsidRDefault="00FA11BB" w:rsidP="00E81C37">
      <w:pPr>
        <w:rPr>
          <w:rtl/>
        </w:rPr>
      </w:pPr>
      <w:r w:rsidRPr="00FA11BB">
        <w:rPr>
          <w:rFonts w:hint="cs"/>
          <w:highlight w:val="yellow"/>
          <w:rtl/>
        </w:rPr>
        <w:t>پولبک با یک پینبار با شدو بلند نیازی به تایید ندارد.</w:t>
      </w:r>
      <w:r>
        <w:rPr>
          <w:rFonts w:hint="cs"/>
          <w:rtl/>
        </w:rPr>
        <w:t xml:space="preserve"> </w:t>
      </w:r>
      <w:r w:rsidR="00E81C37">
        <w:rPr>
          <w:rFonts w:hint="cs"/>
          <w:rtl/>
        </w:rPr>
        <w:t xml:space="preserve"> </w:t>
      </w:r>
    </w:p>
    <w:p w14:paraId="0A8E2E3A" w14:textId="112FA6FB" w:rsidR="00FA11BB" w:rsidRDefault="000D5C67" w:rsidP="000D5C67">
      <w:pPr>
        <w:pStyle w:val="Heading1"/>
        <w:rPr>
          <w:rtl/>
        </w:rPr>
      </w:pPr>
      <w:r>
        <w:rPr>
          <w:rFonts w:hint="cs"/>
          <w:rtl/>
        </w:rPr>
        <w:t>ویدئوی 35</w:t>
      </w:r>
      <w:r w:rsidR="002E342E">
        <w:rPr>
          <w:rFonts w:hint="cs"/>
          <w:rtl/>
        </w:rPr>
        <w:t xml:space="preserve"> تریدینگ رنج های ریورسال</w:t>
      </w:r>
    </w:p>
    <w:p w14:paraId="18EDFB71" w14:textId="77221240" w:rsidR="002E342E" w:rsidRDefault="002E342E">
      <w:pPr>
        <w:pStyle w:val="ListParagraph"/>
        <w:numPr>
          <w:ilvl w:val="0"/>
          <w:numId w:val="42"/>
        </w:numPr>
      </w:pPr>
      <w:r>
        <w:rPr>
          <w:rFonts w:hint="cs"/>
          <w:rtl/>
        </w:rPr>
        <w:t xml:space="preserve">ته یک روند نزولی تریدینگ رنجی داریم که مدام کف آن در یک نقطه مشخص بازگشت داریم. یک تریدینگ رنج که کف آن خیلی تمیز شکل گرفته است. احتمالا این رنج آخر روند ریزشی است و باید روند را رویرس کند. منتظر کفهای بالاتر و حتی بریکآوت و پولبک میتوان ماند. </w:t>
      </w:r>
    </w:p>
    <w:p w14:paraId="6E521246" w14:textId="133F7174" w:rsidR="00E81C37" w:rsidRDefault="00287025">
      <w:pPr>
        <w:pStyle w:val="ListParagraph"/>
        <w:numPr>
          <w:ilvl w:val="0"/>
          <w:numId w:val="41"/>
        </w:numPr>
      </w:pPr>
      <w:r>
        <w:rPr>
          <w:rFonts w:hint="cs"/>
          <w:rtl/>
        </w:rPr>
        <w:lastRenderedPageBreak/>
        <w:t xml:space="preserve">بازار یکساعته بعد از یک رنج ریخته دنبال بهانه است که شورت بگیرد. </w:t>
      </w:r>
    </w:p>
    <w:p w14:paraId="30838104" w14:textId="4EDDE86A" w:rsidR="00287025" w:rsidRDefault="002E342E">
      <w:pPr>
        <w:pStyle w:val="ListParagraph"/>
        <w:numPr>
          <w:ilvl w:val="0"/>
          <w:numId w:val="41"/>
        </w:numPr>
      </w:pPr>
      <w:r>
        <w:rPr>
          <w:rFonts w:hint="cs"/>
          <w:rtl/>
        </w:rPr>
        <w:t xml:space="preserve">اسپایک = بریکآوت. </w:t>
      </w:r>
    </w:p>
    <w:p w14:paraId="149EB1D9" w14:textId="1BC535BA" w:rsidR="002E342E" w:rsidRDefault="00AC41C9">
      <w:pPr>
        <w:pStyle w:val="ListParagraph"/>
        <w:numPr>
          <w:ilvl w:val="0"/>
          <w:numId w:val="41"/>
        </w:numPr>
      </w:pPr>
      <w:r>
        <w:rPr>
          <w:rFonts w:hint="cs"/>
          <w:rtl/>
        </w:rPr>
        <w:t xml:space="preserve">در بارزار ریزشی دیدن یک پینبار بدون همپوشانی شاخک تغییر روند را باید تیز کند. دیدن کف دوقولو در انتهای روند ریزشی بمعنای پایان روند ریزشی میتواند باشد. </w:t>
      </w:r>
    </w:p>
    <w:p w14:paraId="70B51519" w14:textId="0ADA0D72" w:rsidR="00AC41C9" w:rsidRDefault="00AB149F">
      <w:pPr>
        <w:pStyle w:val="ListParagraph"/>
        <w:numPr>
          <w:ilvl w:val="0"/>
          <w:numId w:val="41"/>
        </w:numPr>
      </w:pPr>
      <w:r>
        <w:rPr>
          <w:rFonts w:hint="cs"/>
          <w:rtl/>
        </w:rPr>
        <w:t xml:space="preserve">بازار میتواند بعد از دوبار برخورد به </w:t>
      </w:r>
      <w:r>
        <w:t>EMA20</w:t>
      </w:r>
      <w:r>
        <w:rPr>
          <w:rFonts w:hint="cs"/>
          <w:rtl/>
        </w:rPr>
        <w:t xml:space="preserve"> به روند قبلی ادامه ندهد و </w:t>
      </w:r>
      <w:r>
        <w:t>EMA</w:t>
      </w:r>
      <w:r>
        <w:rPr>
          <w:rFonts w:hint="cs"/>
          <w:rtl/>
        </w:rPr>
        <w:t xml:space="preserve"> را بشکند. در این حالت تریدینگ رنجی که به </w:t>
      </w:r>
      <w:r>
        <w:t>EMA</w:t>
      </w:r>
      <w:r>
        <w:rPr>
          <w:rFonts w:hint="cs"/>
          <w:rtl/>
        </w:rPr>
        <w:t xml:space="preserve"> خورده ریورسال بوده است. </w:t>
      </w:r>
    </w:p>
    <w:p w14:paraId="16AE6049" w14:textId="32DA291F" w:rsidR="00AB149F" w:rsidRDefault="00AE5ACC">
      <w:pPr>
        <w:pStyle w:val="ListParagraph"/>
        <w:numPr>
          <w:ilvl w:val="0"/>
          <w:numId w:val="41"/>
        </w:numPr>
      </w:pPr>
      <w:r>
        <w:rPr>
          <w:rFonts w:hint="cs"/>
          <w:rtl/>
        </w:rPr>
        <w:t xml:space="preserve">یک کندل بزرگ دارد با شدوی بالا و دم پایین و همه کندلهای قبل را پوشانده و آن را نشانه رنج میداند. </w:t>
      </w:r>
    </w:p>
    <w:p w14:paraId="1BFAC075" w14:textId="368C8008" w:rsidR="00AE5ACC" w:rsidRDefault="000017D1">
      <w:pPr>
        <w:pStyle w:val="ListParagraph"/>
        <w:numPr>
          <w:ilvl w:val="0"/>
          <w:numId w:val="41"/>
        </w:numPr>
      </w:pPr>
      <w:r>
        <w:rPr>
          <w:rFonts w:hint="cs"/>
          <w:rtl/>
        </w:rPr>
        <w:t xml:space="preserve">اگر در روند صعودی روی </w:t>
      </w:r>
      <w:r>
        <w:t>EMA20</w:t>
      </w:r>
      <w:r>
        <w:rPr>
          <w:rFonts w:hint="cs"/>
          <w:rtl/>
        </w:rPr>
        <w:t xml:space="preserve"> تریدینگ رنج دیدیم بنارابر ادامه روند صعودی نگذاریم. </w:t>
      </w:r>
    </w:p>
    <w:p w14:paraId="134F7366" w14:textId="0A2A9AE4" w:rsidR="000017D1" w:rsidRDefault="00EE5714">
      <w:pPr>
        <w:pStyle w:val="ListParagraph"/>
        <w:numPr>
          <w:ilvl w:val="0"/>
          <w:numId w:val="41"/>
        </w:numPr>
      </w:pPr>
      <w:r>
        <w:rPr>
          <w:rFonts w:hint="cs"/>
          <w:rtl/>
        </w:rPr>
        <w:t xml:space="preserve">اگر تریدینگ رنج با کندل بزرگ شروع شود که کل تریدینگ رنج را میپوشاند در داخل آن ترید نمیکنیم. یا در تایم فریم پایینتر تریدش میکنیم. </w:t>
      </w:r>
    </w:p>
    <w:p w14:paraId="465D44D1" w14:textId="1160FB22" w:rsidR="00EE5714" w:rsidRPr="00124C4F" w:rsidRDefault="00CF4360">
      <w:pPr>
        <w:pStyle w:val="ListParagraph"/>
        <w:numPr>
          <w:ilvl w:val="0"/>
          <w:numId w:val="41"/>
        </w:numPr>
        <w:rPr>
          <w:highlight w:val="yellow"/>
        </w:rPr>
      </w:pPr>
      <w:r w:rsidRPr="00124C4F">
        <w:rPr>
          <w:rFonts w:hint="cs"/>
          <w:highlight w:val="yellow"/>
          <w:rtl/>
        </w:rPr>
        <w:t xml:space="preserve">وقتی یک حرکت قوی به سمت پایین داریم و بعد به سمت بالا برمیگردیم. بنا را بر ریزش شدید بعد نگذاریم احتمالا بازار یک کف پایینتر میزند و یک رنج تشکیل میدهد. </w:t>
      </w:r>
      <w:r w:rsidR="00124C4F" w:rsidRPr="00124C4F">
        <w:rPr>
          <w:rFonts w:hint="cs"/>
          <w:highlight w:val="yellow"/>
          <w:rtl/>
        </w:rPr>
        <w:t xml:space="preserve">معمولا یک کندل بزرگ که بقیه کندل ها در شکم آن هستند نشانه چنین روندی است. </w:t>
      </w:r>
    </w:p>
    <w:p w14:paraId="0E1FA616" w14:textId="172ED9C6" w:rsidR="00CF4360" w:rsidRDefault="00124C4F">
      <w:pPr>
        <w:pStyle w:val="ListParagraph"/>
        <w:numPr>
          <w:ilvl w:val="0"/>
          <w:numId w:val="41"/>
        </w:numPr>
      </w:pPr>
      <w:r>
        <w:rPr>
          <w:rFonts w:hint="cs"/>
          <w:rtl/>
        </w:rPr>
        <w:t xml:space="preserve">تریدینگ رنج: مارکت جهتی نداره و معامله در آن سخت است. </w:t>
      </w:r>
    </w:p>
    <w:p w14:paraId="7516C5C3" w14:textId="28F03869" w:rsidR="00124C4F" w:rsidRDefault="00124C4F">
      <w:pPr>
        <w:pStyle w:val="ListParagraph"/>
        <w:numPr>
          <w:ilvl w:val="0"/>
          <w:numId w:val="41"/>
        </w:numPr>
      </w:pPr>
      <w:r>
        <w:rPr>
          <w:rFonts w:hint="cs"/>
          <w:rtl/>
        </w:rPr>
        <w:t xml:space="preserve">تریدینگ رنج روند قبل خود را ادامه میدهد. </w:t>
      </w:r>
    </w:p>
    <w:p w14:paraId="7822742A" w14:textId="687C4D63" w:rsidR="00124C4F" w:rsidRDefault="00F45D69">
      <w:pPr>
        <w:pStyle w:val="ListParagraph"/>
        <w:numPr>
          <w:ilvl w:val="0"/>
          <w:numId w:val="41"/>
        </w:numPr>
      </w:pPr>
      <w:r>
        <w:rPr>
          <w:rFonts w:hint="cs"/>
          <w:rtl/>
        </w:rPr>
        <w:t xml:space="preserve">تریدینگ رنج طولانی به معنی کنسل شدن روند قبل و ایجاد رنج رویرسال است. </w:t>
      </w:r>
    </w:p>
    <w:p w14:paraId="54DBD385" w14:textId="570F39C0" w:rsidR="00F45D69" w:rsidRDefault="00FD164F">
      <w:pPr>
        <w:pStyle w:val="ListParagraph"/>
        <w:numPr>
          <w:ilvl w:val="0"/>
          <w:numId w:val="41"/>
        </w:numPr>
      </w:pPr>
      <w:r>
        <w:rPr>
          <w:rFonts w:hint="cs"/>
          <w:rtl/>
        </w:rPr>
        <w:t xml:space="preserve">کف های بالاتر و سقف های بالاتر در تریدینگ رنج میتواند نشانه ایی برای شکستن کف و سقف باشد. </w:t>
      </w:r>
    </w:p>
    <w:p w14:paraId="4A432438" w14:textId="56C1BCF8" w:rsidR="00FD164F" w:rsidRDefault="00A14256">
      <w:pPr>
        <w:pStyle w:val="ListParagraph"/>
        <w:numPr>
          <w:ilvl w:val="0"/>
          <w:numId w:val="41"/>
        </w:numPr>
      </w:pPr>
      <w:r>
        <w:rPr>
          <w:rFonts w:hint="cs"/>
          <w:rtl/>
        </w:rPr>
        <w:t xml:space="preserve">استاپ تریدینگ رنج نصف ارتفاع آن است. </w:t>
      </w:r>
    </w:p>
    <w:p w14:paraId="553478C9" w14:textId="7F26CA1F" w:rsidR="00A14256" w:rsidRDefault="0027487F" w:rsidP="0027487F">
      <w:pPr>
        <w:pStyle w:val="Heading2"/>
        <w:rPr>
          <w:rtl/>
        </w:rPr>
      </w:pPr>
      <w:r>
        <w:rPr>
          <w:rFonts w:hint="cs"/>
          <w:rtl/>
        </w:rPr>
        <w:t>مگنت</w:t>
      </w:r>
    </w:p>
    <w:p w14:paraId="1FF7244F" w14:textId="35B25EC8" w:rsidR="0027487F" w:rsidRDefault="0027487F" w:rsidP="0027487F">
      <w:pPr>
        <w:rPr>
          <w:rtl/>
        </w:rPr>
      </w:pPr>
      <w:r>
        <w:rPr>
          <w:rFonts w:hint="cs"/>
          <w:rtl/>
        </w:rPr>
        <w:lastRenderedPageBreak/>
        <w:t xml:space="preserve">در روزانه یک تریدینگ رنج میابد و در 4 ساعته در این تایم فریم حرکت های اسپایکی به سمت سقف و کف را اسپایک نمیبیند زیرا که بعد از آن روند دوباره تمام حرکت اسپایکی را تریل خواهد کرد و به نقطه اول بازخواهد گشت. برای همین به آن مگنت میگوید. </w:t>
      </w:r>
    </w:p>
    <w:p w14:paraId="4FB08D48" w14:textId="09EFB921" w:rsidR="0027487F" w:rsidRDefault="00160544" w:rsidP="00160544">
      <w:pPr>
        <w:pStyle w:val="Heading1"/>
        <w:rPr>
          <w:rtl/>
        </w:rPr>
      </w:pPr>
      <w:r>
        <w:rPr>
          <w:rFonts w:hint="cs"/>
          <w:rtl/>
        </w:rPr>
        <w:t>ویدئوی 36</w:t>
      </w:r>
    </w:p>
    <w:p w14:paraId="2BB1F1F2" w14:textId="24093811" w:rsidR="00160544" w:rsidRDefault="00160544">
      <w:pPr>
        <w:pStyle w:val="ListParagraph"/>
        <w:numPr>
          <w:ilvl w:val="0"/>
          <w:numId w:val="43"/>
        </w:numPr>
        <w:rPr>
          <w:rtl/>
        </w:rPr>
      </w:pPr>
      <w:r>
        <w:rPr>
          <w:rFonts w:hint="cs"/>
          <w:rtl/>
        </w:rPr>
        <w:t xml:space="preserve">روی بیت کوین استاپ 0.27 یا کمتر 0.5 اوکی هست. </w:t>
      </w:r>
    </w:p>
    <w:p w14:paraId="1A1C541A" w14:textId="6C50A303" w:rsidR="00160544" w:rsidRDefault="00160544">
      <w:pPr>
        <w:pStyle w:val="ListParagraph"/>
        <w:numPr>
          <w:ilvl w:val="0"/>
          <w:numId w:val="43"/>
        </w:numPr>
        <w:rPr>
          <w:rtl/>
        </w:rPr>
      </w:pPr>
      <w:r>
        <w:rPr>
          <w:rFonts w:hint="cs"/>
          <w:rtl/>
        </w:rPr>
        <w:t xml:space="preserve">روی یک دقیقه ورودمیکند و یا منتظر پولبک میماند. </w:t>
      </w:r>
    </w:p>
    <w:p w14:paraId="38E0E98C" w14:textId="6FC7B4D8" w:rsidR="00F3631D" w:rsidRDefault="008038F5">
      <w:pPr>
        <w:pStyle w:val="ListParagraph"/>
        <w:numPr>
          <w:ilvl w:val="0"/>
          <w:numId w:val="43"/>
        </w:numPr>
        <w:rPr>
          <w:rtl/>
        </w:rPr>
      </w:pPr>
      <w:r>
        <w:rPr>
          <w:rFonts w:hint="cs"/>
          <w:rtl/>
        </w:rPr>
        <w:t xml:space="preserve">کانال باید کف و سقف بالاتر بزند وگرنه تریدینگ رنج است. </w:t>
      </w:r>
    </w:p>
    <w:p w14:paraId="337D324E" w14:textId="06405275" w:rsidR="008038F5" w:rsidRDefault="008A2127">
      <w:pPr>
        <w:pStyle w:val="ListParagraph"/>
        <w:numPr>
          <w:ilvl w:val="0"/>
          <w:numId w:val="43"/>
        </w:numPr>
        <w:rPr>
          <w:rtl/>
        </w:rPr>
      </w:pPr>
      <w:r>
        <w:rPr>
          <w:rFonts w:hint="cs"/>
          <w:rtl/>
        </w:rPr>
        <w:t xml:space="preserve">در چهارساعته سقف تریدینگ رنج را هایلایت کرده در 5 دقیقه و یک دقیقه ورود میزند. </w:t>
      </w:r>
    </w:p>
    <w:p w14:paraId="03B28E9A" w14:textId="057CFDD6" w:rsidR="008A2127" w:rsidRDefault="00C75D51">
      <w:pPr>
        <w:pStyle w:val="ListParagraph"/>
        <w:numPr>
          <w:ilvl w:val="0"/>
          <w:numId w:val="43"/>
        </w:numPr>
        <w:rPr>
          <w:rtl/>
        </w:rPr>
      </w:pPr>
      <w:r>
        <w:t>TP</w:t>
      </w:r>
      <w:r>
        <w:rPr>
          <w:rFonts w:hint="cs"/>
          <w:rtl/>
        </w:rPr>
        <w:t xml:space="preserve">رنگ کف تریدینگ رنج نیست کف قوی شروع مگنت قبیلی است. </w:t>
      </w:r>
    </w:p>
    <w:p w14:paraId="776B988F" w14:textId="75E7470F" w:rsidR="00C75D51" w:rsidRDefault="008F746F">
      <w:pPr>
        <w:pStyle w:val="ListParagraph"/>
        <w:numPr>
          <w:ilvl w:val="0"/>
          <w:numId w:val="43"/>
        </w:numPr>
        <w:rPr>
          <w:rtl/>
        </w:rPr>
      </w:pPr>
      <w:r>
        <w:rPr>
          <w:rFonts w:hint="cs"/>
          <w:rtl/>
        </w:rPr>
        <w:t xml:space="preserve">در صورت تاییدیه خوب میتوان ریسک بیشتری را پذیرفت. تاییده مهمتر است. </w:t>
      </w:r>
    </w:p>
    <w:p w14:paraId="7D144589" w14:textId="630A0042" w:rsidR="008F746F" w:rsidRDefault="001F481F">
      <w:pPr>
        <w:pStyle w:val="ListParagraph"/>
        <w:numPr>
          <w:ilvl w:val="0"/>
          <w:numId w:val="43"/>
        </w:numPr>
        <w:rPr>
          <w:rtl/>
        </w:rPr>
      </w:pPr>
      <w:r>
        <w:rPr>
          <w:rFonts w:hint="cs"/>
          <w:rtl/>
        </w:rPr>
        <w:t xml:space="preserve">اگر در کانال شیب کف خیلی کم است و کندلها اورلپ دارند در تریدینگ رنجیم. </w:t>
      </w:r>
    </w:p>
    <w:p w14:paraId="775F6C35" w14:textId="4C082303" w:rsidR="001F481F" w:rsidRDefault="00A0116A">
      <w:pPr>
        <w:pStyle w:val="ListParagraph"/>
        <w:numPr>
          <w:ilvl w:val="0"/>
          <w:numId w:val="43"/>
        </w:numPr>
      </w:pPr>
      <w:r>
        <w:rPr>
          <w:rFonts w:hint="cs"/>
          <w:rtl/>
        </w:rPr>
        <w:t xml:space="preserve">سقف تریدینگ رنج محل حمایت و نقطه مناسب پولبک است. </w:t>
      </w:r>
    </w:p>
    <w:p w14:paraId="0FB9C31F" w14:textId="2E4AADA8" w:rsidR="00A0116A" w:rsidRDefault="00E335AD" w:rsidP="00E335AD">
      <w:pPr>
        <w:pStyle w:val="Heading1"/>
        <w:rPr>
          <w:rtl/>
        </w:rPr>
      </w:pPr>
      <w:r>
        <w:rPr>
          <w:rFonts w:hint="cs"/>
          <w:rtl/>
        </w:rPr>
        <w:t>ویدئوی 37</w:t>
      </w:r>
    </w:p>
    <w:p w14:paraId="74F4CD78" w14:textId="6361C3C3" w:rsidR="00E731FF" w:rsidRPr="00820E08" w:rsidRDefault="00E731FF">
      <w:pPr>
        <w:pStyle w:val="ListParagraph"/>
        <w:numPr>
          <w:ilvl w:val="0"/>
          <w:numId w:val="45"/>
        </w:numPr>
        <w:rPr>
          <w:highlight w:val="yellow"/>
        </w:rPr>
      </w:pPr>
      <w:r w:rsidRPr="00820E08">
        <w:rPr>
          <w:rFonts w:hint="cs"/>
          <w:highlight w:val="yellow"/>
          <w:rtl/>
        </w:rPr>
        <w:t xml:space="preserve">بالا و پایین هفته قبل یک خط می اندازد. </w:t>
      </w:r>
    </w:p>
    <w:p w14:paraId="47106BE0" w14:textId="13C8C7CB" w:rsidR="008058D9" w:rsidRDefault="008058D9">
      <w:pPr>
        <w:pStyle w:val="ListParagraph"/>
        <w:numPr>
          <w:ilvl w:val="0"/>
          <w:numId w:val="45"/>
        </w:numPr>
      </w:pPr>
      <w:r>
        <w:rPr>
          <w:rFonts w:hint="cs"/>
          <w:rtl/>
        </w:rPr>
        <w:t xml:space="preserve">در روند روزانه یک اسپایک کانال کشیده و در چهارساعته در سقف کانال دنبال شورت است. در چهارساعته دوجی و یکسری کندل داخل دوجی میبیند که آن را پایان اسپایک برای تریدینگ رنج فرض میکند. دوجی یعنی نمیدونیم میخواهیم چکار کنیم. کندل بعدی که در دل دوجی 4 ساعته است رنج بودن بازار را تایید  میکند. کندل سوم پولبک پایین و بالا دارد. </w:t>
      </w:r>
      <w:r w:rsidR="00BB1CB0">
        <w:rPr>
          <w:rFonts w:hint="cs"/>
          <w:rtl/>
        </w:rPr>
        <w:t xml:space="preserve">کندل ها بالای دوجی اول تریدینگ رنج بسته نشده اند و رنج ادامه دارد. سپس در پنج دقیقه </w:t>
      </w:r>
      <w:r w:rsidR="003B4011">
        <w:rPr>
          <w:rFonts w:hint="cs"/>
          <w:rtl/>
        </w:rPr>
        <w:t xml:space="preserve">یک کانال میکشد و سپس کانال را میشکند و برای کف کانال شورت میگیرد. سپس در رنج ساخته شده شورت و لانگ میگیرد. </w:t>
      </w:r>
    </w:p>
    <w:p w14:paraId="00AFAAED" w14:textId="4874FA17" w:rsidR="00B5347B" w:rsidRDefault="00B5347B">
      <w:pPr>
        <w:pStyle w:val="ListParagraph"/>
        <w:numPr>
          <w:ilvl w:val="0"/>
          <w:numId w:val="45"/>
        </w:numPr>
      </w:pPr>
      <w:r>
        <w:rPr>
          <w:rFonts w:hint="cs"/>
          <w:rtl/>
        </w:rPr>
        <w:lastRenderedPageBreak/>
        <w:t>کانال باید کمی شیب داشته باشد.</w:t>
      </w:r>
    </w:p>
    <w:p w14:paraId="3BD3649E" w14:textId="7F9235C0" w:rsidR="00C40A4D" w:rsidRPr="00E731FF" w:rsidRDefault="00C40A4D">
      <w:pPr>
        <w:pStyle w:val="ListParagraph"/>
        <w:numPr>
          <w:ilvl w:val="0"/>
          <w:numId w:val="45"/>
        </w:numPr>
        <w:rPr>
          <w:rtl/>
        </w:rPr>
      </w:pPr>
      <w:r>
        <w:rPr>
          <w:rFonts w:hint="cs"/>
          <w:rtl/>
        </w:rPr>
        <w:t xml:space="preserve">در موقعیت های خیلی مطمئن با تیپی بالا استاپ بالا را هم میگیرد. </w:t>
      </w:r>
    </w:p>
    <w:p w14:paraId="3C87109A" w14:textId="772F2285" w:rsidR="00A0116A" w:rsidRDefault="00DD063B">
      <w:pPr>
        <w:pStyle w:val="ListParagraph"/>
        <w:numPr>
          <w:ilvl w:val="0"/>
          <w:numId w:val="44"/>
        </w:numPr>
        <w:rPr>
          <w:rtl/>
        </w:rPr>
      </w:pPr>
      <w:r>
        <w:rPr>
          <w:rFonts w:hint="cs"/>
          <w:rtl/>
        </w:rPr>
        <w:t xml:space="preserve">برای پایان اسپایک باید کف کندل قبلی با کندل جدید زده شود اما بهتر از بیش از یک کندل اینچنینی باشد. </w:t>
      </w:r>
    </w:p>
    <w:p w14:paraId="1564C0A3" w14:textId="24129847" w:rsidR="00DD063B" w:rsidRPr="00820E08" w:rsidRDefault="00DD063B">
      <w:pPr>
        <w:pStyle w:val="ListParagraph"/>
        <w:numPr>
          <w:ilvl w:val="0"/>
          <w:numId w:val="44"/>
        </w:numPr>
        <w:rPr>
          <w:highlight w:val="yellow"/>
          <w:rtl/>
        </w:rPr>
      </w:pPr>
      <w:r w:rsidRPr="00820E08">
        <w:rPr>
          <w:rFonts w:hint="cs"/>
          <w:highlight w:val="yellow"/>
          <w:rtl/>
        </w:rPr>
        <w:t xml:space="preserve">اسپایک ممکن است دو لگ باشد. </w:t>
      </w:r>
    </w:p>
    <w:p w14:paraId="0AD7875E" w14:textId="1611754F" w:rsidR="00DD063B" w:rsidRDefault="00DD063B">
      <w:pPr>
        <w:pStyle w:val="ListParagraph"/>
        <w:numPr>
          <w:ilvl w:val="0"/>
          <w:numId w:val="44"/>
        </w:numPr>
      </w:pPr>
      <w:r>
        <w:rPr>
          <w:rFonts w:hint="cs"/>
          <w:rtl/>
        </w:rPr>
        <w:t xml:space="preserve">در روزانه اسپایک کانال کشیده در چهارساعته آخرین حرکت را اسپایک میبیند بعد از اسپایک دوجی  و کندل بعدی در دل دوجی است. بعد یک کندل پین بار دارد که آن را پولبک پایین و بالا میبیند. </w:t>
      </w:r>
    </w:p>
    <w:p w14:paraId="0718C9CF" w14:textId="1B024A74" w:rsidR="00E731FF" w:rsidRDefault="00E731FF">
      <w:pPr>
        <w:pStyle w:val="ListParagraph"/>
        <w:numPr>
          <w:ilvl w:val="0"/>
          <w:numId w:val="44"/>
        </w:numPr>
      </w:pPr>
      <w:r>
        <w:rPr>
          <w:rFonts w:hint="cs"/>
          <w:rtl/>
        </w:rPr>
        <w:t xml:space="preserve">پایان اسپایک با یک نزول همراه خواهد بود بنابراین بایک دوجی پایان اسپایک را رقم نمیزنیم. </w:t>
      </w:r>
    </w:p>
    <w:p w14:paraId="594E114B" w14:textId="208BF527" w:rsidR="00265DB8" w:rsidRPr="00AF462E" w:rsidRDefault="00AF462E" w:rsidP="00AF462E">
      <w:pPr>
        <w:pStyle w:val="Heading1"/>
        <w:rPr>
          <w:rtl/>
        </w:rPr>
      </w:pPr>
      <w:r>
        <w:rPr>
          <w:rFonts w:hint="cs"/>
          <w:rtl/>
        </w:rPr>
        <w:t>ویدئوی 38</w:t>
      </w:r>
    </w:p>
    <w:p w14:paraId="05E3AE74" w14:textId="3AA25DE3" w:rsidR="00AF462E" w:rsidRDefault="00AF462E">
      <w:pPr>
        <w:pStyle w:val="ListParagraph"/>
        <w:numPr>
          <w:ilvl w:val="0"/>
          <w:numId w:val="46"/>
        </w:numPr>
      </w:pPr>
      <w:r>
        <w:rPr>
          <w:rFonts w:hint="cs"/>
          <w:rtl/>
        </w:rPr>
        <w:t>کف تریدینگ 4 ساعته در پنج دقیقه پینبار دید ولی استاپ بالا بود روی برگشت منتظر پینبار تایید نماد و پوزیشن گرفت.</w:t>
      </w:r>
    </w:p>
    <w:p w14:paraId="3D0E97CD" w14:textId="7446DB69" w:rsidR="00AF462E" w:rsidRDefault="00253D57">
      <w:pPr>
        <w:pStyle w:val="ListParagraph"/>
        <w:numPr>
          <w:ilvl w:val="0"/>
          <w:numId w:val="46"/>
        </w:numPr>
      </w:pPr>
      <w:r>
        <w:rPr>
          <w:rFonts w:hint="cs"/>
          <w:rtl/>
        </w:rPr>
        <w:t xml:space="preserve">در چهارساعته در بالای رنج پینبار تایید دیده ورود کرده و در یک دقیقه دارد روند را میبیند. </w:t>
      </w:r>
    </w:p>
    <w:p w14:paraId="3690006D" w14:textId="6F4810A9" w:rsidR="00253D57" w:rsidRDefault="00253D57">
      <w:pPr>
        <w:pStyle w:val="ListParagraph"/>
        <w:numPr>
          <w:ilvl w:val="0"/>
          <w:numId w:val="46"/>
        </w:numPr>
      </w:pPr>
      <w:r>
        <w:rPr>
          <w:rFonts w:hint="cs"/>
          <w:rtl/>
        </w:rPr>
        <w:t>پایین سقف تریدینگ رنج شورت گرفته: دلیل در یک دقیقه یک رنج داده کف شکسته و به آن پول بک زده و بعد شورت گرفته.</w:t>
      </w:r>
    </w:p>
    <w:p w14:paraId="2B3C7C8A" w14:textId="08F6476B" w:rsidR="00253D57" w:rsidRDefault="008A1BC9">
      <w:pPr>
        <w:pStyle w:val="ListParagraph"/>
        <w:numPr>
          <w:ilvl w:val="0"/>
          <w:numId w:val="46"/>
        </w:numPr>
      </w:pPr>
      <w:r>
        <w:rPr>
          <w:rFonts w:hint="cs"/>
          <w:rtl/>
        </w:rPr>
        <w:t xml:space="preserve">فقط در برخورد سوم و بعد از آن قبل از رسیدن به سقف منتظر شورت باشیم. </w:t>
      </w:r>
    </w:p>
    <w:p w14:paraId="101B11E6" w14:textId="61EE6974" w:rsidR="008A1BC9" w:rsidRDefault="00143810" w:rsidP="00143810">
      <w:pPr>
        <w:pStyle w:val="Heading1"/>
        <w:rPr>
          <w:rtl/>
        </w:rPr>
      </w:pPr>
      <w:r>
        <w:rPr>
          <w:rFonts w:hint="cs"/>
          <w:rtl/>
        </w:rPr>
        <w:t>ویدئوی 39 پولبک</w:t>
      </w:r>
    </w:p>
    <w:p w14:paraId="30A54EDB" w14:textId="5DF696AC" w:rsidR="00143810" w:rsidRDefault="00554873">
      <w:pPr>
        <w:pStyle w:val="ListParagraph"/>
        <w:numPr>
          <w:ilvl w:val="0"/>
          <w:numId w:val="47"/>
        </w:numPr>
      </w:pPr>
      <w:r>
        <w:rPr>
          <w:rFonts w:hint="cs"/>
          <w:rtl/>
        </w:rPr>
        <w:t xml:space="preserve">پولبک یک کندل است که خلاف ترند حرکت میکند. آنقدر باید باید باشد که به اکسترموم کند قبل برسد. یعنی به بالا یا پایین کندل قبل برسد. </w:t>
      </w:r>
    </w:p>
    <w:p w14:paraId="7B49DD9E" w14:textId="6CADE694" w:rsidR="00554873" w:rsidRDefault="00554873">
      <w:pPr>
        <w:pStyle w:val="ListParagraph"/>
        <w:numPr>
          <w:ilvl w:val="0"/>
          <w:numId w:val="47"/>
        </w:numPr>
      </w:pPr>
      <w:r>
        <w:rPr>
          <w:rFonts w:hint="cs"/>
          <w:rtl/>
        </w:rPr>
        <w:lastRenderedPageBreak/>
        <w:t xml:space="preserve">یعنی آنکه پولبک کندل هایی است که بالا یا پایین روند قبلی میروند. این حرکت خلاف جهت باید با کندل بالاتر و یا پایینتر از کندل قبل باشد. حتی با شدوها لازم نیست بالاتر و یا پایینتر کندل بعد بسته شود. </w:t>
      </w:r>
    </w:p>
    <w:p w14:paraId="010A6A54" w14:textId="1316F573" w:rsidR="00554873" w:rsidRDefault="00F84FE0">
      <w:pPr>
        <w:pStyle w:val="ListParagraph"/>
        <w:numPr>
          <w:ilvl w:val="0"/>
          <w:numId w:val="47"/>
        </w:numPr>
      </w:pPr>
      <w:r>
        <w:rPr>
          <w:rFonts w:hint="cs"/>
          <w:rtl/>
        </w:rPr>
        <w:t>پولبک بالا و پایین پشت سرهم یعنی شروع تریدینگ رنج</w:t>
      </w:r>
    </w:p>
    <w:p w14:paraId="24F555A5" w14:textId="2DA8B284" w:rsidR="00F84FE0" w:rsidRDefault="003F4466">
      <w:pPr>
        <w:pStyle w:val="ListParagraph"/>
        <w:numPr>
          <w:ilvl w:val="0"/>
          <w:numId w:val="47"/>
        </w:numPr>
      </w:pPr>
      <w:r>
        <w:rPr>
          <w:rFonts w:hint="cs"/>
          <w:rtl/>
        </w:rPr>
        <w:t xml:space="preserve">وقتی در 5 دقیقه رنج پیدا میکند در یک دقیقه نوسانات آن را فست اسکلپ میکند. </w:t>
      </w:r>
    </w:p>
    <w:p w14:paraId="7C31D14F" w14:textId="3305B0D0" w:rsidR="003F4466" w:rsidRDefault="00A65E8C">
      <w:pPr>
        <w:pStyle w:val="ListParagraph"/>
        <w:numPr>
          <w:ilvl w:val="0"/>
          <w:numId w:val="47"/>
        </w:numPr>
      </w:pPr>
      <w:r>
        <w:rPr>
          <w:rFonts w:hint="cs"/>
          <w:rtl/>
        </w:rPr>
        <w:t xml:space="preserve">در یک روند صعودی پولبک یک جایی است که حداقل یک کوچولو پایینتر از کندل قبلی است. </w:t>
      </w:r>
    </w:p>
    <w:p w14:paraId="1C002C8A" w14:textId="2195F81C" w:rsidR="002374D7" w:rsidRDefault="002374D7">
      <w:pPr>
        <w:pStyle w:val="ListParagraph"/>
        <w:numPr>
          <w:ilvl w:val="0"/>
          <w:numId w:val="47"/>
        </w:numPr>
      </w:pPr>
      <w:r>
        <w:rPr>
          <w:rFonts w:hint="cs"/>
          <w:rtl/>
        </w:rPr>
        <w:t xml:space="preserve">پولبک خودش یک ترند است. بنابراین روند اصلی بعد از پولبک </w:t>
      </w:r>
      <w:r w:rsidR="00543AED">
        <w:rPr>
          <w:rFonts w:hint="cs"/>
          <w:rtl/>
        </w:rPr>
        <w:t xml:space="preserve">حداقل </w:t>
      </w:r>
      <w:r>
        <w:rPr>
          <w:rFonts w:hint="cs"/>
          <w:rtl/>
        </w:rPr>
        <w:t xml:space="preserve">یک لگ دوم خواهد داشت. </w:t>
      </w:r>
    </w:p>
    <w:p w14:paraId="10C85EDC" w14:textId="5A0AE9F6" w:rsidR="00543AED" w:rsidRDefault="00543AED">
      <w:pPr>
        <w:pStyle w:val="ListParagraph"/>
        <w:numPr>
          <w:ilvl w:val="0"/>
          <w:numId w:val="47"/>
        </w:numPr>
      </w:pPr>
      <w:r>
        <w:rPr>
          <w:rFonts w:hint="cs"/>
          <w:rtl/>
        </w:rPr>
        <w:t xml:space="preserve">اگر کندلی از کندل قبل خودش بالا یا پایین بزند پولبک بالا یا پایین است. </w:t>
      </w:r>
    </w:p>
    <w:p w14:paraId="75DB63CD" w14:textId="03A37393" w:rsidR="00543AED" w:rsidRDefault="00402985">
      <w:pPr>
        <w:pStyle w:val="ListParagraph"/>
        <w:numPr>
          <w:ilvl w:val="0"/>
          <w:numId w:val="47"/>
        </w:numPr>
      </w:pPr>
      <w:r>
        <w:rPr>
          <w:rFonts w:hint="cs"/>
          <w:rtl/>
        </w:rPr>
        <w:t xml:space="preserve">وقتی در رنج پولبک ها فقط به یک سمت زده شوند ترند از آنجهت احتمال شکستن دارد. </w:t>
      </w:r>
    </w:p>
    <w:p w14:paraId="717F3399" w14:textId="6B094969" w:rsidR="00402985" w:rsidRDefault="00402985">
      <w:pPr>
        <w:pStyle w:val="ListParagraph"/>
        <w:numPr>
          <w:ilvl w:val="0"/>
          <w:numId w:val="47"/>
        </w:numPr>
      </w:pPr>
      <w:r>
        <w:rPr>
          <w:rFonts w:hint="cs"/>
          <w:rtl/>
        </w:rPr>
        <w:t xml:space="preserve">وقتی کف های رنج بالاتر میآید. منتظر شکستن رنجیم. </w:t>
      </w:r>
    </w:p>
    <w:p w14:paraId="1206E316" w14:textId="62D07137" w:rsidR="00402985" w:rsidRDefault="00667689">
      <w:pPr>
        <w:pStyle w:val="ListParagraph"/>
        <w:numPr>
          <w:ilvl w:val="0"/>
          <w:numId w:val="47"/>
        </w:numPr>
      </w:pPr>
      <w:r>
        <w:rPr>
          <w:rFonts w:hint="cs"/>
          <w:rtl/>
        </w:rPr>
        <w:t xml:space="preserve">پولبک میتواند به وسط کندل بریک آوت بخورد. </w:t>
      </w:r>
    </w:p>
    <w:p w14:paraId="5B60DD71" w14:textId="5523D86E" w:rsidR="00667689" w:rsidRDefault="005517BA">
      <w:pPr>
        <w:pStyle w:val="ListParagraph"/>
        <w:numPr>
          <w:ilvl w:val="0"/>
          <w:numId w:val="47"/>
        </w:numPr>
      </w:pPr>
      <w:r>
        <w:rPr>
          <w:rFonts w:hint="cs"/>
          <w:rtl/>
        </w:rPr>
        <w:t xml:space="preserve">در چهار ساعته بازار بالای </w:t>
      </w:r>
      <w:r>
        <w:t>EMA</w:t>
      </w:r>
      <w:r>
        <w:rPr>
          <w:rFonts w:hint="cs"/>
          <w:rtl/>
        </w:rPr>
        <w:t xml:space="preserve"> است و با یک رنج به </w:t>
      </w:r>
      <w:r>
        <w:t>EMA</w:t>
      </w:r>
      <w:r>
        <w:rPr>
          <w:rFonts w:hint="cs"/>
          <w:rtl/>
        </w:rPr>
        <w:t xml:space="preserve"> برمیگردد به آن پولبک میگوید. </w:t>
      </w:r>
    </w:p>
    <w:p w14:paraId="494FC926" w14:textId="27017C48" w:rsidR="005517BA" w:rsidRDefault="00933445" w:rsidP="00765C25">
      <w:pPr>
        <w:pStyle w:val="Heading1"/>
        <w:rPr>
          <w:rtl/>
        </w:rPr>
      </w:pPr>
      <w:r>
        <w:rPr>
          <w:rFonts w:hint="cs"/>
          <w:rtl/>
        </w:rPr>
        <w:t xml:space="preserve">ویدئوی 40- </w:t>
      </w:r>
    </w:p>
    <w:p w14:paraId="30CE8587" w14:textId="74966041" w:rsidR="00933445" w:rsidRDefault="0047000E" w:rsidP="00933445">
      <w:pPr>
        <w:rPr>
          <w:rtl/>
        </w:rPr>
      </w:pPr>
      <w:r>
        <w:rPr>
          <w:rFonts w:hint="cs"/>
          <w:rtl/>
        </w:rPr>
        <w:t xml:space="preserve">تعداد کندلهای پولبک تعیین میکند که پولبک با چه سرعتی به روند قبل برمیگردد. </w:t>
      </w:r>
    </w:p>
    <w:p w14:paraId="5DBE6DE3" w14:textId="57C813A2" w:rsidR="002374D7" w:rsidRDefault="00B92FF5">
      <w:pPr>
        <w:pStyle w:val="ListParagraph"/>
        <w:numPr>
          <w:ilvl w:val="0"/>
          <w:numId w:val="47"/>
        </w:numPr>
      </w:pPr>
      <w:r>
        <w:rPr>
          <w:rFonts w:hint="cs"/>
          <w:rtl/>
        </w:rPr>
        <w:t xml:space="preserve">در اسپایک یک کندل پولبک نشانه شروع کانال نیست. </w:t>
      </w:r>
    </w:p>
    <w:p w14:paraId="4CA3DEE4" w14:textId="799F3821" w:rsidR="00B92FF5" w:rsidRDefault="00AC1177">
      <w:pPr>
        <w:pStyle w:val="ListParagraph"/>
        <w:numPr>
          <w:ilvl w:val="0"/>
          <w:numId w:val="47"/>
        </w:numPr>
      </w:pPr>
      <w:r>
        <w:rPr>
          <w:rFonts w:hint="cs"/>
          <w:rtl/>
        </w:rPr>
        <w:t xml:space="preserve">اگر در یک روند یک کندل اصلاح دهد احتمال شکستن خط روند و ریزش به اندازه کندل اصلاحی زیاد میشود. </w:t>
      </w:r>
    </w:p>
    <w:p w14:paraId="6CAF2DD2" w14:textId="6AA9FDD2" w:rsidR="00AC1177" w:rsidRDefault="00F3516B">
      <w:pPr>
        <w:pStyle w:val="ListParagraph"/>
        <w:numPr>
          <w:ilvl w:val="0"/>
          <w:numId w:val="47"/>
        </w:numPr>
      </w:pPr>
      <w:r>
        <w:rPr>
          <w:rFonts w:hint="cs"/>
          <w:rtl/>
        </w:rPr>
        <w:t xml:space="preserve">اما اگر در روند پولبک با دولگ به نقطه پولبک برسیم دیگر خط روند نخواهد شکست. </w:t>
      </w:r>
    </w:p>
    <w:p w14:paraId="1435C905" w14:textId="77E4855E" w:rsidR="00F3516B" w:rsidRDefault="00553D43">
      <w:pPr>
        <w:pStyle w:val="ListParagraph"/>
        <w:numPr>
          <w:ilvl w:val="0"/>
          <w:numId w:val="47"/>
        </w:numPr>
      </w:pPr>
      <w:r>
        <w:rPr>
          <w:rFonts w:hint="cs"/>
          <w:rtl/>
        </w:rPr>
        <w:lastRenderedPageBreak/>
        <w:t>پولبک = تریدینگ رنج</w:t>
      </w:r>
    </w:p>
    <w:p w14:paraId="08EA6673" w14:textId="247E9155" w:rsidR="00553D43" w:rsidRDefault="007606E0">
      <w:pPr>
        <w:pStyle w:val="ListParagraph"/>
        <w:numPr>
          <w:ilvl w:val="0"/>
          <w:numId w:val="47"/>
        </w:numPr>
      </w:pPr>
      <w:r>
        <w:rPr>
          <w:rFonts w:hint="cs"/>
          <w:rtl/>
        </w:rPr>
        <w:t>پولبک به خط روند در دولگ رخ دهد دیگر در جهت پولبک نمیریزیم با احتمال 70 به 30</w:t>
      </w:r>
    </w:p>
    <w:p w14:paraId="0652E4F6" w14:textId="0A5D8672" w:rsidR="007606E0" w:rsidRDefault="00A91D50">
      <w:pPr>
        <w:pStyle w:val="ListParagraph"/>
        <w:numPr>
          <w:ilvl w:val="0"/>
          <w:numId w:val="47"/>
        </w:numPr>
      </w:pPr>
      <w:r>
        <w:rPr>
          <w:rFonts w:hint="cs"/>
          <w:rtl/>
        </w:rPr>
        <w:t xml:space="preserve">در روزانه یک اسپایک و یک رنج دیده و منتظر لگ دوم اسپایک است. </w:t>
      </w:r>
    </w:p>
    <w:p w14:paraId="093B03F2" w14:textId="0DB6578A" w:rsidR="00A91D50" w:rsidRDefault="00013D94">
      <w:pPr>
        <w:pStyle w:val="ListParagraph"/>
        <w:numPr>
          <w:ilvl w:val="0"/>
          <w:numId w:val="47"/>
        </w:numPr>
      </w:pPr>
      <w:r>
        <w:rPr>
          <w:rFonts w:hint="cs"/>
          <w:rtl/>
        </w:rPr>
        <w:t xml:space="preserve">یک کندل چهارساعته که هم از پایین و هم از بالا پولبک میزند یک تریدینگ رنج است. </w:t>
      </w:r>
    </w:p>
    <w:p w14:paraId="3620FD92" w14:textId="0B9E7D52" w:rsidR="00013D94" w:rsidRDefault="00B02432">
      <w:pPr>
        <w:pStyle w:val="ListParagraph"/>
        <w:numPr>
          <w:ilvl w:val="0"/>
          <w:numId w:val="47"/>
        </w:numPr>
      </w:pPr>
      <w:r>
        <w:rPr>
          <w:rFonts w:hint="cs"/>
          <w:rtl/>
        </w:rPr>
        <w:t xml:space="preserve">در یک رنج در تایم پایینتر اسپایک کانال  و تریدینگ رنج میبیند. </w:t>
      </w:r>
    </w:p>
    <w:p w14:paraId="1082CD12" w14:textId="1D6969C9" w:rsidR="00B02432" w:rsidRDefault="00E74B6B">
      <w:pPr>
        <w:pStyle w:val="ListParagraph"/>
        <w:numPr>
          <w:ilvl w:val="0"/>
          <w:numId w:val="47"/>
        </w:numPr>
      </w:pPr>
      <w:r>
        <w:rPr>
          <w:rFonts w:hint="cs"/>
          <w:rtl/>
        </w:rPr>
        <w:t xml:space="preserve">تریدینگ رنجی که اسکتند میشود قطعا کانال است. </w:t>
      </w:r>
    </w:p>
    <w:p w14:paraId="1B163BC7" w14:textId="43894C0A" w:rsidR="00E74B6B" w:rsidRDefault="00456D23">
      <w:pPr>
        <w:pStyle w:val="ListParagraph"/>
        <w:numPr>
          <w:ilvl w:val="0"/>
          <w:numId w:val="47"/>
        </w:numPr>
      </w:pPr>
      <w:r>
        <w:rPr>
          <w:rFonts w:hint="cs"/>
          <w:rtl/>
        </w:rPr>
        <w:t xml:space="preserve">اولین تلاش ها برای برگرداندن روند تمام ساختارهای بعدی را میسازد. </w:t>
      </w:r>
    </w:p>
    <w:p w14:paraId="285FD589" w14:textId="4541E51E" w:rsidR="00456D23" w:rsidRDefault="00AA1C53">
      <w:pPr>
        <w:pStyle w:val="ListParagraph"/>
        <w:numPr>
          <w:ilvl w:val="0"/>
          <w:numId w:val="47"/>
        </w:numPr>
      </w:pPr>
      <w:r>
        <w:rPr>
          <w:rFonts w:hint="cs"/>
          <w:rtl/>
        </w:rPr>
        <w:t xml:space="preserve">مثلث با الگوی رنج یک روند ادامه دهنده است. </w:t>
      </w:r>
    </w:p>
    <w:p w14:paraId="6568086D" w14:textId="52920669" w:rsidR="00AA1C53" w:rsidRDefault="004573DE">
      <w:pPr>
        <w:pStyle w:val="ListParagraph"/>
        <w:numPr>
          <w:ilvl w:val="0"/>
          <w:numId w:val="47"/>
        </w:numPr>
      </w:pPr>
      <w:r>
        <w:rPr>
          <w:rFonts w:hint="cs"/>
          <w:rtl/>
        </w:rPr>
        <w:t xml:space="preserve">اگر در 2 ساعت یا 24 تا کندل برخورد به </w:t>
      </w:r>
      <w:r>
        <w:t>EMA</w:t>
      </w:r>
      <w:r>
        <w:rPr>
          <w:rFonts w:hint="cs"/>
          <w:rtl/>
        </w:rPr>
        <w:t xml:space="preserve"> نداشته باشیم. احتمالا یک کندل قوی ما را به </w:t>
      </w:r>
      <w:r>
        <w:t>EMA</w:t>
      </w:r>
      <w:r>
        <w:rPr>
          <w:rFonts w:hint="cs"/>
          <w:rtl/>
        </w:rPr>
        <w:t xml:space="preserve"> برگرداند. </w:t>
      </w:r>
    </w:p>
    <w:p w14:paraId="50208835" w14:textId="78479DFC" w:rsidR="004573DE" w:rsidRDefault="0045577A" w:rsidP="0045577A">
      <w:pPr>
        <w:pStyle w:val="Heading1"/>
        <w:rPr>
          <w:rtl/>
        </w:rPr>
      </w:pPr>
      <w:r>
        <w:rPr>
          <w:rFonts w:hint="cs"/>
          <w:rtl/>
        </w:rPr>
        <w:t>ویدئوی 41</w:t>
      </w:r>
    </w:p>
    <w:p w14:paraId="75CA3351" w14:textId="480195F2" w:rsidR="00554873" w:rsidRDefault="0045577A" w:rsidP="0045577A">
      <w:pPr>
        <w:pStyle w:val="ListParagraph"/>
        <w:numPr>
          <w:ilvl w:val="0"/>
          <w:numId w:val="48"/>
        </w:numPr>
      </w:pPr>
      <w:r>
        <w:rPr>
          <w:rFonts w:hint="cs"/>
          <w:rtl/>
        </w:rPr>
        <w:t xml:space="preserve">در تایم فریم 5 دقیقه کندل های بمدت 2 ساعت بالای </w:t>
      </w:r>
      <w:r>
        <w:t xml:space="preserve">EMA20 </w:t>
      </w:r>
      <w:r>
        <w:rPr>
          <w:rFonts w:hint="cs"/>
          <w:rtl/>
        </w:rPr>
        <w:t xml:space="preserve"> است آن را روند پر قدرت میبیند انتظار دارد به </w:t>
      </w:r>
      <w:r>
        <w:t>EMA</w:t>
      </w:r>
      <w:r>
        <w:rPr>
          <w:rFonts w:hint="cs"/>
          <w:rtl/>
        </w:rPr>
        <w:t xml:space="preserve"> بخورد و بعد روند ادامه پیدا کند. روی برخورد به </w:t>
      </w:r>
      <w:r>
        <w:t>EMA</w:t>
      </w:r>
      <w:r>
        <w:rPr>
          <w:rFonts w:hint="cs"/>
          <w:rtl/>
        </w:rPr>
        <w:t xml:space="preserve"> با دیدن پینبار تایید برای لانگ ورود میکند.</w:t>
      </w:r>
    </w:p>
    <w:p w14:paraId="2463513D" w14:textId="0C5580CA" w:rsidR="0045577A" w:rsidRDefault="009B3B53" w:rsidP="0045577A">
      <w:pPr>
        <w:pStyle w:val="ListParagraph"/>
        <w:numPr>
          <w:ilvl w:val="0"/>
          <w:numId w:val="48"/>
        </w:numPr>
      </w:pPr>
      <w:r>
        <w:rPr>
          <w:rFonts w:hint="cs"/>
          <w:rtl/>
        </w:rPr>
        <w:t xml:space="preserve">نشانه های روند قوی را هم میتوان با کف و سقف ها مشاهده کرد. </w:t>
      </w:r>
    </w:p>
    <w:p w14:paraId="28A02894" w14:textId="01B79EB2" w:rsidR="009B3B53" w:rsidRDefault="00E7644E" w:rsidP="0045577A">
      <w:pPr>
        <w:pStyle w:val="ListParagraph"/>
        <w:numPr>
          <w:ilvl w:val="0"/>
          <w:numId w:val="48"/>
        </w:numPr>
      </w:pPr>
      <w:r>
        <w:rPr>
          <w:rFonts w:hint="cs"/>
          <w:rtl/>
        </w:rPr>
        <w:t xml:space="preserve">یعنی اگر کف نتواند سقف قبلی را سوراخ کند روند پر قدرت است. </w:t>
      </w:r>
    </w:p>
    <w:p w14:paraId="19465DB7" w14:textId="16AE11AA" w:rsidR="00E7644E" w:rsidRDefault="009A0895" w:rsidP="0045577A">
      <w:pPr>
        <w:pStyle w:val="ListParagraph"/>
        <w:numPr>
          <w:ilvl w:val="0"/>
          <w:numId w:val="48"/>
        </w:numPr>
      </w:pPr>
      <w:r>
        <w:rPr>
          <w:rFonts w:hint="cs"/>
          <w:rtl/>
        </w:rPr>
        <w:t xml:space="preserve">24 تا کندل 5 دقیقه ایی اگر بالای </w:t>
      </w:r>
      <w:r>
        <w:t>EMA</w:t>
      </w:r>
      <w:r>
        <w:rPr>
          <w:rFonts w:hint="cs"/>
          <w:rtl/>
        </w:rPr>
        <w:t xml:space="preserve"> باشد یک روند پر قدرت هستیم. با پولبک به </w:t>
      </w:r>
      <w:r>
        <w:t xml:space="preserve">EMA20 </w:t>
      </w:r>
      <w:r>
        <w:rPr>
          <w:rFonts w:hint="cs"/>
          <w:rtl/>
        </w:rPr>
        <w:t xml:space="preserve"> منتظر لگ دوم حرکت قبلی باشیم. </w:t>
      </w:r>
    </w:p>
    <w:p w14:paraId="23BAB762" w14:textId="274DA607" w:rsidR="009A0895" w:rsidRDefault="00ED5A39" w:rsidP="0045577A">
      <w:pPr>
        <w:pStyle w:val="ListParagraph"/>
        <w:numPr>
          <w:ilvl w:val="0"/>
          <w:numId w:val="48"/>
        </w:numPr>
      </w:pPr>
      <w:r>
        <w:rPr>
          <w:rFonts w:hint="cs"/>
          <w:rtl/>
        </w:rPr>
        <w:t xml:space="preserve">خود پول بک هم معمولا در دو لگ رخ میدهد. </w:t>
      </w:r>
    </w:p>
    <w:p w14:paraId="0661A157" w14:textId="460C0234" w:rsidR="00ED5A39" w:rsidRDefault="001B488F" w:rsidP="0045577A">
      <w:pPr>
        <w:pStyle w:val="ListParagraph"/>
        <w:numPr>
          <w:ilvl w:val="0"/>
          <w:numId w:val="48"/>
        </w:numPr>
      </w:pPr>
      <w:r>
        <w:rPr>
          <w:rFonts w:hint="cs"/>
          <w:rtl/>
        </w:rPr>
        <w:t xml:space="preserve">بعضی پولبک ها کندلی هستند بعضی ها یک سوینگ حرکتی دارند. </w:t>
      </w:r>
    </w:p>
    <w:p w14:paraId="5DDF327B" w14:textId="4DF197CD" w:rsidR="001B488F" w:rsidRDefault="00CE2BD1" w:rsidP="0045577A">
      <w:pPr>
        <w:pStyle w:val="ListParagraph"/>
        <w:numPr>
          <w:ilvl w:val="0"/>
          <w:numId w:val="48"/>
        </w:numPr>
      </w:pPr>
      <w:r>
        <w:rPr>
          <w:rFonts w:hint="cs"/>
          <w:rtl/>
        </w:rPr>
        <w:t>در تریدینگ رنج فشرده با پین بارهای زیاد ترید نمیکنیم. البته اگر در تایم پایین میتوانید ورود کنید مشکلی ندارد.</w:t>
      </w:r>
    </w:p>
    <w:p w14:paraId="2D02225C" w14:textId="7E520E39" w:rsidR="00CE2BD1" w:rsidRDefault="009F1F41" w:rsidP="0045577A">
      <w:pPr>
        <w:pStyle w:val="ListParagraph"/>
        <w:numPr>
          <w:ilvl w:val="0"/>
          <w:numId w:val="48"/>
        </w:numPr>
      </w:pPr>
      <w:r>
        <w:rPr>
          <w:rFonts w:hint="cs"/>
          <w:rtl/>
        </w:rPr>
        <w:lastRenderedPageBreak/>
        <w:t xml:space="preserve">اگر سومین برخورد به </w:t>
      </w:r>
      <w:r>
        <w:t>EMA</w:t>
      </w:r>
      <w:r>
        <w:rPr>
          <w:rFonts w:hint="cs"/>
          <w:rtl/>
        </w:rPr>
        <w:t xml:space="preserve"> است ممکن است بشکند و به خط روند پولبک بزند. خط روند هم ممکن است بعد از سه برخورد بشکند. </w:t>
      </w:r>
    </w:p>
    <w:p w14:paraId="5A898DA6" w14:textId="4E784D3A" w:rsidR="009F1F41" w:rsidRDefault="00135000" w:rsidP="0045577A">
      <w:pPr>
        <w:pStyle w:val="ListParagraph"/>
        <w:numPr>
          <w:ilvl w:val="0"/>
          <w:numId w:val="48"/>
        </w:numPr>
      </w:pPr>
      <w:r>
        <w:rPr>
          <w:rFonts w:hint="cs"/>
          <w:rtl/>
        </w:rPr>
        <w:t xml:space="preserve">اگر بعد از سه برخورد پین بار تایید را وسط چارت دیدیم انتظار  داشته باشیم که برای شکستن خط حرکت کند. </w:t>
      </w:r>
    </w:p>
    <w:p w14:paraId="038D41AD" w14:textId="38113E50" w:rsidR="00135000" w:rsidRDefault="005C1C38" w:rsidP="0045577A">
      <w:pPr>
        <w:pStyle w:val="ListParagraph"/>
        <w:numPr>
          <w:ilvl w:val="0"/>
          <w:numId w:val="48"/>
        </w:numPr>
      </w:pPr>
      <w:r>
        <w:rPr>
          <w:rFonts w:hint="cs"/>
          <w:rtl/>
        </w:rPr>
        <w:t xml:space="preserve">اگر قیمت با شیب زیاد به خط روند یا </w:t>
      </w:r>
      <w:r>
        <w:t>EMA</w:t>
      </w:r>
      <w:r>
        <w:rPr>
          <w:rFonts w:hint="cs"/>
          <w:rtl/>
        </w:rPr>
        <w:t xml:space="preserve"> برخورد میکند. احتمال شکستن آن بیشتر میشود. </w:t>
      </w:r>
    </w:p>
    <w:p w14:paraId="24884442" w14:textId="27C07477" w:rsidR="005C1C38" w:rsidRDefault="00625C51" w:rsidP="0045577A">
      <w:pPr>
        <w:pStyle w:val="ListParagraph"/>
        <w:numPr>
          <w:ilvl w:val="0"/>
          <w:numId w:val="48"/>
        </w:numPr>
      </w:pPr>
      <w:r>
        <w:rPr>
          <w:rFonts w:hint="cs"/>
          <w:rtl/>
        </w:rPr>
        <w:t xml:space="preserve">دیدن اورشوت روی خط روند هم میتواند سیگنال بدهد که احتمال شکستن خط روند بیشتر است. </w:t>
      </w:r>
    </w:p>
    <w:p w14:paraId="5AA36E92" w14:textId="351086DA" w:rsidR="00625C51" w:rsidRDefault="008C57D8" w:rsidP="0045577A">
      <w:pPr>
        <w:pStyle w:val="ListParagraph"/>
        <w:numPr>
          <w:ilvl w:val="0"/>
          <w:numId w:val="48"/>
        </w:numPr>
      </w:pPr>
      <w:r>
        <w:rPr>
          <w:rFonts w:hint="cs"/>
          <w:rtl/>
        </w:rPr>
        <w:t xml:space="preserve">روی 4 ساعته یک کانال کشیده است. </w:t>
      </w:r>
    </w:p>
    <w:p w14:paraId="122B9E3B" w14:textId="00303991" w:rsidR="008C57D8" w:rsidRDefault="008C57D8" w:rsidP="0045577A">
      <w:pPr>
        <w:pStyle w:val="ListParagraph"/>
        <w:numPr>
          <w:ilvl w:val="0"/>
          <w:numId w:val="48"/>
        </w:numPr>
      </w:pPr>
      <w:r>
        <w:rPr>
          <w:rFonts w:hint="cs"/>
          <w:rtl/>
        </w:rPr>
        <w:t xml:space="preserve">اگر بازار با دو لگ به خط روند رسیده است انتظار شکست پایین خواهد آمد. </w:t>
      </w:r>
    </w:p>
    <w:p w14:paraId="5A83F936" w14:textId="605751FF" w:rsidR="008C57D8" w:rsidRDefault="00A405C0" w:rsidP="0045577A">
      <w:pPr>
        <w:pStyle w:val="ListParagraph"/>
        <w:numPr>
          <w:ilvl w:val="0"/>
          <w:numId w:val="48"/>
        </w:numPr>
      </w:pPr>
      <w:r>
        <w:rPr>
          <w:rFonts w:hint="cs"/>
          <w:rtl/>
        </w:rPr>
        <w:t xml:space="preserve">وقتی بازار نتواند به های قبلی برسد احتمال ریزش زیاد میشود. </w:t>
      </w:r>
    </w:p>
    <w:p w14:paraId="1BC65EBA" w14:textId="549EB6BC" w:rsidR="00A405C0" w:rsidRDefault="00150C38" w:rsidP="00150C38">
      <w:pPr>
        <w:pStyle w:val="Heading2"/>
        <w:rPr>
          <w:rtl/>
        </w:rPr>
      </w:pPr>
      <w:r>
        <w:rPr>
          <w:rFonts w:hint="cs"/>
          <w:rtl/>
        </w:rPr>
        <w:t>شکستن تریدینگ رنج</w:t>
      </w:r>
    </w:p>
    <w:p w14:paraId="137A9887" w14:textId="6F4B2891" w:rsidR="00150C38" w:rsidRDefault="00150C38" w:rsidP="00150C38">
      <w:pPr>
        <w:pStyle w:val="ListParagraph"/>
        <w:numPr>
          <w:ilvl w:val="0"/>
          <w:numId w:val="49"/>
        </w:numPr>
      </w:pPr>
      <w:r>
        <w:rPr>
          <w:rFonts w:hint="cs"/>
          <w:rtl/>
        </w:rPr>
        <w:t>کف های بالاتر</w:t>
      </w:r>
    </w:p>
    <w:p w14:paraId="70ABFECA" w14:textId="5887DA45" w:rsidR="00150C38" w:rsidRDefault="00150C38" w:rsidP="00150C38">
      <w:pPr>
        <w:pStyle w:val="ListParagraph"/>
        <w:numPr>
          <w:ilvl w:val="0"/>
          <w:numId w:val="49"/>
        </w:numPr>
      </w:pPr>
      <w:r>
        <w:rPr>
          <w:rFonts w:hint="cs"/>
          <w:rtl/>
        </w:rPr>
        <w:t xml:space="preserve">در تایم فریم های بالاتر ببینید تریدینگ رنج پولبک به چیست و به این صورت میتوان برای نحوه حرکت قیمت در رنج تصمیم بهتری گرفت. </w:t>
      </w:r>
    </w:p>
    <w:p w14:paraId="7BD4187F" w14:textId="77777777" w:rsidR="00765C25" w:rsidRDefault="00765C25" w:rsidP="00765C25">
      <w:pPr>
        <w:pStyle w:val="ListParagraph"/>
        <w:numPr>
          <w:ilvl w:val="0"/>
          <w:numId w:val="49"/>
        </w:numPr>
      </w:pPr>
      <w:r>
        <w:rPr>
          <w:rFonts w:hint="cs"/>
          <w:rtl/>
        </w:rPr>
        <w:t xml:space="preserve">مثلا: در پنج دقیقه رنج دیده در 1 ساعته پول بک به </w:t>
      </w:r>
      <w:r>
        <w:t>EMA</w:t>
      </w:r>
      <w:r>
        <w:rPr>
          <w:rFonts w:hint="cs"/>
          <w:rtl/>
        </w:rPr>
        <w:t xml:space="preserve"> است که انتظار دارد لگ دوم را برای صعود بزند. پس در 5 دقیقه برای شکستن سقف تریدینگ رنج حرکت میکند. </w:t>
      </w:r>
    </w:p>
    <w:p w14:paraId="76141770" w14:textId="77777777" w:rsidR="00765C25" w:rsidRDefault="00765C25" w:rsidP="00765C25">
      <w:pPr>
        <w:pStyle w:val="ListParagraph"/>
      </w:pPr>
    </w:p>
    <w:p w14:paraId="42C55D4D" w14:textId="4A939F4F" w:rsidR="00765C25" w:rsidRDefault="00765C25" w:rsidP="00765C25">
      <w:pPr>
        <w:pStyle w:val="Heading1"/>
        <w:rPr>
          <w:rtl/>
        </w:rPr>
      </w:pPr>
      <w:r>
        <w:rPr>
          <w:rFonts w:hint="cs"/>
          <w:rtl/>
        </w:rPr>
        <w:t>ویدئوی 42</w:t>
      </w:r>
    </w:p>
    <w:p w14:paraId="6F340F74" w14:textId="4E84B780" w:rsidR="00765C25" w:rsidRPr="00765C25" w:rsidRDefault="00765C25" w:rsidP="00765C25">
      <w:pPr>
        <w:pStyle w:val="ListParagraph"/>
        <w:numPr>
          <w:ilvl w:val="0"/>
          <w:numId w:val="50"/>
        </w:numPr>
      </w:pPr>
      <w:r>
        <w:rPr>
          <w:rFonts w:hint="cs"/>
          <w:rtl/>
        </w:rPr>
        <w:t>پول بک ها را در تایم فریم های مختلف بررسی میکند.</w:t>
      </w:r>
    </w:p>
    <w:p w14:paraId="16C5F7FE" w14:textId="40B4E6BE" w:rsidR="006408CF" w:rsidRDefault="00FB5510" w:rsidP="00150C38">
      <w:pPr>
        <w:pStyle w:val="ListParagraph"/>
        <w:numPr>
          <w:ilvl w:val="0"/>
          <w:numId w:val="49"/>
        </w:numPr>
      </w:pPr>
      <w:r>
        <w:rPr>
          <w:rFonts w:hint="cs"/>
          <w:rtl/>
        </w:rPr>
        <w:t xml:space="preserve">سقف تریدینگ رنج دفعه سوم یا بعد از آن در 5 دقیقه میشکند. اگر در تایم بالاتر پولبک به </w:t>
      </w:r>
      <w:r>
        <w:t>EMA</w:t>
      </w:r>
      <w:r>
        <w:rPr>
          <w:rFonts w:hint="cs"/>
          <w:rtl/>
        </w:rPr>
        <w:t xml:space="preserve"> در روند قوی داریم.</w:t>
      </w:r>
    </w:p>
    <w:p w14:paraId="0E5C10AE" w14:textId="286AB002" w:rsidR="00FB5510" w:rsidRDefault="004D618A" w:rsidP="00150C38">
      <w:pPr>
        <w:pStyle w:val="ListParagraph"/>
        <w:numPr>
          <w:ilvl w:val="0"/>
          <w:numId w:val="49"/>
        </w:numPr>
      </w:pPr>
      <w:r>
        <w:rPr>
          <w:rFonts w:hint="cs"/>
          <w:rtl/>
        </w:rPr>
        <w:lastRenderedPageBreak/>
        <w:t xml:space="preserve">یک روند صعودی </w:t>
      </w:r>
      <w:r>
        <w:t>EMA</w:t>
      </w:r>
      <w:r>
        <w:rPr>
          <w:rFonts w:hint="cs"/>
          <w:rtl/>
        </w:rPr>
        <w:t xml:space="preserve"> را میشکند و به بالا میرود با برگشت به </w:t>
      </w:r>
      <w:r>
        <w:t>EMA</w:t>
      </w:r>
      <w:r>
        <w:rPr>
          <w:rFonts w:hint="cs"/>
          <w:rtl/>
        </w:rPr>
        <w:t xml:space="preserve"> در هر حالتی حداقل سقف پولبک به </w:t>
      </w:r>
      <w:r>
        <w:t>EMA</w:t>
      </w:r>
      <w:r>
        <w:rPr>
          <w:rFonts w:hint="cs"/>
          <w:rtl/>
        </w:rPr>
        <w:t xml:space="preserve"> را خواهیم دید. </w:t>
      </w:r>
    </w:p>
    <w:p w14:paraId="304D60DA" w14:textId="2A65869E" w:rsidR="004D618A" w:rsidRDefault="00182199" w:rsidP="00150C38">
      <w:pPr>
        <w:pStyle w:val="ListParagraph"/>
        <w:numPr>
          <w:ilvl w:val="0"/>
          <w:numId w:val="49"/>
        </w:numPr>
      </w:pPr>
      <w:r>
        <w:rPr>
          <w:rFonts w:hint="cs"/>
          <w:rtl/>
        </w:rPr>
        <w:t xml:space="preserve">پولبک در تایم بالاتر مساوی رنج در تایم پایینتر و میتوان به این ترتیب کف رنج برای اهداف بالاتر خرید زد. </w:t>
      </w:r>
    </w:p>
    <w:p w14:paraId="1A2BF7CC" w14:textId="4370CE97" w:rsidR="00182199" w:rsidRDefault="002F7705" w:rsidP="00150C38">
      <w:pPr>
        <w:pStyle w:val="ListParagraph"/>
        <w:numPr>
          <w:ilvl w:val="0"/>
          <w:numId w:val="49"/>
        </w:numPr>
      </w:pPr>
      <w:r>
        <w:rPr>
          <w:rFonts w:hint="cs"/>
          <w:rtl/>
        </w:rPr>
        <w:t xml:space="preserve">در یک روند پولبکهای خلاف روند مدام بزرگتر میشوند. </w:t>
      </w:r>
    </w:p>
    <w:p w14:paraId="25EEAF72" w14:textId="1F4D8EF8" w:rsidR="002F7705" w:rsidRDefault="00FB6E0C" w:rsidP="00150C38">
      <w:pPr>
        <w:pStyle w:val="ListParagraph"/>
        <w:numPr>
          <w:ilvl w:val="0"/>
          <w:numId w:val="49"/>
        </w:numPr>
      </w:pPr>
      <w:r>
        <w:rPr>
          <w:rFonts w:hint="cs"/>
          <w:rtl/>
        </w:rPr>
        <w:t xml:space="preserve">کندل و روند ساید وی یک نوع پولبک است. </w:t>
      </w:r>
    </w:p>
    <w:p w14:paraId="2FDBBF42" w14:textId="73266A9E" w:rsidR="00FB6E0C" w:rsidRDefault="00F3076E" w:rsidP="00150C38">
      <w:pPr>
        <w:pStyle w:val="ListParagraph"/>
        <w:numPr>
          <w:ilvl w:val="0"/>
          <w:numId w:val="49"/>
        </w:numPr>
      </w:pPr>
      <w:r>
        <w:rPr>
          <w:rFonts w:hint="cs"/>
          <w:rtl/>
        </w:rPr>
        <w:t xml:space="preserve">در روند نزولی میتوان به </w:t>
      </w:r>
      <w:r>
        <w:t>EMA</w:t>
      </w:r>
      <w:r>
        <w:rPr>
          <w:rFonts w:hint="cs"/>
          <w:rtl/>
        </w:rPr>
        <w:t xml:space="preserve"> و یا خط روند پولبک زد و بعد ریزش ادامه پیدا کند. </w:t>
      </w:r>
    </w:p>
    <w:p w14:paraId="41AD3A01" w14:textId="68ED4EA4" w:rsidR="00F3076E" w:rsidRDefault="00591851" w:rsidP="00150C38">
      <w:pPr>
        <w:pStyle w:val="ListParagraph"/>
        <w:numPr>
          <w:ilvl w:val="0"/>
          <w:numId w:val="49"/>
        </w:numPr>
      </w:pPr>
      <w:r>
        <w:rPr>
          <w:rFonts w:hint="cs"/>
          <w:rtl/>
        </w:rPr>
        <w:t xml:space="preserve">روند نزولی است بعد از هر پولبک انتظار یک لگ اندازه لگ قبلی داریم. </w:t>
      </w:r>
    </w:p>
    <w:p w14:paraId="528E4F33" w14:textId="01853FB9" w:rsidR="00591851" w:rsidRDefault="0029206C" w:rsidP="00150C38">
      <w:pPr>
        <w:pStyle w:val="ListParagraph"/>
        <w:numPr>
          <w:ilvl w:val="0"/>
          <w:numId w:val="49"/>
        </w:numPr>
      </w:pPr>
      <w:r>
        <w:rPr>
          <w:rFonts w:hint="cs"/>
          <w:rtl/>
        </w:rPr>
        <w:t xml:space="preserve">هنگام پوزیشن گرفتن تایم های دیگر را هم چک میکند. </w:t>
      </w:r>
    </w:p>
    <w:p w14:paraId="08A41969" w14:textId="3B73792E" w:rsidR="0029206C" w:rsidRDefault="00221052" w:rsidP="00150C38">
      <w:pPr>
        <w:pStyle w:val="ListParagraph"/>
        <w:numPr>
          <w:ilvl w:val="0"/>
          <w:numId w:val="49"/>
        </w:numPr>
      </w:pPr>
      <w:r>
        <w:rPr>
          <w:rFonts w:hint="cs"/>
          <w:rtl/>
        </w:rPr>
        <w:t xml:space="preserve">وقتی ترند نزولی شده دنبال لانگ گرفتن نیست. </w:t>
      </w:r>
    </w:p>
    <w:p w14:paraId="10EEE306" w14:textId="26342FFC" w:rsidR="00221052" w:rsidRDefault="001D5BAC" w:rsidP="00150C38">
      <w:pPr>
        <w:pStyle w:val="ListParagraph"/>
        <w:numPr>
          <w:ilvl w:val="0"/>
          <w:numId w:val="49"/>
        </w:numPr>
      </w:pPr>
      <w:r>
        <w:rPr>
          <w:rFonts w:hint="cs"/>
          <w:rtl/>
        </w:rPr>
        <w:t xml:space="preserve">قیمت </w:t>
      </w:r>
      <w:r>
        <w:t>EMA</w:t>
      </w:r>
      <w:r>
        <w:rPr>
          <w:rFonts w:hint="cs"/>
          <w:rtl/>
        </w:rPr>
        <w:t xml:space="preserve"> و خط روند و سقف تریدینگ رنج را شکسته منتظر پولبک میشود و بعد لانگ میگیرد. </w:t>
      </w:r>
    </w:p>
    <w:p w14:paraId="153985FF" w14:textId="4DE91E29" w:rsidR="001D5BAC" w:rsidRDefault="007E146E" w:rsidP="00150C38">
      <w:pPr>
        <w:pStyle w:val="ListParagraph"/>
        <w:numPr>
          <w:ilvl w:val="0"/>
          <w:numId w:val="49"/>
        </w:numPr>
      </w:pPr>
      <w:r>
        <w:rPr>
          <w:rFonts w:hint="cs"/>
          <w:rtl/>
        </w:rPr>
        <w:t xml:space="preserve">بازار صعودی ناگهان یک کندل برعکس میزند در تایم فریم های دیگر دنبال نقطه پول بک است. </w:t>
      </w:r>
    </w:p>
    <w:p w14:paraId="6ABE3FCE" w14:textId="4FA79671" w:rsidR="007E146E" w:rsidRDefault="00765C25" w:rsidP="00150C38">
      <w:pPr>
        <w:pStyle w:val="ListParagraph"/>
        <w:numPr>
          <w:ilvl w:val="0"/>
          <w:numId w:val="49"/>
        </w:numPr>
      </w:pPr>
      <w:r>
        <w:rPr>
          <w:rFonts w:hint="cs"/>
          <w:rtl/>
        </w:rPr>
        <w:t xml:space="preserve">در 15 دقیقه پینبار تایید دید در 5 دقیقه منتظر پول بک به وسط پینبار است. </w:t>
      </w:r>
    </w:p>
    <w:p w14:paraId="126D4330" w14:textId="247D77BA" w:rsidR="00765C25" w:rsidRDefault="00765C25" w:rsidP="006C2F82">
      <w:pPr>
        <w:pStyle w:val="Heading1"/>
        <w:rPr>
          <w:rtl/>
        </w:rPr>
      </w:pPr>
      <w:r>
        <w:rPr>
          <w:rFonts w:hint="cs"/>
          <w:rtl/>
        </w:rPr>
        <w:t>ویدئوی 43</w:t>
      </w:r>
      <w:r w:rsidR="006C2F82">
        <w:rPr>
          <w:rFonts w:hint="cs"/>
          <w:rtl/>
        </w:rPr>
        <w:t xml:space="preserve"> الگوی برگشتی دابل تاپ و دابل باتن</w:t>
      </w:r>
    </w:p>
    <w:p w14:paraId="105A2442" w14:textId="03D7BD89" w:rsidR="006C2F82" w:rsidRDefault="00A47293" w:rsidP="00A47293">
      <w:pPr>
        <w:pStyle w:val="ListParagraph"/>
        <w:numPr>
          <w:ilvl w:val="0"/>
          <w:numId w:val="51"/>
        </w:numPr>
      </w:pPr>
      <w:r>
        <w:rPr>
          <w:rFonts w:hint="cs"/>
          <w:rtl/>
        </w:rPr>
        <w:t xml:space="preserve">در تکنیکال کلاسیک الگویی بنام هد اند شولدر داریم. </w:t>
      </w:r>
    </w:p>
    <w:p w14:paraId="32BD37B9" w14:textId="776A7117" w:rsidR="00A47293" w:rsidRDefault="00A47293" w:rsidP="00A47293">
      <w:pPr>
        <w:pStyle w:val="ListParagraph"/>
        <w:numPr>
          <w:ilvl w:val="0"/>
          <w:numId w:val="51"/>
        </w:numPr>
      </w:pPr>
      <w:r>
        <w:rPr>
          <w:rFonts w:hint="cs"/>
          <w:rtl/>
        </w:rPr>
        <w:t xml:space="preserve">الگوی سر و شانه یک الگوی بازگشتی است. </w:t>
      </w:r>
    </w:p>
    <w:p w14:paraId="05586189" w14:textId="3FE0BD5E" w:rsidR="00A47293" w:rsidRDefault="00A47293" w:rsidP="00A47293">
      <w:pPr>
        <w:pStyle w:val="ListParagraph"/>
        <w:numPr>
          <w:ilvl w:val="0"/>
          <w:numId w:val="51"/>
        </w:numPr>
      </w:pPr>
      <w:r>
        <w:rPr>
          <w:rFonts w:hint="cs"/>
          <w:rtl/>
        </w:rPr>
        <w:t xml:space="preserve">الگوی هد اند شولدر لازم نیست خیلی تمیز باشد و شانه ها میتواند برابر نباشد. </w:t>
      </w:r>
    </w:p>
    <w:p w14:paraId="093C560B" w14:textId="0929E267" w:rsidR="00A47293" w:rsidRDefault="005C65C3" w:rsidP="00A47293">
      <w:pPr>
        <w:pStyle w:val="ListParagraph"/>
        <w:numPr>
          <w:ilvl w:val="0"/>
          <w:numId w:val="51"/>
        </w:numPr>
      </w:pPr>
      <w:r>
        <w:rPr>
          <w:rFonts w:hint="cs"/>
          <w:rtl/>
        </w:rPr>
        <w:t xml:space="preserve">هد اند شولدر در روند صعودی روند را به سمت پایین بر میگرداند. در روند نزولی روند را رو به بالا برمیگرداند. </w:t>
      </w:r>
    </w:p>
    <w:p w14:paraId="5E2FC35A" w14:textId="274D2949" w:rsidR="005C65C3" w:rsidRDefault="001271DE" w:rsidP="00A47293">
      <w:pPr>
        <w:pStyle w:val="ListParagraph"/>
        <w:numPr>
          <w:ilvl w:val="0"/>
          <w:numId w:val="51"/>
        </w:numPr>
      </w:pPr>
      <w:r>
        <w:rPr>
          <w:rFonts w:hint="cs"/>
          <w:rtl/>
        </w:rPr>
        <w:t xml:space="preserve">روند رو میفهمم ولی استاپم میخوره. بعد از یک روند قوی به یک ساید وی خواهیم رفت. </w:t>
      </w:r>
    </w:p>
    <w:p w14:paraId="40AAD794" w14:textId="515292D2" w:rsidR="00A04743" w:rsidRDefault="00A04743" w:rsidP="00A47293">
      <w:pPr>
        <w:pStyle w:val="ListParagraph"/>
        <w:numPr>
          <w:ilvl w:val="0"/>
          <w:numId w:val="51"/>
        </w:numPr>
      </w:pPr>
      <w:r>
        <w:rPr>
          <w:rFonts w:hint="cs"/>
          <w:rtl/>
        </w:rPr>
        <w:lastRenderedPageBreak/>
        <w:t xml:space="preserve">یک روند داریم ناگهان اسپایک پایین و اسپایک بالا داریم. احتمالا در روند صعودی خواهیم دید. </w:t>
      </w:r>
    </w:p>
    <w:p w14:paraId="4C7789D7" w14:textId="1DD0AC30" w:rsidR="00A04743" w:rsidRDefault="007B74D8" w:rsidP="00A47293">
      <w:pPr>
        <w:pStyle w:val="ListParagraph"/>
        <w:numPr>
          <w:ilvl w:val="0"/>
          <w:numId w:val="51"/>
        </w:numPr>
      </w:pPr>
      <w:r>
        <w:rPr>
          <w:rFonts w:hint="cs"/>
          <w:rtl/>
        </w:rPr>
        <w:t xml:space="preserve">اگر در روند صعولی دابل باتم ببینیم. در ادامه ما یک روند صعودی خواهیم داشت. </w:t>
      </w:r>
    </w:p>
    <w:p w14:paraId="3290319C" w14:textId="6B0DDC80" w:rsidR="007B74D8" w:rsidRDefault="007B74D8" w:rsidP="00A47293">
      <w:pPr>
        <w:pStyle w:val="ListParagraph"/>
        <w:numPr>
          <w:ilvl w:val="0"/>
          <w:numId w:val="51"/>
        </w:numPr>
      </w:pPr>
      <w:r>
        <w:rPr>
          <w:rFonts w:hint="cs"/>
          <w:rtl/>
        </w:rPr>
        <w:t xml:space="preserve">اگر در روند نزولی دابل تاپ ببینیم یک روند نزولی شدید در ادامه خواهیم دید. </w:t>
      </w:r>
    </w:p>
    <w:p w14:paraId="2A4AB985" w14:textId="0476883D" w:rsidR="007B74D8" w:rsidRDefault="00CE6193" w:rsidP="00A47293">
      <w:pPr>
        <w:pStyle w:val="ListParagraph"/>
        <w:numPr>
          <w:ilvl w:val="0"/>
          <w:numId w:val="51"/>
        </w:numPr>
      </w:pPr>
      <w:r>
        <w:rPr>
          <w:rFonts w:hint="cs"/>
          <w:rtl/>
        </w:rPr>
        <w:t xml:space="preserve">در روند نزولی منتظر دیدن سقف دوقلو برای ورود به جریان روند است. </w:t>
      </w:r>
    </w:p>
    <w:p w14:paraId="2DC18781" w14:textId="048C54D8" w:rsidR="00CE6193" w:rsidRDefault="00577842" w:rsidP="00A47293">
      <w:pPr>
        <w:pStyle w:val="ListParagraph"/>
        <w:numPr>
          <w:ilvl w:val="0"/>
          <w:numId w:val="51"/>
        </w:numPr>
      </w:pPr>
      <w:r>
        <w:rPr>
          <w:rFonts w:hint="cs"/>
          <w:rtl/>
        </w:rPr>
        <w:t xml:space="preserve">در روند صعودی منتظر دیدن دابل باتم برای ورود به جریان روند صوعدی است. </w:t>
      </w:r>
    </w:p>
    <w:p w14:paraId="01F225FB" w14:textId="7189CB53" w:rsidR="00577842" w:rsidRPr="006C2F82" w:rsidRDefault="0013237C" w:rsidP="0013237C">
      <w:pPr>
        <w:rPr>
          <w:rtl/>
        </w:rPr>
      </w:pPr>
      <w:r w:rsidRPr="0013237C">
        <w:rPr>
          <w:rFonts w:hint="cs"/>
          <w:highlight w:val="yellow"/>
          <w:rtl/>
        </w:rPr>
        <w:t>نکته  : پولبک دقیقا به یک نقطه دوبار خورد یعنی روند قبلی ادامه پیدا خواهد کرد و میتوان روی آن پوزیشن گرفت</w:t>
      </w:r>
    </w:p>
    <w:p w14:paraId="40B9FEED" w14:textId="2C8AAEB7" w:rsidR="00143810" w:rsidRDefault="004F4886" w:rsidP="004F4886">
      <w:pPr>
        <w:pStyle w:val="ListParagraph"/>
        <w:numPr>
          <w:ilvl w:val="0"/>
          <w:numId w:val="52"/>
        </w:numPr>
      </w:pPr>
      <w:r>
        <w:rPr>
          <w:rFonts w:hint="cs"/>
          <w:rtl/>
        </w:rPr>
        <w:t xml:space="preserve">دابل تاپ و دابل باتن روی </w:t>
      </w:r>
      <w:r>
        <w:t>EMA</w:t>
      </w:r>
      <w:r>
        <w:rPr>
          <w:rFonts w:hint="cs"/>
          <w:rtl/>
        </w:rPr>
        <w:t xml:space="preserve"> باشند قابل استناد تر هستند. </w:t>
      </w:r>
    </w:p>
    <w:p w14:paraId="1CAE730C" w14:textId="3095A054" w:rsidR="004F4886" w:rsidRDefault="006D037C" w:rsidP="004F4886">
      <w:pPr>
        <w:pStyle w:val="ListParagraph"/>
        <w:numPr>
          <w:ilvl w:val="0"/>
          <w:numId w:val="52"/>
        </w:numPr>
      </w:pPr>
      <w:r>
        <w:rPr>
          <w:rFonts w:hint="cs"/>
          <w:rtl/>
        </w:rPr>
        <w:t xml:space="preserve">پس هنگام شکستن </w:t>
      </w:r>
      <w:r>
        <w:t>EMA</w:t>
      </w:r>
      <w:r>
        <w:rPr>
          <w:rFonts w:hint="cs"/>
          <w:rtl/>
        </w:rPr>
        <w:t xml:space="preserve"> تا شکستن سقفی که شکستن </w:t>
      </w:r>
      <w:r>
        <w:t>EMA</w:t>
      </w:r>
      <w:r>
        <w:rPr>
          <w:rFonts w:hint="cs"/>
          <w:rtl/>
        </w:rPr>
        <w:t xml:space="preserve"> ساخته باید صبر کرد زیرا ممکن است الگوی دابل تاپ باشد و ادامه آن ریزشی شود. </w:t>
      </w:r>
    </w:p>
    <w:p w14:paraId="34AFDA75" w14:textId="7B61191F" w:rsidR="006D037C" w:rsidRDefault="0012208B" w:rsidP="004F4886">
      <w:pPr>
        <w:pStyle w:val="ListParagraph"/>
        <w:numPr>
          <w:ilvl w:val="0"/>
          <w:numId w:val="52"/>
        </w:numPr>
      </w:pPr>
      <w:r>
        <w:rPr>
          <w:rFonts w:hint="cs"/>
          <w:rtl/>
        </w:rPr>
        <w:t xml:space="preserve"> یک روند صعودی داریم به </w:t>
      </w:r>
      <w:r>
        <w:t>EMA</w:t>
      </w:r>
      <w:r>
        <w:rPr>
          <w:rFonts w:hint="cs"/>
          <w:rtl/>
        </w:rPr>
        <w:t xml:space="preserve"> خورده و آن را شکسته کف دوقولو ساخته روی آن پوزیشن لانگ میگیرد. </w:t>
      </w:r>
    </w:p>
    <w:p w14:paraId="4366E82F" w14:textId="316B754C" w:rsidR="0012208B" w:rsidRDefault="005953FA" w:rsidP="004F4886">
      <w:pPr>
        <w:pStyle w:val="ListParagraph"/>
        <w:numPr>
          <w:ilvl w:val="0"/>
          <w:numId w:val="52"/>
        </w:numPr>
      </w:pPr>
      <w:r>
        <w:rPr>
          <w:rFonts w:hint="cs"/>
          <w:rtl/>
        </w:rPr>
        <w:t xml:space="preserve">هد اند شولدر در روند نزولی هم میتواند رخ دهد و روند را صعودی خواهد کرد. </w:t>
      </w:r>
    </w:p>
    <w:p w14:paraId="77BD4A56" w14:textId="2BD9A0E2" w:rsidR="005953FA" w:rsidRDefault="00850703" w:rsidP="004F4886">
      <w:pPr>
        <w:pStyle w:val="ListParagraph"/>
        <w:numPr>
          <w:ilvl w:val="0"/>
          <w:numId w:val="52"/>
        </w:numPr>
      </w:pPr>
      <w:r>
        <w:rPr>
          <w:rFonts w:hint="cs"/>
          <w:rtl/>
        </w:rPr>
        <w:t xml:space="preserve">در الگوی هداند شولدر میتوان منتظر شکستن نک لاین باشیم و بعد پوزیشن بگیریم. </w:t>
      </w:r>
    </w:p>
    <w:p w14:paraId="636EC8ED" w14:textId="20BDBBDA" w:rsidR="00850703" w:rsidRDefault="004A3589" w:rsidP="004A3589">
      <w:pPr>
        <w:pStyle w:val="ListParagraph"/>
        <w:numPr>
          <w:ilvl w:val="0"/>
          <w:numId w:val="52"/>
        </w:numPr>
      </w:pPr>
      <w:r>
        <w:rPr>
          <w:rFonts w:hint="cs"/>
          <w:rtl/>
        </w:rPr>
        <w:t xml:space="preserve">در تریدینگ رنج کف و سقف در یک نقطه داریم و آن را نباید بنابر تغییر روند دید. </w:t>
      </w:r>
    </w:p>
    <w:p w14:paraId="03859232" w14:textId="3CC798F9" w:rsidR="004A3589" w:rsidRDefault="00724952" w:rsidP="004A3589">
      <w:pPr>
        <w:pStyle w:val="ListParagraph"/>
        <w:numPr>
          <w:ilvl w:val="0"/>
          <w:numId w:val="52"/>
        </w:numPr>
      </w:pPr>
      <w:r>
        <w:rPr>
          <w:rFonts w:hint="cs"/>
          <w:rtl/>
        </w:rPr>
        <w:t xml:space="preserve">بازار در روند نزولی ناگهان خیلی میرزد اینجا نقطه شورت گرفتن نیست بازار به آن نقطه بر میگردد. یعنی وقتی یک حرکت ناگهانی میبینیم روی آن تصمیم به ورود به معامله نمیگیریم. حرکت ناگهانی یک شکست است و بازار به نقطه شکست برمیگردد. </w:t>
      </w:r>
    </w:p>
    <w:p w14:paraId="67AA5E20" w14:textId="2D7C2A37" w:rsidR="00724952" w:rsidRDefault="002F3309" w:rsidP="004A3589">
      <w:pPr>
        <w:pStyle w:val="ListParagraph"/>
        <w:numPr>
          <w:ilvl w:val="0"/>
          <w:numId w:val="52"/>
        </w:numPr>
      </w:pPr>
      <w:r>
        <w:rPr>
          <w:rFonts w:hint="cs"/>
          <w:rtl/>
        </w:rPr>
        <w:t xml:space="preserve">سیم خاردار زیر </w:t>
      </w:r>
      <w:r>
        <w:t>EMA</w:t>
      </w:r>
      <w:r>
        <w:rPr>
          <w:rFonts w:hint="cs"/>
          <w:rtl/>
        </w:rPr>
        <w:t xml:space="preserve"> همان روند را ادامه میدهد. </w:t>
      </w:r>
    </w:p>
    <w:p w14:paraId="478B63D2" w14:textId="7FA81E16" w:rsidR="002F3309" w:rsidRDefault="002F3309" w:rsidP="004A3589">
      <w:pPr>
        <w:pStyle w:val="ListParagraph"/>
        <w:numPr>
          <w:ilvl w:val="0"/>
          <w:numId w:val="52"/>
        </w:numPr>
      </w:pPr>
      <w:r>
        <w:rPr>
          <w:rFonts w:hint="cs"/>
          <w:rtl/>
        </w:rPr>
        <w:t xml:space="preserve">فیک بریک شدن </w:t>
      </w:r>
      <w:r>
        <w:t>EMA</w:t>
      </w:r>
      <w:r>
        <w:rPr>
          <w:rFonts w:hint="cs"/>
          <w:rtl/>
        </w:rPr>
        <w:t xml:space="preserve"> به معنای ادامه روند قبل است. </w:t>
      </w:r>
    </w:p>
    <w:p w14:paraId="17F46853" w14:textId="5EDAC921" w:rsidR="002F3309" w:rsidRDefault="00441DF4" w:rsidP="004A3589">
      <w:pPr>
        <w:pStyle w:val="ListParagraph"/>
        <w:numPr>
          <w:ilvl w:val="0"/>
          <w:numId w:val="52"/>
        </w:numPr>
      </w:pPr>
      <w:r>
        <w:rPr>
          <w:rFonts w:hint="cs"/>
          <w:rtl/>
        </w:rPr>
        <w:t xml:space="preserve">سقف های پایینتر تریدینگ رنج یعنی از کف میشکند. </w:t>
      </w:r>
    </w:p>
    <w:p w14:paraId="094C0F5A" w14:textId="114A9F23" w:rsidR="00A970AD" w:rsidRDefault="00A970AD" w:rsidP="004A3589">
      <w:pPr>
        <w:pStyle w:val="ListParagraph"/>
        <w:numPr>
          <w:ilvl w:val="0"/>
          <w:numId w:val="52"/>
        </w:numPr>
      </w:pPr>
      <w:r>
        <w:rPr>
          <w:rFonts w:hint="cs"/>
          <w:rtl/>
        </w:rPr>
        <w:t xml:space="preserve">کف های پایینتر در رنج به معنای شکستن از کف میتواند باشد. </w:t>
      </w:r>
    </w:p>
    <w:p w14:paraId="654E382E" w14:textId="361A0BC0" w:rsidR="00A970AD" w:rsidRDefault="005A70A5" w:rsidP="00E1114B">
      <w:pPr>
        <w:pStyle w:val="Heading1"/>
        <w:rPr>
          <w:rtl/>
        </w:rPr>
      </w:pPr>
      <w:r>
        <w:rPr>
          <w:rFonts w:hint="cs"/>
          <w:rtl/>
        </w:rPr>
        <w:lastRenderedPageBreak/>
        <w:t>ویدئوی 44</w:t>
      </w:r>
      <w:r w:rsidR="00E1114B">
        <w:rPr>
          <w:rFonts w:hint="cs"/>
          <w:rtl/>
        </w:rPr>
        <w:t xml:space="preserve"> : </w:t>
      </w:r>
      <w:r>
        <w:rPr>
          <w:rFonts w:hint="cs"/>
          <w:rtl/>
        </w:rPr>
        <w:t xml:space="preserve"> </w:t>
      </w:r>
      <w:r w:rsidR="00E1114B">
        <w:rPr>
          <w:rFonts w:hint="cs"/>
          <w:rtl/>
        </w:rPr>
        <w:t>گپ ها در بازار</w:t>
      </w:r>
    </w:p>
    <w:p w14:paraId="0E209E82" w14:textId="25BF3634" w:rsidR="00E1114B" w:rsidRDefault="008D44E1" w:rsidP="00E1114B">
      <w:pPr>
        <w:rPr>
          <w:rtl/>
        </w:rPr>
      </w:pPr>
      <w:r>
        <w:rPr>
          <w:rFonts w:hint="cs"/>
          <w:rtl/>
        </w:rPr>
        <w:t xml:space="preserve">گپ میتواند بین دو قیمت و یا بین یک قیمت تا </w:t>
      </w:r>
      <w:r>
        <w:t>EMA</w:t>
      </w:r>
      <w:r>
        <w:rPr>
          <w:rFonts w:hint="cs"/>
          <w:rtl/>
        </w:rPr>
        <w:t xml:space="preserve"> باشد. </w:t>
      </w:r>
    </w:p>
    <w:p w14:paraId="165F5B61" w14:textId="6FF0427E" w:rsidR="008D44E1" w:rsidRDefault="00A734B7" w:rsidP="00E1114B">
      <w:pPr>
        <w:rPr>
          <w:rtl/>
        </w:rPr>
      </w:pPr>
      <w:r>
        <w:rPr>
          <w:rFonts w:hint="cs"/>
          <w:rtl/>
        </w:rPr>
        <w:t xml:space="preserve">رنج میشکند در این شکست ما حتماً به کندلی که این شکست را رقم زده برمیگردیم. </w:t>
      </w:r>
    </w:p>
    <w:p w14:paraId="336E18DD" w14:textId="39F20E43" w:rsidR="00A734B7" w:rsidRDefault="00A734B7" w:rsidP="00E1114B">
      <w:pPr>
        <w:rPr>
          <w:rtl/>
        </w:rPr>
      </w:pPr>
      <w:r>
        <w:rPr>
          <w:rFonts w:hint="cs"/>
          <w:rtl/>
        </w:rPr>
        <w:t xml:space="preserve">اگر این برگشت به پایینتر از اوپن کندل بریک آوت باشد شکست کندل فیک بریک خواهد شد. </w:t>
      </w:r>
    </w:p>
    <w:p w14:paraId="7A3B6F70" w14:textId="245EE1F5" w:rsidR="00A734B7" w:rsidRDefault="00A734B7" w:rsidP="00E1114B">
      <w:pPr>
        <w:rPr>
          <w:rtl/>
        </w:rPr>
      </w:pPr>
      <w:r>
        <w:rPr>
          <w:rFonts w:hint="cs"/>
          <w:rtl/>
        </w:rPr>
        <w:t xml:space="preserve">اما اگر بعد از شکست رنج و بازگشت به نقطه شکست به سمت بالا حرکت کرد و بالاتر از کندل شکست بسته شد. حرکت برگشت را پولبک به سقف رنج میگوییم. </w:t>
      </w:r>
    </w:p>
    <w:p w14:paraId="4DB1F11A" w14:textId="4FDD27B9" w:rsidR="00A734B7" w:rsidRDefault="00415CE3" w:rsidP="00E1114B">
      <w:pPr>
        <w:rPr>
          <w:rtl/>
        </w:rPr>
      </w:pPr>
      <w:r>
        <w:rPr>
          <w:rFonts w:hint="cs"/>
          <w:rtl/>
        </w:rPr>
        <w:t xml:space="preserve">هنگام دیدن یک کندل فول بادی نباید پوزیشن بگیرم باید منتظر پر شدن فاصله آن کندل تا نقطه بریک اوت باشیم. </w:t>
      </w:r>
    </w:p>
    <w:p w14:paraId="12BEDC04" w14:textId="7E16960F" w:rsidR="00415CE3" w:rsidRDefault="004733A8" w:rsidP="00E1114B">
      <w:pPr>
        <w:rPr>
          <w:rtl/>
        </w:rPr>
      </w:pPr>
      <w:r>
        <w:rPr>
          <w:rFonts w:hint="cs"/>
          <w:rtl/>
        </w:rPr>
        <w:t xml:space="preserve">یکی از نقاطی که میتوان وارد یک روند شد در پولبک به </w:t>
      </w:r>
      <w:r>
        <w:t>EMA</w:t>
      </w:r>
      <w:r>
        <w:rPr>
          <w:rFonts w:hint="cs"/>
          <w:rtl/>
        </w:rPr>
        <w:t xml:space="preserve"> است. </w:t>
      </w:r>
    </w:p>
    <w:p w14:paraId="48782D84" w14:textId="15A35858" w:rsidR="004733A8" w:rsidRDefault="007F08A2" w:rsidP="007F08A2">
      <w:pPr>
        <w:pStyle w:val="ListParagraph"/>
        <w:numPr>
          <w:ilvl w:val="0"/>
          <w:numId w:val="53"/>
        </w:numPr>
      </w:pPr>
      <w:r>
        <w:rPr>
          <w:rFonts w:hint="cs"/>
          <w:rtl/>
        </w:rPr>
        <w:t xml:space="preserve">در یک حرکت نزولی ما به </w:t>
      </w:r>
      <w:r>
        <w:t>EMA</w:t>
      </w:r>
      <w:r>
        <w:rPr>
          <w:rFonts w:hint="cs"/>
          <w:rtl/>
        </w:rPr>
        <w:t xml:space="preserve"> خوردیم و با دولگ </w:t>
      </w:r>
      <w:r>
        <w:t>EMA</w:t>
      </w:r>
      <w:r>
        <w:rPr>
          <w:rFonts w:hint="cs"/>
          <w:rtl/>
        </w:rPr>
        <w:t xml:space="preserve"> را شکست و بعد به </w:t>
      </w:r>
      <w:r>
        <w:t>EMA</w:t>
      </w:r>
      <w:r>
        <w:rPr>
          <w:rFonts w:hint="cs"/>
          <w:rtl/>
        </w:rPr>
        <w:t xml:space="preserve"> پول بک زد و ادامه ریزش را دیدیم. </w:t>
      </w:r>
    </w:p>
    <w:p w14:paraId="0BF8ED5A" w14:textId="2AA1AAAF" w:rsidR="007F08A2" w:rsidRDefault="007F08A2" w:rsidP="007F08A2">
      <w:pPr>
        <w:pStyle w:val="ListParagraph"/>
        <w:numPr>
          <w:ilvl w:val="0"/>
          <w:numId w:val="53"/>
        </w:numPr>
      </w:pPr>
      <w:r>
        <w:rPr>
          <w:rFonts w:hint="cs"/>
          <w:rtl/>
        </w:rPr>
        <w:t xml:space="preserve">برای تعیین نقطه شروع کانال نقاط سکته در اسپایک را مشخص میکنیم. </w:t>
      </w:r>
    </w:p>
    <w:p w14:paraId="6DAB1F86" w14:textId="686EDC85" w:rsidR="007F08A2" w:rsidRDefault="00EB08EB" w:rsidP="007F08A2">
      <w:pPr>
        <w:pStyle w:val="ListParagraph"/>
        <w:numPr>
          <w:ilvl w:val="0"/>
          <w:numId w:val="53"/>
        </w:numPr>
      </w:pPr>
      <w:r>
        <w:rPr>
          <w:rFonts w:hint="cs"/>
          <w:rtl/>
        </w:rPr>
        <w:t>نقطه سکته در اسپایک میتواند سقف تریدینگ رنج هم باشد.</w:t>
      </w:r>
    </w:p>
    <w:p w14:paraId="4F6FD0B6" w14:textId="76456F63" w:rsidR="00EB08EB" w:rsidRDefault="005E72D5" w:rsidP="007F08A2">
      <w:pPr>
        <w:pStyle w:val="ListParagraph"/>
        <w:numPr>
          <w:ilvl w:val="0"/>
          <w:numId w:val="53"/>
        </w:numPr>
      </w:pPr>
      <w:r>
        <w:rPr>
          <w:rFonts w:hint="cs"/>
          <w:rtl/>
        </w:rPr>
        <w:t xml:space="preserve">بعد از یک اسپایک نزولی کانال کشیده کانال بایک کندل به سمت رنج شدن میرود این کندل که به سمت رنج میرود دو لگ میرود و به این ترتیب ما با سقف رنج و دو لگ میتوانیم تی پی را مشخص کنیم. </w:t>
      </w:r>
    </w:p>
    <w:p w14:paraId="04C49B4F" w14:textId="4BEFB80E" w:rsidR="005E72D5" w:rsidRDefault="00035F28" w:rsidP="007F08A2">
      <w:pPr>
        <w:pStyle w:val="ListParagraph"/>
        <w:numPr>
          <w:ilvl w:val="0"/>
          <w:numId w:val="53"/>
        </w:numPr>
        <w:rPr>
          <w:highlight w:val="yellow"/>
        </w:rPr>
      </w:pPr>
      <w:r w:rsidRPr="00035F28">
        <w:rPr>
          <w:rFonts w:hint="cs"/>
          <w:highlight w:val="yellow"/>
          <w:rtl/>
        </w:rPr>
        <w:t>کلوز کندل سکته در اسپایک نقطه شروع کانال و رنج است</w:t>
      </w:r>
    </w:p>
    <w:p w14:paraId="0BCFFE4C" w14:textId="0E3D7724" w:rsidR="00035F28" w:rsidRDefault="00035F28" w:rsidP="007F08A2">
      <w:pPr>
        <w:pStyle w:val="ListParagraph"/>
        <w:numPr>
          <w:ilvl w:val="0"/>
          <w:numId w:val="53"/>
        </w:numPr>
      </w:pPr>
      <w:r>
        <w:rPr>
          <w:rFonts w:hint="cs"/>
          <w:rtl/>
        </w:rPr>
        <w:t xml:space="preserve">بعد از شکستن رنج میتواند ورود کند و بعد از آن تیپی را نصف رنج میگذارد. </w:t>
      </w:r>
    </w:p>
    <w:p w14:paraId="7773AAFD" w14:textId="213F04B7" w:rsidR="00035F28" w:rsidRDefault="0095329C" w:rsidP="0095329C">
      <w:pPr>
        <w:pStyle w:val="Heading1"/>
        <w:rPr>
          <w:rtl/>
        </w:rPr>
      </w:pPr>
      <w:r>
        <w:rPr>
          <w:rFonts w:hint="cs"/>
          <w:rtl/>
        </w:rPr>
        <w:t>ویدئو 45</w:t>
      </w:r>
    </w:p>
    <w:p w14:paraId="01B0DB4F" w14:textId="32AA74D5" w:rsidR="0095329C" w:rsidRDefault="0095329C" w:rsidP="0095329C">
      <w:pPr>
        <w:pStyle w:val="ListParagraph"/>
        <w:numPr>
          <w:ilvl w:val="0"/>
          <w:numId w:val="54"/>
        </w:numPr>
      </w:pPr>
      <w:r>
        <w:rPr>
          <w:rFonts w:hint="cs"/>
          <w:rtl/>
        </w:rPr>
        <w:t xml:space="preserve">شکست </w:t>
      </w:r>
      <w:r>
        <w:t>EMA</w:t>
      </w:r>
      <w:r>
        <w:rPr>
          <w:rFonts w:hint="cs"/>
          <w:rtl/>
        </w:rPr>
        <w:t xml:space="preserve"> میتواند فیل شود و روند قبلی ادامه پیدا کند. </w:t>
      </w:r>
    </w:p>
    <w:p w14:paraId="4BDED1B4" w14:textId="2663BC29" w:rsidR="0095329C" w:rsidRDefault="00CB03BA" w:rsidP="0095329C">
      <w:pPr>
        <w:pStyle w:val="ListParagraph"/>
        <w:numPr>
          <w:ilvl w:val="0"/>
          <w:numId w:val="54"/>
        </w:numPr>
      </w:pPr>
      <w:r>
        <w:rPr>
          <w:rFonts w:hint="cs"/>
          <w:rtl/>
        </w:rPr>
        <w:t xml:space="preserve">بعد از دو برخورد به </w:t>
      </w:r>
      <w:r>
        <w:t>EMA</w:t>
      </w:r>
      <w:r>
        <w:rPr>
          <w:rFonts w:hint="cs"/>
          <w:rtl/>
        </w:rPr>
        <w:t xml:space="preserve"> میتوانیم برای شکست آن برنامه داشته باشیم </w:t>
      </w:r>
    </w:p>
    <w:p w14:paraId="49BEC3EC" w14:textId="28931F89" w:rsidR="00CB03BA" w:rsidRDefault="00CB03BA" w:rsidP="0095329C">
      <w:pPr>
        <w:pStyle w:val="ListParagraph"/>
        <w:numPr>
          <w:ilvl w:val="0"/>
          <w:numId w:val="54"/>
        </w:numPr>
      </w:pPr>
      <w:r>
        <w:rPr>
          <w:rFonts w:hint="cs"/>
          <w:rtl/>
        </w:rPr>
        <w:lastRenderedPageBreak/>
        <w:t xml:space="preserve">دو برخورد به </w:t>
      </w:r>
      <w:r>
        <w:t xml:space="preserve">EMA </w:t>
      </w:r>
      <w:r>
        <w:rPr>
          <w:rFonts w:hint="cs"/>
          <w:rtl/>
        </w:rPr>
        <w:t xml:space="preserve"> را </w:t>
      </w:r>
      <w:r>
        <w:t>2HM</w:t>
      </w:r>
      <w:r>
        <w:rPr>
          <w:rFonts w:hint="cs"/>
          <w:rtl/>
        </w:rPr>
        <w:t xml:space="preserve"> میگوید. </w:t>
      </w:r>
    </w:p>
    <w:p w14:paraId="029E228A" w14:textId="6EF3A722" w:rsidR="00CB03BA" w:rsidRDefault="00AA3E3C" w:rsidP="0095329C">
      <w:pPr>
        <w:pStyle w:val="ListParagraph"/>
        <w:numPr>
          <w:ilvl w:val="0"/>
          <w:numId w:val="54"/>
        </w:numPr>
      </w:pPr>
      <w:r>
        <w:rPr>
          <w:rFonts w:hint="cs"/>
          <w:rtl/>
        </w:rPr>
        <w:t xml:space="preserve">بازار با یک لگ </w:t>
      </w:r>
      <w:r>
        <w:t>EMA</w:t>
      </w:r>
      <w:r>
        <w:rPr>
          <w:rFonts w:hint="cs"/>
          <w:rtl/>
        </w:rPr>
        <w:t xml:space="preserve"> را شکسته منتظر لگ دوم است و برای آن برنامه ترید دارد. </w:t>
      </w:r>
    </w:p>
    <w:p w14:paraId="3884D445" w14:textId="18946BF8" w:rsidR="00AA3E3C" w:rsidRDefault="005742B8" w:rsidP="0095329C">
      <w:pPr>
        <w:pStyle w:val="ListParagraph"/>
        <w:numPr>
          <w:ilvl w:val="0"/>
          <w:numId w:val="54"/>
        </w:numPr>
      </w:pPr>
      <w:r>
        <w:rPr>
          <w:rFonts w:hint="cs"/>
          <w:rtl/>
        </w:rPr>
        <w:t xml:space="preserve">کف های دوجی شکل در کف نشاندهنده پایان روند ریزشی است. </w:t>
      </w:r>
    </w:p>
    <w:p w14:paraId="17D71BBD" w14:textId="73910C3E" w:rsidR="005742B8" w:rsidRDefault="00AD1B87" w:rsidP="0095329C">
      <w:pPr>
        <w:pStyle w:val="ListParagraph"/>
        <w:numPr>
          <w:ilvl w:val="0"/>
          <w:numId w:val="54"/>
        </w:numPr>
      </w:pPr>
      <w:r>
        <w:rPr>
          <w:rFonts w:hint="cs"/>
          <w:rtl/>
        </w:rPr>
        <w:t xml:space="preserve">روی ودج در برخورد سوم احتمال شکست بالا میرود. </w:t>
      </w:r>
    </w:p>
    <w:p w14:paraId="06BFCD8C" w14:textId="56C77E4C" w:rsidR="00AD1B87" w:rsidRDefault="0084704C" w:rsidP="0095329C">
      <w:pPr>
        <w:pStyle w:val="ListParagraph"/>
        <w:numPr>
          <w:ilvl w:val="0"/>
          <w:numId w:val="54"/>
        </w:numPr>
      </w:pPr>
      <w:r>
        <w:rPr>
          <w:rFonts w:hint="cs"/>
          <w:rtl/>
        </w:rPr>
        <w:t xml:space="preserve">تی پی الگوی ودج میتوان نقاط شکست و یا دو لگ هم اندازه باشد. </w:t>
      </w:r>
    </w:p>
    <w:p w14:paraId="7793F09A" w14:textId="246484F8" w:rsidR="0084704C" w:rsidRDefault="002462AE" w:rsidP="0095329C">
      <w:pPr>
        <w:pStyle w:val="ListParagraph"/>
        <w:numPr>
          <w:ilvl w:val="0"/>
          <w:numId w:val="54"/>
        </w:numPr>
      </w:pPr>
      <w:r>
        <w:rPr>
          <w:rFonts w:hint="cs"/>
          <w:rtl/>
        </w:rPr>
        <w:t xml:space="preserve">بعد از برخورد به </w:t>
      </w:r>
      <w:r>
        <w:t>EMA</w:t>
      </w:r>
      <w:r>
        <w:rPr>
          <w:rFonts w:hint="cs"/>
          <w:rtl/>
        </w:rPr>
        <w:t xml:space="preserve"> احتمال دیدن رنج بیشتر از کانال است. </w:t>
      </w:r>
    </w:p>
    <w:p w14:paraId="287333F2" w14:textId="50A1598D" w:rsidR="002462AE" w:rsidRDefault="005A2307" w:rsidP="0095329C">
      <w:pPr>
        <w:pStyle w:val="ListParagraph"/>
        <w:numPr>
          <w:ilvl w:val="0"/>
          <w:numId w:val="54"/>
        </w:numPr>
      </w:pPr>
      <w:r>
        <w:rPr>
          <w:rFonts w:hint="cs"/>
          <w:rtl/>
        </w:rPr>
        <w:t xml:space="preserve">اگر </w:t>
      </w:r>
      <w:r>
        <w:t>EMA</w:t>
      </w:r>
      <w:r>
        <w:rPr>
          <w:rFonts w:hint="cs"/>
          <w:rtl/>
        </w:rPr>
        <w:t xml:space="preserve"> به کررات میشکند داخل تردینگ رنج هستیم. </w:t>
      </w:r>
    </w:p>
    <w:p w14:paraId="554F9005" w14:textId="130A7D6F" w:rsidR="005A2307" w:rsidRDefault="00A217B9" w:rsidP="0095329C">
      <w:pPr>
        <w:pStyle w:val="ListParagraph"/>
        <w:numPr>
          <w:ilvl w:val="0"/>
          <w:numId w:val="54"/>
        </w:numPr>
      </w:pPr>
      <w:r>
        <w:rPr>
          <w:rFonts w:hint="cs"/>
          <w:rtl/>
        </w:rPr>
        <w:t xml:space="preserve">اگر قیمت ناگهان از </w:t>
      </w:r>
      <w:r>
        <w:t>EMA</w:t>
      </w:r>
      <w:r>
        <w:rPr>
          <w:rFonts w:hint="cs"/>
          <w:rtl/>
        </w:rPr>
        <w:t xml:space="preserve"> فاصله بگیرد ممکن است با همان سرعت گپ تا </w:t>
      </w:r>
      <w:r>
        <w:t>EMA</w:t>
      </w:r>
      <w:r>
        <w:rPr>
          <w:rFonts w:hint="cs"/>
          <w:rtl/>
        </w:rPr>
        <w:t xml:space="preserve"> را پر کند. </w:t>
      </w:r>
    </w:p>
    <w:p w14:paraId="44300D8F" w14:textId="108E3293" w:rsidR="00A217B9" w:rsidRPr="0095329C" w:rsidRDefault="000116B4" w:rsidP="000116B4">
      <w:pPr>
        <w:pStyle w:val="Heading1"/>
        <w:rPr>
          <w:rtl/>
        </w:rPr>
      </w:pPr>
      <w:r>
        <w:rPr>
          <w:rFonts w:hint="cs"/>
          <w:rtl/>
        </w:rPr>
        <w:t>ویدئوی 46</w:t>
      </w:r>
    </w:p>
    <w:p w14:paraId="31174221" w14:textId="00EBBD8A" w:rsidR="005A70A5" w:rsidRDefault="000116B4" w:rsidP="000116B4">
      <w:pPr>
        <w:pStyle w:val="ListParagraph"/>
        <w:numPr>
          <w:ilvl w:val="0"/>
          <w:numId w:val="55"/>
        </w:numPr>
      </w:pPr>
      <w:r>
        <w:rPr>
          <w:rFonts w:hint="cs"/>
          <w:rtl/>
        </w:rPr>
        <w:t xml:space="preserve">شکست سقف و </w:t>
      </w:r>
      <w:r>
        <w:t>EMA</w:t>
      </w:r>
      <w:r>
        <w:rPr>
          <w:rFonts w:hint="cs"/>
          <w:rtl/>
        </w:rPr>
        <w:t xml:space="preserve"> باید پولبک بزند تا پوزیشن بگیریم. </w:t>
      </w:r>
    </w:p>
    <w:p w14:paraId="31BDCF2C" w14:textId="69E157C4" w:rsidR="000116B4" w:rsidRDefault="00F857FB" w:rsidP="000116B4">
      <w:pPr>
        <w:pStyle w:val="ListParagraph"/>
        <w:numPr>
          <w:ilvl w:val="0"/>
          <w:numId w:val="55"/>
        </w:numPr>
      </w:pPr>
      <w:r>
        <w:rPr>
          <w:rFonts w:hint="cs"/>
          <w:rtl/>
        </w:rPr>
        <w:t>حرکت ها معمولا در دو لگ صورت میگیرد.</w:t>
      </w:r>
    </w:p>
    <w:p w14:paraId="28761F7A" w14:textId="721014EF" w:rsidR="00F857FB" w:rsidRDefault="00BF4167" w:rsidP="000116B4">
      <w:pPr>
        <w:pStyle w:val="ListParagraph"/>
        <w:numPr>
          <w:ilvl w:val="0"/>
          <w:numId w:val="55"/>
        </w:numPr>
      </w:pPr>
      <w:r>
        <w:rPr>
          <w:rFonts w:hint="cs"/>
          <w:rtl/>
        </w:rPr>
        <w:t xml:space="preserve">برای تعیین نقطه نهایی کانال میتوان از قائده دو لگ استفاده کرد. </w:t>
      </w:r>
    </w:p>
    <w:p w14:paraId="11032405" w14:textId="1E5479E1" w:rsidR="00BF4167" w:rsidRDefault="006F19B9" w:rsidP="000116B4">
      <w:pPr>
        <w:pStyle w:val="ListParagraph"/>
        <w:numPr>
          <w:ilvl w:val="0"/>
          <w:numId w:val="55"/>
        </w:numPr>
      </w:pPr>
      <w:r>
        <w:rPr>
          <w:rFonts w:hint="cs"/>
          <w:rtl/>
        </w:rPr>
        <w:t xml:space="preserve">سقف تریدنیگ رنج شکست منتظر پولبک میشود بعد پوزیشن میگیرد. </w:t>
      </w:r>
    </w:p>
    <w:p w14:paraId="584FF80B" w14:textId="672DC54B" w:rsidR="006F19B9" w:rsidRDefault="0083587D" w:rsidP="000116B4">
      <w:pPr>
        <w:pStyle w:val="ListParagraph"/>
        <w:numPr>
          <w:ilvl w:val="0"/>
          <w:numId w:val="55"/>
        </w:numPr>
      </w:pPr>
      <w:r>
        <w:rPr>
          <w:rFonts w:hint="cs"/>
          <w:rtl/>
        </w:rPr>
        <w:t xml:space="preserve">روی یک اسپایک 5 دقیقه سکته اسپایک را پیدا میکند هنگامیکه قیمت به آن رسید لانگ میگیرد و تا آخر کانال و سقف های تریدینگ رنج و ادامه تریدنیگ رنج برای دو لگ اسپایک در پوزیشن میماند. </w:t>
      </w:r>
    </w:p>
    <w:p w14:paraId="50729074" w14:textId="619F8ABF" w:rsidR="0083587D" w:rsidRDefault="00282C76" w:rsidP="000116B4">
      <w:pPr>
        <w:pStyle w:val="ListParagraph"/>
        <w:numPr>
          <w:ilvl w:val="0"/>
          <w:numId w:val="55"/>
        </w:numPr>
      </w:pPr>
      <w:r>
        <w:rPr>
          <w:rFonts w:hint="cs"/>
          <w:rtl/>
        </w:rPr>
        <w:t>دابل باتم الگوی ترند صعودی است و  بعد از آن ترند صعودی خواهد بود.</w:t>
      </w:r>
    </w:p>
    <w:p w14:paraId="06CEAB69" w14:textId="18FA307C" w:rsidR="00282C76" w:rsidRDefault="009B4F31" w:rsidP="000116B4">
      <w:pPr>
        <w:pStyle w:val="ListParagraph"/>
        <w:numPr>
          <w:ilvl w:val="0"/>
          <w:numId w:val="55"/>
        </w:numPr>
      </w:pPr>
      <w:r>
        <w:rPr>
          <w:rFonts w:hint="cs"/>
          <w:rtl/>
        </w:rPr>
        <w:t xml:space="preserve">سقف تریدینگ رنج در تایم فریم پایین روی سکته اسپایک است. </w:t>
      </w:r>
      <w:r w:rsidR="00A83375">
        <w:rPr>
          <w:rFonts w:hint="cs"/>
          <w:rtl/>
        </w:rPr>
        <w:t xml:space="preserve">کلوز کندل سکته معیار است. </w:t>
      </w:r>
    </w:p>
    <w:p w14:paraId="3F9FD53A" w14:textId="08E2F6F2" w:rsidR="00A83375" w:rsidRDefault="00552143" w:rsidP="000116B4">
      <w:pPr>
        <w:pStyle w:val="ListParagraph"/>
        <w:numPr>
          <w:ilvl w:val="0"/>
          <w:numId w:val="55"/>
        </w:numPr>
      </w:pPr>
      <w:r>
        <w:rPr>
          <w:rFonts w:hint="cs"/>
          <w:rtl/>
        </w:rPr>
        <w:t xml:space="preserve">میگوید که با شکست ورود نمیکند و با پولبک ورود میکند. </w:t>
      </w:r>
    </w:p>
    <w:p w14:paraId="53A2F789" w14:textId="4F55C65F" w:rsidR="00552143" w:rsidRDefault="00526321" w:rsidP="000116B4">
      <w:pPr>
        <w:pStyle w:val="ListParagraph"/>
        <w:numPr>
          <w:ilvl w:val="0"/>
          <w:numId w:val="55"/>
        </w:numPr>
      </w:pPr>
      <w:r>
        <w:rPr>
          <w:rFonts w:hint="cs"/>
          <w:rtl/>
        </w:rPr>
        <w:t xml:space="preserve">در یک اسپایک سکته دیده در نقطه بازگشت با خوردن به نقطه شکست دبل باتم دیده و لانگ میگیرد کل کانال و رنج در لانگ میماند. </w:t>
      </w:r>
    </w:p>
    <w:p w14:paraId="4F125582" w14:textId="2AA32B75" w:rsidR="00526321" w:rsidRDefault="00B768C7" w:rsidP="000116B4">
      <w:pPr>
        <w:pStyle w:val="ListParagraph"/>
        <w:numPr>
          <w:ilvl w:val="0"/>
          <w:numId w:val="55"/>
        </w:numPr>
      </w:pPr>
      <w:r>
        <w:rPr>
          <w:rFonts w:hint="cs"/>
          <w:rtl/>
        </w:rPr>
        <w:lastRenderedPageBreak/>
        <w:t xml:space="preserve">اسپایک و دابل باتم تشکیل دابل باتم فلگ میدهد که بول ترند در ادامه خواهد داشت. </w:t>
      </w:r>
    </w:p>
    <w:p w14:paraId="7B779690" w14:textId="2747CD90" w:rsidR="00B768C7" w:rsidRDefault="00675938" w:rsidP="000116B4">
      <w:pPr>
        <w:pStyle w:val="ListParagraph"/>
        <w:numPr>
          <w:ilvl w:val="0"/>
          <w:numId w:val="55"/>
        </w:numPr>
      </w:pPr>
      <w:r>
        <w:rPr>
          <w:rFonts w:hint="cs"/>
          <w:rtl/>
        </w:rPr>
        <w:t xml:space="preserve">فیک بریک اوت کانال و رنج یعنی احتمال شکستن از نقطه فیک بریک اوت افزایش یافته است. </w:t>
      </w:r>
    </w:p>
    <w:p w14:paraId="5B0CC99A" w14:textId="633AED37" w:rsidR="00675938" w:rsidRDefault="00350B0C" w:rsidP="000116B4">
      <w:pPr>
        <w:pStyle w:val="ListParagraph"/>
        <w:numPr>
          <w:ilvl w:val="0"/>
          <w:numId w:val="55"/>
        </w:numPr>
      </w:pPr>
      <w:r>
        <w:rPr>
          <w:rFonts w:hint="cs"/>
          <w:rtl/>
        </w:rPr>
        <w:t xml:space="preserve">بعد از اسپایک با دیدن تردیگ رنج منتظر ادامه اسپایک به همان اندازه اسپایک است. </w:t>
      </w:r>
    </w:p>
    <w:p w14:paraId="522BE690" w14:textId="39433D85" w:rsidR="00350B0C" w:rsidRDefault="00C16EA4" w:rsidP="000116B4">
      <w:pPr>
        <w:pStyle w:val="ListParagraph"/>
        <w:numPr>
          <w:ilvl w:val="0"/>
          <w:numId w:val="55"/>
        </w:numPr>
      </w:pPr>
      <w:r>
        <w:rPr>
          <w:rFonts w:hint="cs"/>
          <w:rtl/>
        </w:rPr>
        <w:t xml:space="preserve">ورود به تریدینگ رنگ در هر جهتی است خروج از تریدینگ رنج در همان جهت و هم اندازه با آن خواهد بود </w:t>
      </w:r>
    </w:p>
    <w:p w14:paraId="6DC7BC7F" w14:textId="6957DF73" w:rsidR="00C16EA4" w:rsidRDefault="00091F6F" w:rsidP="00091F6F">
      <w:pPr>
        <w:pStyle w:val="Heading2"/>
        <w:rPr>
          <w:rtl/>
        </w:rPr>
      </w:pPr>
      <w:r>
        <w:rPr>
          <w:rFonts w:hint="cs"/>
          <w:rtl/>
        </w:rPr>
        <w:t>در یک روند صعودی و یا نزولی میخواهیم با روند همراه شویم:</w:t>
      </w:r>
    </w:p>
    <w:p w14:paraId="5582B380" w14:textId="48D7739A" w:rsidR="00091F6F" w:rsidRDefault="00091F6F" w:rsidP="00091F6F">
      <w:pPr>
        <w:rPr>
          <w:rtl/>
        </w:rPr>
      </w:pPr>
      <w:r>
        <w:rPr>
          <w:rFonts w:hint="cs"/>
          <w:rtl/>
        </w:rPr>
        <w:t xml:space="preserve">در پولبک که خود میتواند در دو لگ رخ دهد </w:t>
      </w:r>
    </w:p>
    <w:p w14:paraId="591D6436" w14:textId="25A45BB5" w:rsidR="00091F6F" w:rsidRDefault="00091F6F" w:rsidP="00091F6F">
      <w:pPr>
        <w:rPr>
          <w:rtl/>
        </w:rPr>
      </w:pPr>
      <w:r>
        <w:rPr>
          <w:rFonts w:hint="cs"/>
          <w:rtl/>
        </w:rPr>
        <w:t xml:space="preserve">در پولبک سقف دوم اگر شکست نشانه آن است که پولبک درست خواهد بود و روند قبل ادامه خواهد یافت. </w:t>
      </w:r>
    </w:p>
    <w:p w14:paraId="2DAC3100" w14:textId="4B7F413B" w:rsidR="00091F6F" w:rsidRDefault="00175E7A" w:rsidP="00091F6F">
      <w:pPr>
        <w:rPr>
          <w:rtl/>
        </w:rPr>
      </w:pPr>
      <w:r>
        <w:rPr>
          <w:rFonts w:hint="cs"/>
          <w:rtl/>
        </w:rPr>
        <w:t xml:space="preserve">سقف اسپایک قبل پول بک </w:t>
      </w:r>
      <w:r>
        <w:t>H</w:t>
      </w:r>
      <w:r>
        <w:rPr>
          <w:rFonts w:hint="cs"/>
          <w:rtl/>
        </w:rPr>
        <w:t xml:space="preserve"> اولین سقف پول بک </w:t>
      </w:r>
      <w:r>
        <w:t>H1</w:t>
      </w:r>
      <w:r>
        <w:rPr>
          <w:rFonts w:hint="cs"/>
          <w:rtl/>
        </w:rPr>
        <w:t xml:space="preserve"> باید قیمت </w:t>
      </w:r>
      <w:r>
        <w:t>H1</w:t>
      </w:r>
      <w:r>
        <w:rPr>
          <w:rFonts w:hint="cs"/>
          <w:rtl/>
        </w:rPr>
        <w:t xml:space="preserve"> را به سمت بالا بشکند که پوزیشن همجهت اسپایک بگیریم. </w:t>
      </w:r>
    </w:p>
    <w:p w14:paraId="615C99AA" w14:textId="156F1B23" w:rsidR="00175E7A" w:rsidRDefault="005413A9" w:rsidP="00091F6F">
      <w:pPr>
        <w:rPr>
          <w:rtl/>
        </w:rPr>
      </w:pPr>
      <w:r>
        <w:rPr>
          <w:rFonts w:hint="cs"/>
          <w:rtl/>
        </w:rPr>
        <w:t xml:space="preserve">در واقع در روند پول بک سقف های قوی داریم که روی آنها پوزیشن ست میکنیم. یعنی تا این سقف های قوی نشکند ما ادامه روند افزایشی را نمیگیریم. </w:t>
      </w:r>
    </w:p>
    <w:p w14:paraId="1EA6F8D3" w14:textId="6B35B293" w:rsidR="005413A9" w:rsidRDefault="00556755" w:rsidP="00556755">
      <w:pPr>
        <w:pStyle w:val="Heading1"/>
        <w:rPr>
          <w:rtl/>
        </w:rPr>
      </w:pPr>
      <w:r>
        <w:rPr>
          <w:rFonts w:hint="cs"/>
          <w:rtl/>
        </w:rPr>
        <w:t>ویدئوی 47</w:t>
      </w:r>
    </w:p>
    <w:p w14:paraId="2204DF87" w14:textId="1406B94D" w:rsidR="00556755" w:rsidRDefault="00556755" w:rsidP="00556755">
      <w:pPr>
        <w:rPr>
          <w:rtl/>
        </w:rPr>
      </w:pPr>
      <w:r>
        <w:rPr>
          <w:rFonts w:hint="cs"/>
          <w:rtl/>
        </w:rPr>
        <w:t xml:space="preserve">الگوی ودج در پایان یک روند رخ میدهد. </w:t>
      </w:r>
    </w:p>
    <w:p w14:paraId="4537DC08" w14:textId="06418B95" w:rsidR="00556755" w:rsidRDefault="00556755" w:rsidP="00556755">
      <w:pPr>
        <w:rPr>
          <w:rtl/>
        </w:rPr>
      </w:pPr>
      <w:r>
        <w:rPr>
          <w:rFonts w:hint="cs"/>
          <w:rtl/>
        </w:rPr>
        <w:t xml:space="preserve">الگوی ودج سه تا سقف دارد. </w:t>
      </w:r>
    </w:p>
    <w:p w14:paraId="2EC599E9" w14:textId="434BC99D" w:rsidR="00556755" w:rsidRDefault="00556755" w:rsidP="00556755">
      <w:pPr>
        <w:rPr>
          <w:rtl/>
        </w:rPr>
      </w:pPr>
      <w:r>
        <w:rPr>
          <w:rFonts w:hint="cs"/>
          <w:rtl/>
        </w:rPr>
        <w:t xml:space="preserve">خط کانال معمولا سه سقف را میبیند. </w:t>
      </w:r>
    </w:p>
    <w:p w14:paraId="1F7109B4" w14:textId="7F324469" w:rsidR="00556755" w:rsidRDefault="00556755" w:rsidP="00556755">
      <w:pPr>
        <w:rPr>
          <w:rtl/>
        </w:rPr>
      </w:pPr>
      <w:r>
        <w:rPr>
          <w:rFonts w:hint="cs"/>
          <w:rtl/>
        </w:rPr>
        <w:t xml:space="preserve">امکان دارد در ودج سقف سوم به خط کانال برخورد نکند. </w:t>
      </w:r>
    </w:p>
    <w:p w14:paraId="704BAA6C" w14:textId="571C6881" w:rsidR="00556755" w:rsidRDefault="00B7010C" w:rsidP="00556755">
      <w:pPr>
        <w:rPr>
          <w:rtl/>
        </w:rPr>
      </w:pPr>
      <w:r>
        <w:rPr>
          <w:rFonts w:hint="cs"/>
          <w:rtl/>
        </w:rPr>
        <w:lastRenderedPageBreak/>
        <w:t xml:space="preserve">سقف سوم کافیست که از استاتیک سقف دوم بالاتر باشد و نیازی به برخورد به خط کانال ندارد. </w:t>
      </w:r>
    </w:p>
    <w:p w14:paraId="31E1F327" w14:textId="1073F9BE" w:rsidR="00B7010C" w:rsidRDefault="00F83FD2" w:rsidP="00556755">
      <w:pPr>
        <w:rPr>
          <w:rtl/>
        </w:rPr>
      </w:pPr>
      <w:r>
        <w:rPr>
          <w:rFonts w:hint="cs"/>
          <w:rtl/>
        </w:rPr>
        <w:t xml:space="preserve">واگرایی </w:t>
      </w:r>
      <w:r>
        <w:t>RSI</w:t>
      </w:r>
      <w:r>
        <w:rPr>
          <w:rFonts w:hint="cs"/>
          <w:rtl/>
        </w:rPr>
        <w:t xml:space="preserve"> یعنی روند </w:t>
      </w:r>
      <w:r>
        <w:t>RSI</w:t>
      </w:r>
      <w:r>
        <w:rPr>
          <w:rFonts w:hint="cs"/>
          <w:rtl/>
        </w:rPr>
        <w:t xml:space="preserve"> معکوس روند بازار باشد. </w:t>
      </w:r>
    </w:p>
    <w:p w14:paraId="673874E5" w14:textId="5BDE4DB6" w:rsidR="00F83FD2" w:rsidRDefault="00CA4023" w:rsidP="00556755">
      <w:pPr>
        <w:rPr>
          <w:rtl/>
        </w:rPr>
      </w:pPr>
      <w:r>
        <w:rPr>
          <w:rFonts w:hint="cs"/>
          <w:rtl/>
        </w:rPr>
        <w:t xml:space="preserve">الگوی ودج تی پی های خود را کامل میدهد. </w:t>
      </w:r>
    </w:p>
    <w:p w14:paraId="23F85BB1" w14:textId="298A02EB" w:rsidR="00CA4023" w:rsidRDefault="00746F74" w:rsidP="00556755">
      <w:pPr>
        <w:rPr>
          <w:rtl/>
        </w:rPr>
      </w:pPr>
      <w:r>
        <w:rPr>
          <w:rFonts w:hint="cs"/>
          <w:rtl/>
        </w:rPr>
        <w:t xml:space="preserve">برای احتیاط بیشتر میتوان با شکستن خط روند داینامیک پوزیشن  نگرفت و منتظر شکستن کلوز کندل ها در داینامیک ماند. </w:t>
      </w:r>
      <w:r w:rsidR="007807A2">
        <w:rPr>
          <w:rFonts w:hint="cs"/>
          <w:rtl/>
        </w:rPr>
        <w:t>(یک کندل)</w:t>
      </w:r>
    </w:p>
    <w:p w14:paraId="3237E77A" w14:textId="27458A59" w:rsidR="00746F74" w:rsidRDefault="007807A2" w:rsidP="00556755">
      <w:pPr>
        <w:rPr>
          <w:rtl/>
        </w:rPr>
      </w:pPr>
      <w:r w:rsidRPr="00C637DB">
        <w:rPr>
          <w:rFonts w:hint="cs"/>
          <w:highlight w:val="yellow"/>
          <w:rtl/>
        </w:rPr>
        <w:t>در یک روند حرکت اول را اسپایک و بقیه را کانال میبیند. و خط روند را از شروع کانال میکشد.</w:t>
      </w:r>
      <w:r>
        <w:rPr>
          <w:rFonts w:hint="cs"/>
          <w:rtl/>
        </w:rPr>
        <w:t xml:space="preserve"> </w:t>
      </w:r>
    </w:p>
    <w:p w14:paraId="745B4B65" w14:textId="77777777" w:rsidR="007807A2" w:rsidRPr="00556755" w:rsidRDefault="007807A2" w:rsidP="00556755">
      <w:pPr>
        <w:rPr>
          <w:rtl/>
        </w:rPr>
      </w:pPr>
    </w:p>
    <w:p w14:paraId="662CB066" w14:textId="18EFEA3E" w:rsidR="00091F6F" w:rsidRDefault="00C637DB" w:rsidP="00091F6F">
      <w:pPr>
        <w:rPr>
          <w:rtl/>
        </w:rPr>
      </w:pPr>
      <w:r>
        <w:rPr>
          <w:rFonts w:hint="cs"/>
          <w:rtl/>
        </w:rPr>
        <w:t xml:space="preserve">برای کشیدن سقف ها سقف های قوی سقف هستند. سقف ضعیف سقف نیست. </w:t>
      </w:r>
    </w:p>
    <w:p w14:paraId="7FA55441" w14:textId="597E6BFC" w:rsidR="00C637DB" w:rsidRDefault="00D8626E" w:rsidP="00091F6F">
      <w:pPr>
        <w:rPr>
          <w:rtl/>
        </w:rPr>
      </w:pPr>
      <w:r>
        <w:rPr>
          <w:rFonts w:hint="cs"/>
          <w:rtl/>
        </w:rPr>
        <w:t xml:space="preserve">روند ها معمولا دو لگی هستند و لگ سوم را باید یک روند جدید فرض کرد. </w:t>
      </w:r>
    </w:p>
    <w:p w14:paraId="723543C9" w14:textId="4FF2AE03" w:rsidR="00D8626E" w:rsidRDefault="00A522E2" w:rsidP="00091F6F">
      <w:pPr>
        <w:rPr>
          <w:rtl/>
        </w:rPr>
      </w:pPr>
      <w:r>
        <w:rPr>
          <w:rFonts w:hint="cs"/>
          <w:rtl/>
        </w:rPr>
        <w:t xml:space="preserve">اگر بازار به یک سقف خورد و شکست دوباره خورد و شکست و سومین بار حتی نتواند به آن سقف برسد از کف میشکند. </w:t>
      </w:r>
    </w:p>
    <w:p w14:paraId="2D5E72D4" w14:textId="5D42BABE" w:rsidR="00A522E2" w:rsidRDefault="00FE2FF7" w:rsidP="00091F6F">
      <w:pPr>
        <w:rPr>
          <w:rtl/>
        </w:rPr>
      </w:pPr>
      <w:r>
        <w:rPr>
          <w:rFonts w:hint="cs"/>
          <w:rtl/>
        </w:rPr>
        <w:t xml:space="preserve">در بازار دنبال سه سقف قوی و یا سه کف قوی هست. و الگوی ودج از ان میسازد. </w:t>
      </w:r>
    </w:p>
    <w:p w14:paraId="6074288A" w14:textId="1F0837F7" w:rsidR="00FE2FF7" w:rsidRDefault="00871910" w:rsidP="00091F6F">
      <w:pPr>
        <w:rPr>
          <w:rtl/>
        </w:rPr>
      </w:pPr>
      <w:r>
        <w:rPr>
          <w:rFonts w:hint="cs"/>
          <w:rtl/>
        </w:rPr>
        <w:t xml:space="preserve">در روند نزولی اگر بیش از دو تا های داریم برای گرفتن لانگ روی شکست خط روند ورود نمیکنیم بلکه منتظر شکستن استاتیک آخرین سقف میمانیم. </w:t>
      </w:r>
    </w:p>
    <w:p w14:paraId="5625785D" w14:textId="569E669F" w:rsidR="00871910" w:rsidRDefault="006E280A" w:rsidP="00091F6F">
      <w:pPr>
        <w:rPr>
          <w:rtl/>
        </w:rPr>
      </w:pPr>
      <w:r>
        <w:rPr>
          <w:rFonts w:hint="cs"/>
          <w:rtl/>
        </w:rPr>
        <w:t xml:space="preserve">در روند نزولی دابل تاپ به معنای ادامه روند نزولی است. </w:t>
      </w:r>
    </w:p>
    <w:p w14:paraId="7A51AC44" w14:textId="77DC704B" w:rsidR="006E280A" w:rsidRDefault="00805BC5" w:rsidP="00091F6F">
      <w:pPr>
        <w:rPr>
          <w:rtl/>
        </w:rPr>
      </w:pPr>
      <w:r>
        <w:rPr>
          <w:rFonts w:hint="cs"/>
          <w:rtl/>
        </w:rPr>
        <w:t xml:space="preserve">ودج درست تیپی ها را سریع میزند و اگر تی پی ها سریع زده نمیشود احتمالاً ودج را درست نکشیده ایم. </w:t>
      </w:r>
    </w:p>
    <w:p w14:paraId="74542240" w14:textId="5DF1DFE8" w:rsidR="00805BC5" w:rsidRDefault="00D309F9" w:rsidP="00091F6F">
      <w:pPr>
        <w:rPr>
          <w:rtl/>
        </w:rPr>
      </w:pPr>
      <w:r>
        <w:rPr>
          <w:rFonts w:hint="cs"/>
          <w:rtl/>
        </w:rPr>
        <w:t xml:space="preserve">پس اگر ودج راحت قابل تشخیص نیست فقط تا تیپی 1 منتظر پوزیشن باش و اگر پینبار تایید خلاف روند دیدی پوزیشن رو ببند. </w:t>
      </w:r>
    </w:p>
    <w:p w14:paraId="45B86D44" w14:textId="2FC0FD5C" w:rsidR="00D309F9" w:rsidRDefault="00305608" w:rsidP="00091F6F">
      <w:pPr>
        <w:rPr>
          <w:rtl/>
        </w:rPr>
      </w:pPr>
      <w:r>
        <w:rPr>
          <w:rFonts w:hint="cs"/>
          <w:rtl/>
        </w:rPr>
        <w:lastRenderedPageBreak/>
        <w:t xml:space="preserve">با دیدن یک رنج در تایم فریم 5 دقیقه به تایم بالاتر میرود و میبیند به کجا پولبک زده و برای ادامه روند برنامه ترید میچیند. </w:t>
      </w:r>
    </w:p>
    <w:p w14:paraId="2511CED5" w14:textId="5E93E5E2" w:rsidR="00305608" w:rsidRDefault="003854E7" w:rsidP="00091F6F">
      <w:pPr>
        <w:rPr>
          <w:rtl/>
        </w:rPr>
      </w:pPr>
      <w:r>
        <w:rPr>
          <w:rFonts w:hint="cs"/>
          <w:rtl/>
        </w:rPr>
        <w:t xml:space="preserve">در چهار ساعته مقاومت ها را بکش اگر در چهارساعته مقاومت شکست. در پنج یا پانزده دقیقه دنبال رنج و گرفتن لانگ به قصد دو لگ کردن کندل ورودی به رنج باشیم. </w:t>
      </w:r>
    </w:p>
    <w:p w14:paraId="383B2EF2" w14:textId="1807F56E" w:rsidR="003854E7" w:rsidRDefault="00E65C7C" w:rsidP="00091F6F">
      <w:pPr>
        <w:rPr>
          <w:rtl/>
        </w:rPr>
      </w:pPr>
      <w:r>
        <w:rPr>
          <w:rFonts w:hint="cs"/>
          <w:rtl/>
        </w:rPr>
        <w:t xml:space="preserve">دابل تاپ و دابل باتن حتماً نباید بهم چسبیده باشند. دو سقف قوی و یا دو کف قوی و حتی دو سقف ضعیف و دو کف ضعیف با چند کف و سقف فاصله هم میتواند تشکیل دبل تاپ یا دابل باتن بدهد. </w:t>
      </w:r>
    </w:p>
    <w:p w14:paraId="04EDE8FB" w14:textId="7677A70F" w:rsidR="00907CF9" w:rsidRDefault="00907CF9" w:rsidP="00091F6F">
      <w:pPr>
        <w:rPr>
          <w:rtl/>
        </w:rPr>
      </w:pPr>
      <w:r>
        <w:rPr>
          <w:rFonts w:hint="cs"/>
          <w:rtl/>
        </w:rPr>
        <w:t xml:space="preserve">یک روند آپ و رنج و داون دارد. آپ و رنج را اسپایک کانال میگیرد و برای داون آن برنامه معاملاتی میچیند. </w:t>
      </w:r>
    </w:p>
    <w:p w14:paraId="23DFB618" w14:textId="410A490E" w:rsidR="00907CF9" w:rsidRDefault="0047588A" w:rsidP="0047588A">
      <w:pPr>
        <w:pStyle w:val="Heading1"/>
        <w:rPr>
          <w:rtl/>
        </w:rPr>
      </w:pPr>
      <w:r>
        <w:rPr>
          <w:rFonts w:hint="cs"/>
          <w:rtl/>
        </w:rPr>
        <w:t>ویدئوی 48 مگنت</w:t>
      </w:r>
    </w:p>
    <w:p w14:paraId="27071A5F" w14:textId="776175D5" w:rsidR="00562C3A" w:rsidRDefault="006C2CB2" w:rsidP="00F53723">
      <w:pPr>
        <w:jc w:val="both"/>
        <w:rPr>
          <w:rtl/>
        </w:rPr>
      </w:pPr>
      <w:r>
        <w:rPr>
          <w:rFonts w:hint="cs"/>
          <w:rtl/>
        </w:rPr>
        <w:t xml:space="preserve">بعضی قیمت ها مثل آهنربا عمل میکنند. بازار با شدت زیادی به سمت این قیمت ها حرکت میکند. </w:t>
      </w:r>
      <w:r w:rsidR="00562C3A">
        <w:rPr>
          <w:rFonts w:hint="cs"/>
          <w:rtl/>
        </w:rPr>
        <w:t xml:space="preserve">بنابراین هنگام ترید کردن با در نظر گرفتن امکان رخدادن چنین حرکت سریعی در قیمت معامله را انجام دهید. </w:t>
      </w:r>
      <w:r w:rsidR="00656647">
        <w:rPr>
          <w:rFonts w:hint="cs"/>
          <w:rtl/>
        </w:rPr>
        <w:t xml:space="preserve">تا زمانیکه مگنت را در بازار ندیده ایید خلاف آن وارد معامله نشوید. </w:t>
      </w:r>
    </w:p>
    <w:p w14:paraId="1B26D797" w14:textId="654C7F41" w:rsidR="0047588A" w:rsidRDefault="006664C9" w:rsidP="00F53723">
      <w:pPr>
        <w:pStyle w:val="Heading2"/>
        <w:jc w:val="both"/>
        <w:rPr>
          <w:rtl/>
        </w:rPr>
      </w:pPr>
      <w:r>
        <w:rPr>
          <w:rFonts w:hint="cs"/>
          <w:rtl/>
        </w:rPr>
        <w:t>نکته : در تریدینگ رنج بازار به کف خورده تا زمانیکه به سقف نخورده حق شورت گرفتن نداری. اگر به سقف خورد تا زمانیکه به کف نخورده حق بای کردن نداری. مگر در تایم فریم کوچکتر با اهداف کوچکتر.</w:t>
      </w:r>
    </w:p>
    <w:p w14:paraId="10CF02F8" w14:textId="53BD8872" w:rsidR="006664C9" w:rsidRDefault="00B65AF6" w:rsidP="00F53723">
      <w:pPr>
        <w:jc w:val="both"/>
        <w:rPr>
          <w:rtl/>
        </w:rPr>
      </w:pPr>
      <w:r>
        <w:rPr>
          <w:rFonts w:hint="cs"/>
          <w:rtl/>
        </w:rPr>
        <w:t>اگر ترند لاین صعودی در تریدنگ رنج شکست ولی سقف دیده نشده بود. منتظر پول بک میماند. بعد از اینکه استاتیک کند</w:t>
      </w:r>
      <w:r w:rsidR="00F53723">
        <w:rPr>
          <w:rFonts w:hint="cs"/>
          <w:rtl/>
        </w:rPr>
        <w:t>ل</w:t>
      </w:r>
      <w:r>
        <w:rPr>
          <w:rFonts w:hint="cs"/>
          <w:rtl/>
        </w:rPr>
        <w:t xml:space="preserve"> پولبک شکست وارد میشود. </w:t>
      </w:r>
    </w:p>
    <w:p w14:paraId="34065BDB" w14:textId="7904763E" w:rsidR="00360552" w:rsidRDefault="00360552" w:rsidP="00F53723">
      <w:pPr>
        <w:jc w:val="both"/>
        <w:rPr>
          <w:rtl/>
        </w:rPr>
      </w:pPr>
      <w:r>
        <w:rPr>
          <w:rFonts w:hint="cs"/>
          <w:rtl/>
        </w:rPr>
        <w:t xml:space="preserve"> از نشانه های مگنت اورشوت شدن کانال یا رنج است. بعد از مگنت احتمالا اورشوت و بعد پینبار تایید بدهد</w:t>
      </w:r>
      <w:r w:rsidR="005831C8">
        <w:rPr>
          <w:rFonts w:hint="cs"/>
          <w:rtl/>
        </w:rPr>
        <w:t xml:space="preserve">. </w:t>
      </w:r>
    </w:p>
    <w:p w14:paraId="4B8262BB" w14:textId="31ACF847" w:rsidR="00851249" w:rsidRDefault="007E475A" w:rsidP="00F53723">
      <w:pPr>
        <w:jc w:val="both"/>
        <w:rPr>
          <w:rtl/>
        </w:rPr>
      </w:pPr>
      <w:r>
        <w:rPr>
          <w:rFonts w:hint="cs"/>
          <w:rtl/>
        </w:rPr>
        <w:lastRenderedPageBreak/>
        <w:t>تریدنیگ رنج میتواند کف ها و سقف های بالاتر و پایینتر بزند هر کدام از این سقف ها میتواند در یک تایم فریم معتبر باش</w:t>
      </w:r>
      <w:r w:rsidR="00F53723">
        <w:rPr>
          <w:rFonts w:hint="cs"/>
          <w:rtl/>
        </w:rPr>
        <w:t>د</w:t>
      </w:r>
      <w:r>
        <w:rPr>
          <w:rFonts w:hint="cs"/>
          <w:rtl/>
        </w:rPr>
        <w:t>.</w:t>
      </w:r>
      <w:r w:rsidR="00851249">
        <w:rPr>
          <w:rFonts w:hint="cs"/>
          <w:rtl/>
        </w:rPr>
        <w:t xml:space="preserve"> مهم است که بدانیم کندل اسپایک ، کانال و رنج در چه تایم فریمی شک</w:t>
      </w:r>
      <w:r w:rsidR="00F53723">
        <w:rPr>
          <w:rFonts w:hint="cs"/>
          <w:rtl/>
        </w:rPr>
        <w:t>ل</w:t>
      </w:r>
      <w:r w:rsidR="00851249">
        <w:rPr>
          <w:rFonts w:hint="cs"/>
          <w:rtl/>
        </w:rPr>
        <w:t xml:space="preserve"> میگیر</w:t>
      </w:r>
      <w:r w:rsidR="00F53723">
        <w:rPr>
          <w:rFonts w:hint="cs"/>
          <w:rtl/>
        </w:rPr>
        <w:t>د</w:t>
      </w:r>
      <w:r w:rsidR="00851249">
        <w:rPr>
          <w:rFonts w:hint="cs"/>
          <w:rtl/>
        </w:rPr>
        <w:t>.</w:t>
      </w:r>
    </w:p>
    <w:p w14:paraId="3B7AA183" w14:textId="3B903618" w:rsidR="00CF61E8" w:rsidRDefault="00CF61E8" w:rsidP="00F53723">
      <w:pPr>
        <w:jc w:val="both"/>
        <w:rPr>
          <w:rtl/>
        </w:rPr>
      </w:pPr>
      <w:r>
        <w:rPr>
          <w:rFonts w:hint="cs"/>
          <w:rtl/>
        </w:rPr>
        <w:t xml:space="preserve">اگر در تایم 4 ساعته کانالی در یک ساعته ترید میکنی ممکنه در 1 ساعته رنج باشی باید کف و سقف رنج را معامله کنی و نه کف و سقف کانال چهارساعته را. </w:t>
      </w:r>
    </w:p>
    <w:p w14:paraId="6853A1C8" w14:textId="3BB23FBB" w:rsidR="00CF61E8" w:rsidRDefault="007B0C2B" w:rsidP="00F53723">
      <w:pPr>
        <w:jc w:val="both"/>
        <w:rPr>
          <w:rtl/>
        </w:rPr>
      </w:pPr>
      <w:r>
        <w:rPr>
          <w:rFonts w:hint="cs"/>
          <w:rtl/>
        </w:rPr>
        <w:t>قیمت هایی که به آن میتوان مگنت کرد:</w:t>
      </w:r>
    </w:p>
    <w:p w14:paraId="0185C3C3" w14:textId="32007006" w:rsidR="007B0C2B" w:rsidRDefault="007B0C2B" w:rsidP="007B0C2B">
      <w:pPr>
        <w:pStyle w:val="ListParagraph"/>
        <w:numPr>
          <w:ilvl w:val="0"/>
          <w:numId w:val="56"/>
        </w:numPr>
        <w:jc w:val="both"/>
      </w:pPr>
      <w:r>
        <w:rPr>
          <w:rFonts w:hint="cs"/>
          <w:rtl/>
        </w:rPr>
        <w:t>ترندلاین ها</w:t>
      </w:r>
    </w:p>
    <w:p w14:paraId="1C18FE12" w14:textId="30B76F94" w:rsidR="007B0C2B" w:rsidRDefault="007B0C2B" w:rsidP="007B0C2B">
      <w:pPr>
        <w:pStyle w:val="ListParagraph"/>
        <w:numPr>
          <w:ilvl w:val="0"/>
          <w:numId w:val="56"/>
        </w:numPr>
        <w:jc w:val="both"/>
      </w:pPr>
      <w:r>
        <w:rPr>
          <w:rFonts w:hint="cs"/>
          <w:rtl/>
        </w:rPr>
        <w:t xml:space="preserve">خط های کانال </w:t>
      </w:r>
    </w:p>
    <w:p w14:paraId="2614D2AD" w14:textId="70DFC1DA" w:rsidR="007B0C2B" w:rsidRDefault="007B0C2B" w:rsidP="007B0C2B">
      <w:pPr>
        <w:pStyle w:val="ListParagraph"/>
        <w:numPr>
          <w:ilvl w:val="0"/>
          <w:numId w:val="56"/>
        </w:numPr>
        <w:jc w:val="both"/>
      </w:pPr>
      <w:r>
        <w:rPr>
          <w:rFonts w:hint="cs"/>
          <w:rtl/>
        </w:rPr>
        <w:t xml:space="preserve">فیبوناچی ریتریسمنت ها و اکستنشن های آن </w:t>
      </w:r>
    </w:p>
    <w:p w14:paraId="11C8083C" w14:textId="73DFC832" w:rsidR="007B0C2B" w:rsidRDefault="007B0C2B" w:rsidP="007B0C2B">
      <w:pPr>
        <w:pStyle w:val="ListParagraph"/>
        <w:numPr>
          <w:ilvl w:val="0"/>
          <w:numId w:val="56"/>
        </w:numPr>
        <w:jc w:val="both"/>
      </w:pPr>
      <w:r>
        <w:rPr>
          <w:rFonts w:hint="cs"/>
          <w:rtl/>
        </w:rPr>
        <w:t xml:space="preserve">دو لگ ها </w:t>
      </w:r>
      <w:r>
        <w:t>AB = CD</w:t>
      </w:r>
    </w:p>
    <w:p w14:paraId="620D7EF7" w14:textId="66B2126E" w:rsidR="007B0C2B" w:rsidRDefault="007B0C2B" w:rsidP="007B0C2B">
      <w:pPr>
        <w:pStyle w:val="ListParagraph"/>
        <w:numPr>
          <w:ilvl w:val="0"/>
          <w:numId w:val="56"/>
        </w:numPr>
        <w:jc w:val="both"/>
      </w:pPr>
      <w:r>
        <w:rPr>
          <w:rFonts w:hint="cs"/>
          <w:rtl/>
        </w:rPr>
        <w:t xml:space="preserve">اسپایک و کانال: نقطه شروع کانال و نقطه پایانی اسپایک </w:t>
      </w:r>
      <w:r w:rsidR="00564FB8">
        <w:rPr>
          <w:rFonts w:hint="cs"/>
          <w:rtl/>
        </w:rPr>
        <w:t>وقتی کانال میشکند معمولا تا آخر اسپایک میریزد ولی یکی از نقاط برخورد کانال به قیمت هم میتواند تیپی باشد.</w:t>
      </w:r>
    </w:p>
    <w:p w14:paraId="586E776B" w14:textId="7F82404C" w:rsidR="00564FB8" w:rsidRDefault="00564FB8" w:rsidP="007B0C2B">
      <w:pPr>
        <w:pStyle w:val="ListParagraph"/>
        <w:numPr>
          <w:ilvl w:val="0"/>
          <w:numId w:val="56"/>
        </w:numPr>
        <w:jc w:val="both"/>
      </w:pPr>
      <w:r>
        <w:rPr>
          <w:rFonts w:hint="cs"/>
          <w:rtl/>
        </w:rPr>
        <w:t>بالا و پایین کانال ها .</w:t>
      </w:r>
    </w:p>
    <w:p w14:paraId="15A6321D" w14:textId="2A9F954D" w:rsidR="00564FB8" w:rsidRDefault="00564FB8" w:rsidP="007B0C2B">
      <w:pPr>
        <w:pStyle w:val="ListParagraph"/>
        <w:numPr>
          <w:ilvl w:val="0"/>
          <w:numId w:val="56"/>
        </w:numPr>
        <w:jc w:val="both"/>
      </w:pPr>
      <w:r>
        <w:rPr>
          <w:rFonts w:hint="cs"/>
          <w:rtl/>
        </w:rPr>
        <w:t xml:space="preserve">فلگ هایی که برعکس انتظار میشکند. </w:t>
      </w:r>
    </w:p>
    <w:p w14:paraId="05742C53" w14:textId="4290AE16" w:rsidR="00564FB8" w:rsidRDefault="00564FB8" w:rsidP="007B0C2B">
      <w:pPr>
        <w:pStyle w:val="ListParagraph"/>
        <w:numPr>
          <w:ilvl w:val="0"/>
          <w:numId w:val="56"/>
        </w:numPr>
        <w:jc w:val="both"/>
      </w:pPr>
      <w:r>
        <w:rPr>
          <w:rFonts w:hint="cs"/>
          <w:rtl/>
        </w:rPr>
        <w:t>بالا و پایین روز قبل</w:t>
      </w:r>
    </w:p>
    <w:p w14:paraId="3B26B118" w14:textId="0154BDD2" w:rsidR="00564FB8" w:rsidRDefault="00564FB8" w:rsidP="007B0C2B">
      <w:pPr>
        <w:pStyle w:val="ListParagraph"/>
        <w:numPr>
          <w:ilvl w:val="0"/>
          <w:numId w:val="56"/>
        </w:numPr>
        <w:jc w:val="both"/>
      </w:pPr>
      <w:r>
        <w:rPr>
          <w:rFonts w:hint="cs"/>
          <w:rtl/>
        </w:rPr>
        <w:t>بالا و پایین حرکت های سویینگ بازار</w:t>
      </w:r>
    </w:p>
    <w:p w14:paraId="34D9C28C" w14:textId="0CEB3E68" w:rsidR="00A31437" w:rsidRDefault="00564FB8" w:rsidP="00A31437">
      <w:pPr>
        <w:pStyle w:val="Heading1"/>
        <w:rPr>
          <w:rtl/>
        </w:rPr>
      </w:pPr>
      <w:r>
        <w:rPr>
          <w:rFonts w:hint="cs"/>
          <w:rtl/>
        </w:rPr>
        <w:t>ویدئوی 49</w:t>
      </w:r>
      <w:r w:rsidR="00A31437" w:rsidRPr="00A31437">
        <w:rPr>
          <w:rFonts w:hint="cs"/>
          <w:rtl/>
        </w:rPr>
        <w:t xml:space="preserve"> </w:t>
      </w:r>
      <w:r w:rsidR="00A31437">
        <w:rPr>
          <w:rFonts w:hint="cs"/>
          <w:rtl/>
        </w:rPr>
        <w:t xml:space="preserve"> </w:t>
      </w:r>
      <w:r w:rsidR="00A31437">
        <w:rPr>
          <w:rFonts w:hint="cs"/>
          <w:rtl/>
        </w:rPr>
        <w:t>قیمت هایی که به آن میتوان مگنت کرد:</w:t>
      </w:r>
    </w:p>
    <w:p w14:paraId="7E1623F8" w14:textId="551DF168" w:rsidR="007B0C2B" w:rsidRDefault="00A421D1" w:rsidP="007B0C2B">
      <w:pPr>
        <w:pStyle w:val="ListParagraph"/>
        <w:numPr>
          <w:ilvl w:val="0"/>
          <w:numId w:val="56"/>
        </w:numPr>
        <w:jc w:val="both"/>
      </w:pPr>
      <w:r>
        <w:rPr>
          <w:rFonts w:hint="cs"/>
          <w:rtl/>
        </w:rPr>
        <w:t xml:space="preserve">بالا و پایین نقطه بریک آوت و پولبک آن </w:t>
      </w:r>
    </w:p>
    <w:p w14:paraId="6B3CD31D" w14:textId="0FA603EA" w:rsidR="00A421D1" w:rsidRDefault="00A421D1" w:rsidP="007B0C2B">
      <w:pPr>
        <w:pStyle w:val="ListParagraph"/>
        <w:numPr>
          <w:ilvl w:val="0"/>
          <w:numId w:val="56"/>
        </w:numPr>
        <w:jc w:val="both"/>
      </w:pPr>
      <w:r>
        <w:rPr>
          <w:rFonts w:hint="cs"/>
          <w:rtl/>
        </w:rPr>
        <w:t xml:space="preserve">تریدینگ رنج و نقاط بالا و پایین آن و نقاط وسط آن معمولاً توسط قیمت تست میشود. </w:t>
      </w:r>
    </w:p>
    <w:p w14:paraId="2B2EFE0E" w14:textId="361ED64E" w:rsidR="00A421D1" w:rsidRDefault="002850A0" w:rsidP="007B0C2B">
      <w:pPr>
        <w:pStyle w:val="ListParagraph"/>
        <w:numPr>
          <w:ilvl w:val="0"/>
          <w:numId w:val="56"/>
        </w:numPr>
        <w:jc w:val="both"/>
      </w:pPr>
      <w:r>
        <w:rPr>
          <w:rFonts w:hint="cs"/>
          <w:rtl/>
        </w:rPr>
        <w:t>انتری بار ها یا همان پین بار ها روی خط روند .</w:t>
      </w:r>
    </w:p>
    <w:p w14:paraId="0490CDCF" w14:textId="4B8B5F74" w:rsidR="002850A0" w:rsidRDefault="002850A0" w:rsidP="007B0C2B">
      <w:pPr>
        <w:pStyle w:val="ListParagraph"/>
        <w:numPr>
          <w:ilvl w:val="0"/>
          <w:numId w:val="56"/>
        </w:numPr>
        <w:jc w:val="both"/>
      </w:pPr>
      <w:r>
        <w:rPr>
          <w:rFonts w:hint="cs"/>
          <w:rtl/>
        </w:rPr>
        <w:t xml:space="preserve">کندل های ورود </w:t>
      </w:r>
    </w:p>
    <w:p w14:paraId="09244D7D" w14:textId="107645DB" w:rsidR="002850A0" w:rsidRDefault="00B82311" w:rsidP="007B0C2B">
      <w:pPr>
        <w:pStyle w:val="ListParagraph"/>
        <w:numPr>
          <w:ilvl w:val="0"/>
          <w:numId w:val="56"/>
        </w:numPr>
        <w:jc w:val="both"/>
      </w:pPr>
      <w:r>
        <w:rPr>
          <w:rFonts w:hint="cs"/>
          <w:rtl/>
        </w:rPr>
        <w:t xml:space="preserve">بالای کندل های بزرگ نزولی و پایین کندل های بزرگ صعودی </w:t>
      </w:r>
    </w:p>
    <w:p w14:paraId="79A1A7C3" w14:textId="76513686" w:rsidR="00A31437" w:rsidRDefault="00FC00BD" w:rsidP="007B0C2B">
      <w:pPr>
        <w:pStyle w:val="ListParagraph"/>
        <w:numPr>
          <w:ilvl w:val="0"/>
          <w:numId w:val="56"/>
        </w:numPr>
        <w:jc w:val="both"/>
      </w:pPr>
      <w:r>
        <w:rPr>
          <w:rFonts w:hint="cs"/>
          <w:rtl/>
        </w:rPr>
        <w:lastRenderedPageBreak/>
        <w:t xml:space="preserve">قیمت های اندازه گیری شده که براساس اولین پولبک ها </w:t>
      </w:r>
    </w:p>
    <w:p w14:paraId="04EBCCEB" w14:textId="77777777" w:rsidR="00FC00BD" w:rsidRDefault="00FC00BD" w:rsidP="007B0C2B">
      <w:pPr>
        <w:pStyle w:val="ListParagraph"/>
        <w:numPr>
          <w:ilvl w:val="0"/>
          <w:numId w:val="56"/>
        </w:numPr>
        <w:jc w:val="both"/>
      </w:pPr>
    </w:p>
    <w:p w14:paraId="59F6C2E5" w14:textId="77777777" w:rsidR="00A31437" w:rsidRDefault="00A31437" w:rsidP="00A31437">
      <w:pPr>
        <w:jc w:val="both"/>
        <w:rPr>
          <w:rtl/>
        </w:rPr>
      </w:pPr>
    </w:p>
    <w:p w14:paraId="6CE729E1" w14:textId="499BDB54" w:rsidR="00A31437" w:rsidRDefault="00A31437" w:rsidP="00A31437">
      <w:pPr>
        <w:jc w:val="both"/>
        <w:rPr>
          <w:rtl/>
        </w:rPr>
      </w:pPr>
      <w:r>
        <w:rPr>
          <w:rFonts w:hint="cs"/>
          <w:rtl/>
        </w:rPr>
        <w:t>نکته چند کندل فولبادی در یک قیمت مشخص را میتوان سیگنال و با خروج قیمت از آن اینتری بار رخداده و میتوان پوزیشن گرفت.</w:t>
      </w:r>
    </w:p>
    <w:p w14:paraId="60695787" w14:textId="5BF4A3FE" w:rsidR="00BF4F7E" w:rsidRDefault="00BF4F7E" w:rsidP="00A31437">
      <w:pPr>
        <w:jc w:val="both"/>
        <w:rPr>
          <w:rtl/>
        </w:rPr>
      </w:pPr>
      <w:r>
        <w:rPr>
          <w:rFonts w:hint="cs"/>
          <w:rtl/>
        </w:rPr>
        <w:t xml:space="preserve">نکته: اگر شیب روند صعودی کم شود مومنتوم ضعیق شده است. </w:t>
      </w:r>
    </w:p>
    <w:p w14:paraId="4B441E0E" w14:textId="1FBE4790" w:rsidR="00F2592D" w:rsidRDefault="00F2592D" w:rsidP="00A31437">
      <w:pPr>
        <w:jc w:val="both"/>
        <w:rPr>
          <w:rtl/>
        </w:rPr>
      </w:pPr>
      <w:r>
        <w:rPr>
          <w:rFonts w:hint="cs"/>
          <w:rtl/>
        </w:rPr>
        <w:t xml:space="preserve">وقتی بازار ریخته تا نقطه پولبک را </w:t>
      </w:r>
      <w:r>
        <w:t>AB</w:t>
      </w:r>
      <w:r>
        <w:rPr>
          <w:rFonts w:hint="cs"/>
          <w:rtl/>
        </w:rPr>
        <w:t xml:space="preserve"> میگیرد و بعد همان را به انتهای پولبک میبرد تا نقطه </w:t>
      </w:r>
      <w:r>
        <w:t>CD</w:t>
      </w:r>
      <w:r>
        <w:rPr>
          <w:rFonts w:hint="cs"/>
          <w:rtl/>
        </w:rPr>
        <w:t xml:space="preserve"> را پیدا کند. </w:t>
      </w:r>
    </w:p>
    <w:p w14:paraId="7057FA41" w14:textId="50AEF49B" w:rsidR="00F2592D" w:rsidRDefault="008621F0" w:rsidP="00A31437">
      <w:pPr>
        <w:jc w:val="both"/>
        <w:rPr>
          <w:rtl/>
        </w:rPr>
      </w:pPr>
      <w:r>
        <w:rPr>
          <w:rFonts w:hint="cs"/>
          <w:rtl/>
        </w:rPr>
        <w:t xml:space="preserve">نکته بازار نزولی است و بعد با یک رنج دو سقفی تا بالای </w:t>
      </w:r>
      <w:r>
        <w:t>EMA</w:t>
      </w:r>
      <w:r>
        <w:rPr>
          <w:rFonts w:hint="cs"/>
          <w:rtl/>
        </w:rPr>
        <w:t xml:space="preserve"> میرود و با یک مگنت به سقف رنج میخورد. چون بازار دو سقف رنج دارد روی سقف منتظر پوزیشن شورت است. سقف رنج دوم را با </w:t>
      </w:r>
      <w:r>
        <w:t>AB = CD</w:t>
      </w:r>
      <w:r>
        <w:rPr>
          <w:rFonts w:hint="cs"/>
          <w:rtl/>
        </w:rPr>
        <w:t xml:space="preserve"> اندازه گرفته اما فقط به اندازه نصف تریدینگ رنج بالا رفته است. </w:t>
      </w:r>
    </w:p>
    <w:p w14:paraId="6242947E" w14:textId="5FDB2C50" w:rsidR="008621F0" w:rsidRDefault="006418D2" w:rsidP="00A31437">
      <w:pPr>
        <w:jc w:val="both"/>
        <w:rPr>
          <w:rtl/>
        </w:rPr>
      </w:pPr>
      <w:r>
        <w:rPr>
          <w:rFonts w:hint="cs"/>
          <w:rtl/>
        </w:rPr>
        <w:t xml:space="preserve">اگر یک کندل فول بادی بخواهد یک حرکت اسپایک را شروع کند کندل بعدی حق ندارد از یکسوم آن پایینتر بیاید. </w:t>
      </w:r>
    </w:p>
    <w:p w14:paraId="0C031D24" w14:textId="38E9FFD3" w:rsidR="006418D2" w:rsidRDefault="0072408A" w:rsidP="0072408A">
      <w:pPr>
        <w:pStyle w:val="Heading2"/>
        <w:rPr>
          <w:rtl/>
        </w:rPr>
      </w:pPr>
      <w:r>
        <w:rPr>
          <w:rFonts w:hint="cs"/>
          <w:rtl/>
        </w:rPr>
        <w:t>تارگت گذاری:</w:t>
      </w:r>
    </w:p>
    <w:p w14:paraId="227E9E3A" w14:textId="5F71CAEC" w:rsidR="0072408A" w:rsidRDefault="0072408A" w:rsidP="0072408A">
      <w:pPr>
        <w:rPr>
          <w:rtl/>
        </w:rPr>
      </w:pPr>
      <w:r>
        <w:rPr>
          <w:rFonts w:hint="cs"/>
          <w:rtl/>
        </w:rPr>
        <w:t xml:space="preserve">هرجایی که به یک قیمت برگشتیم و نتوانیستیم آن را بشکنیم تارگت های حرکت بعدی است. </w:t>
      </w:r>
    </w:p>
    <w:p w14:paraId="4BDD32FD" w14:textId="104F5631" w:rsidR="0072408A" w:rsidRDefault="00236321" w:rsidP="00236321">
      <w:pPr>
        <w:pStyle w:val="Heading1"/>
        <w:rPr>
          <w:rtl/>
        </w:rPr>
      </w:pPr>
      <w:r>
        <w:rPr>
          <w:rFonts w:hint="cs"/>
          <w:rtl/>
        </w:rPr>
        <w:t>ویدئوی 50</w:t>
      </w:r>
      <w:r w:rsidR="0009594A">
        <w:rPr>
          <w:rFonts w:hint="cs"/>
          <w:rtl/>
        </w:rPr>
        <w:t xml:space="preserve"> بریک آوت = اسپایک</w:t>
      </w:r>
    </w:p>
    <w:p w14:paraId="7DFC72B2" w14:textId="7CCD89BD" w:rsidR="00C15951" w:rsidRDefault="00C15951" w:rsidP="00C15951">
      <w:pPr>
        <w:rPr>
          <w:rtl/>
        </w:rPr>
      </w:pPr>
      <w:r>
        <w:rPr>
          <w:rFonts w:hint="cs"/>
          <w:rtl/>
        </w:rPr>
        <w:t xml:space="preserve">گپ = اسپایک = بریک اوت </w:t>
      </w:r>
    </w:p>
    <w:p w14:paraId="0E3E46E6" w14:textId="7259A7DE" w:rsidR="00C15951" w:rsidRDefault="00C15951" w:rsidP="00C15951">
      <w:pPr>
        <w:rPr>
          <w:rtl/>
        </w:rPr>
      </w:pPr>
      <w:r>
        <w:rPr>
          <w:rFonts w:hint="cs"/>
          <w:rtl/>
        </w:rPr>
        <w:t xml:space="preserve">اعداد رند خود مقاومت محکمی را در روند روزانه ایجاد میکنند. </w:t>
      </w:r>
    </w:p>
    <w:p w14:paraId="69AF5C5B" w14:textId="367FA0F7" w:rsidR="00C15951" w:rsidRDefault="0068716D" w:rsidP="00C15951">
      <w:pPr>
        <w:rPr>
          <w:rtl/>
        </w:rPr>
      </w:pPr>
      <w:r>
        <w:rPr>
          <w:rFonts w:hint="cs"/>
          <w:rtl/>
        </w:rPr>
        <w:t xml:space="preserve">اگر در 4 ساعته کندلهای فولبادی بای داری به هیچ عنوان در 5 دقیقه شورت نمیگیرد. </w:t>
      </w:r>
    </w:p>
    <w:p w14:paraId="70929C9F" w14:textId="540F484B" w:rsidR="003C3BA7" w:rsidRDefault="00F60D9D" w:rsidP="0009594A">
      <w:pPr>
        <w:rPr>
          <w:rtl/>
        </w:rPr>
      </w:pPr>
      <w:r>
        <w:rPr>
          <w:rFonts w:hint="cs"/>
          <w:rtl/>
        </w:rPr>
        <w:lastRenderedPageBreak/>
        <w:t xml:space="preserve">خطی که شیب زیادی دارد کلاً بدرد نمیخورد. </w:t>
      </w:r>
    </w:p>
    <w:p w14:paraId="08C6451F" w14:textId="72602C79" w:rsidR="0009594A" w:rsidRDefault="0009594A" w:rsidP="0009594A">
      <w:pPr>
        <w:rPr>
          <w:rtl/>
        </w:rPr>
      </w:pPr>
      <w:r>
        <w:rPr>
          <w:rFonts w:hint="cs"/>
          <w:rtl/>
        </w:rPr>
        <w:t xml:space="preserve">چند کندل فول بادی یعنی بریک آوت باید پیدا کرد کجا بریک آوت شده که پولبک و دو لگ آن را پوزیشن گرفت. </w:t>
      </w:r>
    </w:p>
    <w:p w14:paraId="3489F25E" w14:textId="3449A151" w:rsidR="0009594A" w:rsidRDefault="002164AB" w:rsidP="0009594A">
      <w:pPr>
        <w:rPr>
          <w:rtl/>
        </w:rPr>
      </w:pPr>
      <w:r>
        <w:rPr>
          <w:rFonts w:hint="cs"/>
          <w:rtl/>
        </w:rPr>
        <w:t xml:space="preserve">اسپایک میتواند یک یا چند کندل باشد مهم آن است که یک سطح بشکند. </w:t>
      </w:r>
    </w:p>
    <w:p w14:paraId="3031C237" w14:textId="3ABB8937" w:rsidR="002164AB" w:rsidRDefault="009C47E3" w:rsidP="0009594A">
      <w:pPr>
        <w:rPr>
          <w:rtl/>
        </w:rPr>
      </w:pPr>
      <w:r>
        <w:rPr>
          <w:rFonts w:hint="cs"/>
          <w:rtl/>
        </w:rPr>
        <w:t xml:space="preserve"> </w:t>
      </w:r>
      <w:r w:rsidRPr="009C47E3">
        <w:rPr>
          <w:rFonts w:hint="cs"/>
          <w:highlight w:val="yellow"/>
          <w:rtl/>
        </w:rPr>
        <w:t>در حرکت های اسپایکی خلاف روند معامله نمیکنیم</w:t>
      </w:r>
    </w:p>
    <w:p w14:paraId="5B051D13" w14:textId="3215197D" w:rsidR="009C47E3" w:rsidRDefault="009C560B" w:rsidP="0009594A">
      <w:pPr>
        <w:rPr>
          <w:rtl/>
        </w:rPr>
      </w:pPr>
      <w:r>
        <w:rPr>
          <w:rFonts w:hint="cs"/>
          <w:rtl/>
        </w:rPr>
        <w:t xml:space="preserve">کانالهای یک ساعته و چهارساعته سود های 7 تا 8 درصدی میدهد. </w:t>
      </w:r>
    </w:p>
    <w:p w14:paraId="32E128DB" w14:textId="1E0D141D" w:rsidR="009C560B" w:rsidRDefault="00642A41" w:rsidP="0009594A">
      <w:pPr>
        <w:rPr>
          <w:rtl/>
        </w:rPr>
      </w:pPr>
      <w:r>
        <w:rPr>
          <w:rFonts w:hint="cs"/>
          <w:rtl/>
        </w:rPr>
        <w:t xml:space="preserve">اگر شکست با حجم و کندل قوی باشد و از قبل هم بازار جهت آن شکست خط روند دارد احتمال معتبر بودن شکست بیشتر و احتمال فیک شدن آن کمتر میشود. </w:t>
      </w:r>
    </w:p>
    <w:p w14:paraId="25CCE0B8" w14:textId="3210D92F" w:rsidR="00642A41" w:rsidRDefault="00CB6E01" w:rsidP="0009594A">
      <w:pPr>
        <w:rPr>
          <w:rtl/>
        </w:rPr>
      </w:pPr>
      <w:r>
        <w:rPr>
          <w:rFonts w:hint="cs"/>
          <w:rtl/>
        </w:rPr>
        <w:t xml:space="preserve">برای تایید شکست یک سطح حداقل منتظر دومین کندل صعودی میماند. </w:t>
      </w:r>
    </w:p>
    <w:p w14:paraId="0944339E" w14:textId="62CA8A1E" w:rsidR="00CB6E01" w:rsidRDefault="00A93EC8" w:rsidP="0009594A">
      <w:pPr>
        <w:rPr>
          <w:rtl/>
        </w:rPr>
      </w:pPr>
      <w:r>
        <w:rPr>
          <w:rFonts w:hint="cs"/>
          <w:rtl/>
        </w:rPr>
        <w:t xml:space="preserve">در تایم فریم های پایینتر دنبال پولبک میگردد. </w:t>
      </w:r>
    </w:p>
    <w:p w14:paraId="16D82383" w14:textId="4E5DAE47" w:rsidR="00A93EC8" w:rsidRDefault="00412652" w:rsidP="0009594A">
      <w:pPr>
        <w:rPr>
          <w:rtl/>
        </w:rPr>
      </w:pPr>
      <w:r>
        <w:rPr>
          <w:rFonts w:hint="cs"/>
          <w:rtl/>
        </w:rPr>
        <w:t xml:space="preserve">در پولبک با تایم فریم پایینتر میتوان روی نقطه بریک ایون با نصف سایز معامله وارد شد و بعد که در تایم خودش پولبک زد بقیه سرمایه را وارد معامله میکند. </w:t>
      </w:r>
    </w:p>
    <w:p w14:paraId="1D2F933A" w14:textId="615A186C" w:rsidR="0041008B" w:rsidRDefault="0041008B" w:rsidP="0041008B">
      <w:pPr>
        <w:rPr>
          <w:rtl/>
        </w:rPr>
      </w:pPr>
      <w:r>
        <w:rPr>
          <w:rFonts w:hint="cs"/>
          <w:rtl/>
        </w:rPr>
        <w:t xml:space="preserve">روز کاری قبل بازار نزولی بوده است. در روز جدید بازار یک بالا زد و بعد ریخت آن بالا زدن اول روز را بالاترین نقطه امروز میگیرد. </w:t>
      </w:r>
      <w:r w:rsidR="00365924">
        <w:rPr>
          <w:rFonts w:hint="cs"/>
          <w:rtl/>
        </w:rPr>
        <w:t xml:space="preserve">بعد در روند نزولی یک پینبار در خلاف روند و یک کندل فولبادی خلاف روند دید و وارد معامله شده است. </w:t>
      </w:r>
    </w:p>
    <w:p w14:paraId="22242805" w14:textId="2C36A41D" w:rsidR="00365924" w:rsidRDefault="00365924" w:rsidP="0041008B">
      <w:pPr>
        <w:rPr>
          <w:rtl/>
        </w:rPr>
      </w:pPr>
      <w:r>
        <w:rPr>
          <w:rFonts w:hint="cs"/>
          <w:rtl/>
        </w:rPr>
        <w:t xml:space="preserve">در روند نزولی ترندلاین میکشد و تا آن نشکسته برای لانگ اقدام نمیکند. </w:t>
      </w:r>
    </w:p>
    <w:p w14:paraId="65D87888" w14:textId="39F84634" w:rsidR="00365924" w:rsidRDefault="00365924" w:rsidP="0041008B">
      <w:pPr>
        <w:rPr>
          <w:rtl/>
        </w:rPr>
      </w:pPr>
      <w:r>
        <w:rPr>
          <w:rFonts w:hint="cs"/>
          <w:rtl/>
        </w:rPr>
        <w:t xml:space="preserve">بعد از شکست برنامه لانگ را تا تیپی های روند نزولی در نظر دارد. </w:t>
      </w:r>
    </w:p>
    <w:p w14:paraId="0955DBDD" w14:textId="58D78EA0" w:rsidR="00365924" w:rsidRDefault="00492894" w:rsidP="0041008B">
      <w:pPr>
        <w:rPr>
          <w:rtl/>
        </w:rPr>
      </w:pPr>
      <w:r>
        <w:rPr>
          <w:rFonts w:hint="cs"/>
          <w:rtl/>
        </w:rPr>
        <w:t xml:space="preserve">در تکنیکال کلاسیک تا سقف روزانه نشکسته ورود نمیکنند. </w:t>
      </w:r>
    </w:p>
    <w:p w14:paraId="47A54722" w14:textId="787624C9" w:rsidR="00492894" w:rsidRDefault="00760DC4" w:rsidP="0041008B">
      <w:pPr>
        <w:rPr>
          <w:rtl/>
        </w:rPr>
      </w:pPr>
      <w:r>
        <w:rPr>
          <w:rFonts w:hint="cs"/>
          <w:rtl/>
        </w:rPr>
        <w:t xml:space="preserve">بعد از اسپایک در سکته ها یک خط مورب میکشد و با شکست آن در جهت بریک آوت وارد میشود. </w:t>
      </w:r>
    </w:p>
    <w:p w14:paraId="0A3CBD0C" w14:textId="727CED9B" w:rsidR="00760DC4" w:rsidRDefault="00303AAF" w:rsidP="0041008B">
      <w:pPr>
        <w:rPr>
          <w:rtl/>
        </w:rPr>
      </w:pPr>
      <w:r>
        <w:rPr>
          <w:rFonts w:hint="cs"/>
          <w:rtl/>
        </w:rPr>
        <w:lastRenderedPageBreak/>
        <w:t xml:space="preserve">بعد از اسپایک کمی بازار ریخته یا اسپایک سکته کرده بعد از سکته بازار قبل از دیدن سقف قبلی دوباره یک شکست رو به پایین دارد و این را نشانه ضعف روند میگیرد. </w:t>
      </w:r>
    </w:p>
    <w:p w14:paraId="49706049" w14:textId="53E04DDC" w:rsidR="00303AAF" w:rsidRDefault="00FD1D6A" w:rsidP="0041008B">
      <w:pPr>
        <w:rPr>
          <w:rtl/>
        </w:rPr>
      </w:pPr>
      <w:r>
        <w:rPr>
          <w:rFonts w:hint="cs"/>
          <w:rtl/>
        </w:rPr>
        <w:t xml:space="preserve">اگر اسپایک باعث فاصله از </w:t>
      </w:r>
      <w:r>
        <w:t>EMA</w:t>
      </w:r>
      <w:r>
        <w:rPr>
          <w:rFonts w:hint="cs"/>
          <w:rtl/>
        </w:rPr>
        <w:t xml:space="preserve"> شده و رنج بعد اسپایک داریم تا برخورد رنج به </w:t>
      </w:r>
      <w:r>
        <w:t>EMA</w:t>
      </w:r>
      <w:r>
        <w:rPr>
          <w:rFonts w:hint="cs"/>
          <w:rtl/>
        </w:rPr>
        <w:t xml:space="preserve"> صبر و بعد برای لگ دوم اقدام کنید. </w:t>
      </w:r>
    </w:p>
    <w:p w14:paraId="3214A69F" w14:textId="12650FA1" w:rsidR="00FD1D6A" w:rsidRDefault="007473FA" w:rsidP="007473FA">
      <w:pPr>
        <w:pStyle w:val="Heading1"/>
        <w:rPr>
          <w:rtl/>
        </w:rPr>
      </w:pPr>
      <w:r>
        <w:rPr>
          <w:rFonts w:hint="cs"/>
          <w:rtl/>
        </w:rPr>
        <w:t>ویدئو 52 ادامه اسپایک</w:t>
      </w:r>
    </w:p>
    <w:p w14:paraId="12F3D784" w14:textId="3088828C" w:rsidR="007473FA" w:rsidRDefault="00270576" w:rsidP="007473FA">
      <w:pPr>
        <w:rPr>
          <w:rtl/>
        </w:rPr>
      </w:pPr>
      <w:r>
        <w:rPr>
          <w:rFonts w:hint="cs"/>
          <w:rtl/>
        </w:rPr>
        <w:t xml:space="preserve">بعد از بریک اوت بالاخره پولبک رخ میدهد. پولبک رنج است و روی کف رنج میتوان برای لگ دوم بریک آوت ورود گرفت. </w:t>
      </w:r>
    </w:p>
    <w:p w14:paraId="5A1DBCB6" w14:textId="285D8C79" w:rsidR="00270576" w:rsidRDefault="00CF6EE7" w:rsidP="007473FA">
      <w:pPr>
        <w:rPr>
          <w:rtl/>
        </w:rPr>
      </w:pPr>
      <w:r>
        <w:rPr>
          <w:rFonts w:hint="cs"/>
          <w:rtl/>
        </w:rPr>
        <w:t xml:space="preserve">در پولبک دو لگ داریم با شکست سقف لگ میتوان برای پوزشن گرفتن اقدام کرد. </w:t>
      </w:r>
    </w:p>
    <w:p w14:paraId="442742A9" w14:textId="065E64B1" w:rsidR="00CF6EE7" w:rsidRDefault="00FD0D47" w:rsidP="007473FA">
      <w:pPr>
        <w:rPr>
          <w:rtl/>
        </w:rPr>
      </w:pPr>
      <w:r>
        <w:rPr>
          <w:rFonts w:hint="cs"/>
          <w:rtl/>
        </w:rPr>
        <w:t xml:space="preserve">برای گرفتن پوزیشن لانگ بعد از یک ریزش میتوان روی شکست خط روند نگرفت و با شکست استاتیک سقف آخر گرفت. </w:t>
      </w:r>
    </w:p>
    <w:p w14:paraId="17609680" w14:textId="44D83041" w:rsidR="00FD0D47" w:rsidRDefault="0090772F" w:rsidP="0090772F">
      <w:pPr>
        <w:pStyle w:val="Heading2"/>
        <w:rPr>
          <w:rtl/>
        </w:rPr>
      </w:pPr>
      <w:r>
        <w:rPr>
          <w:rFonts w:hint="cs"/>
          <w:rtl/>
        </w:rPr>
        <w:t>ویدئوی 53</w:t>
      </w:r>
    </w:p>
    <w:p w14:paraId="5CD63F94" w14:textId="1DB9D705" w:rsidR="0090772F" w:rsidRDefault="0090772F" w:rsidP="0090772F">
      <w:pPr>
        <w:rPr>
          <w:rtl/>
        </w:rPr>
      </w:pPr>
      <w:r>
        <w:rPr>
          <w:rFonts w:hint="cs"/>
          <w:rtl/>
        </w:rPr>
        <w:t>چرا قیمت قبل از خوردن به سقف و کف تریدینگ رنج بر میگردد:</w:t>
      </w:r>
    </w:p>
    <w:p w14:paraId="643867D1" w14:textId="69C0DF24" w:rsidR="0090772F" w:rsidRDefault="0090772F" w:rsidP="0090772F">
      <w:pPr>
        <w:rPr>
          <w:rtl/>
        </w:rPr>
      </w:pPr>
      <w:r>
        <w:rPr>
          <w:rFonts w:hint="cs"/>
          <w:rtl/>
        </w:rPr>
        <w:t xml:space="preserve">سقف و کف دقیقی برای تریدینگ رنج وجود ندارد زیرا تریدینگ رنج پولبک بالا و پایین است و مدام سقف و کف جدید میسازد. </w:t>
      </w:r>
    </w:p>
    <w:p w14:paraId="752AB0A1" w14:textId="07FBDD31" w:rsidR="0090772F" w:rsidRDefault="0090772F" w:rsidP="0090772F">
      <w:pPr>
        <w:rPr>
          <w:rtl/>
        </w:rPr>
      </w:pPr>
      <w:r>
        <w:rPr>
          <w:rFonts w:hint="cs"/>
          <w:rtl/>
        </w:rPr>
        <w:t xml:space="preserve">بنابراین میتوان با دیدن پینبار و تایید مناسب با استاپ مناسب در نقاطی که احتمال میدهیم کف و سقف رنج است وارد معامله شد. </w:t>
      </w:r>
    </w:p>
    <w:p w14:paraId="0380C9C4" w14:textId="39FDE7EE" w:rsidR="0090772F" w:rsidRDefault="009B5E50" w:rsidP="0090772F">
      <w:pPr>
        <w:rPr>
          <w:rtl/>
        </w:rPr>
      </w:pPr>
      <w:r>
        <w:rPr>
          <w:rFonts w:hint="cs"/>
          <w:rtl/>
        </w:rPr>
        <w:t xml:space="preserve">بعضی وقت ها روی کلوز کندل ها در کف و سقف رنج بازار برمیگردد. </w:t>
      </w:r>
    </w:p>
    <w:p w14:paraId="0588DF63" w14:textId="662FCE9E" w:rsidR="009B5E50" w:rsidRDefault="00EC6A33" w:rsidP="0090772F">
      <w:pPr>
        <w:rPr>
          <w:rtl/>
        </w:rPr>
      </w:pPr>
      <w:r>
        <w:rPr>
          <w:rFonts w:hint="cs"/>
          <w:rtl/>
        </w:rPr>
        <w:t>کانالها اورشوت دارن مراقب استاپ هانت شدن در کانال ها باشیم .</w:t>
      </w:r>
    </w:p>
    <w:p w14:paraId="1FF79150" w14:textId="76A05746" w:rsidR="00EC6A33" w:rsidRDefault="00EC6A33" w:rsidP="0090772F">
      <w:pPr>
        <w:rPr>
          <w:rtl/>
        </w:rPr>
      </w:pPr>
      <w:r>
        <w:rPr>
          <w:rFonts w:hint="cs"/>
          <w:rtl/>
        </w:rPr>
        <w:t xml:space="preserve">کانال معمولا سه سقف دارد. </w:t>
      </w:r>
    </w:p>
    <w:p w14:paraId="59B74EEA" w14:textId="34BB59A2" w:rsidR="00EC6A33" w:rsidRDefault="00C13D01" w:rsidP="0090772F">
      <w:pPr>
        <w:rPr>
          <w:rtl/>
        </w:rPr>
      </w:pPr>
      <w:r>
        <w:rPr>
          <w:rFonts w:hint="cs"/>
          <w:rtl/>
        </w:rPr>
        <w:t>پوزیشن ناماور:</w:t>
      </w:r>
    </w:p>
    <w:p w14:paraId="16D91401" w14:textId="5B5DF881" w:rsidR="00C13D01" w:rsidRDefault="00C13D01" w:rsidP="0090772F">
      <w:pPr>
        <w:rPr>
          <w:rFonts w:hint="cs"/>
          <w:rtl/>
        </w:rPr>
      </w:pPr>
      <w:r>
        <w:rPr>
          <w:rFonts w:hint="cs"/>
          <w:rtl/>
        </w:rPr>
        <w:lastRenderedPageBreak/>
        <w:t xml:space="preserve">در 5 دقیقه یک اسپایک سبز در بازار است. بعد کانال دارد و سقف کانال سوم شورت گرفته است. </w:t>
      </w:r>
      <w:r w:rsidR="00C91CF6">
        <w:t>RSI</w:t>
      </w:r>
      <w:r w:rsidR="00C91CF6">
        <w:rPr>
          <w:rFonts w:hint="cs"/>
          <w:rtl/>
        </w:rPr>
        <w:t xml:space="preserve"> را هم </w:t>
      </w:r>
      <w:r w:rsidR="006476E3">
        <w:rPr>
          <w:rFonts w:hint="cs"/>
          <w:rtl/>
        </w:rPr>
        <w:t xml:space="preserve">چک کرده است. </w:t>
      </w:r>
    </w:p>
    <w:p w14:paraId="04BA4A60" w14:textId="60F91CCB" w:rsidR="00C13D01" w:rsidRDefault="00C13D01" w:rsidP="0090772F">
      <w:pPr>
        <w:rPr>
          <w:rtl/>
        </w:rPr>
      </w:pPr>
      <w:r>
        <w:rPr>
          <w:rFonts w:hint="cs"/>
          <w:rtl/>
        </w:rPr>
        <w:t xml:space="preserve">در کف کانال پینبار و تایید دارد و بعد از آن یک کندل دارد که یکمدار از تایید را برمیگردد و بعد هنگامیکه یک مقدار در کندل تایید پایین میآید روی آن میتوان ورودی گرفت. </w:t>
      </w:r>
    </w:p>
    <w:p w14:paraId="586D6CE0" w14:textId="4F51FBEB" w:rsidR="00AF35A8" w:rsidRDefault="00AF35A8" w:rsidP="0090772F">
      <w:pPr>
        <w:rPr>
          <w:rtl/>
        </w:rPr>
      </w:pPr>
      <w:r>
        <w:rPr>
          <w:rFonts w:hint="cs"/>
          <w:rtl/>
        </w:rPr>
        <w:t xml:space="preserve">در روند روزانه در کف های روزانه اسپات های بلند مدتی میگیرد. </w:t>
      </w:r>
    </w:p>
    <w:p w14:paraId="2F5F7911" w14:textId="021F21D7" w:rsidR="00AF35A8" w:rsidRDefault="00674386" w:rsidP="00674386">
      <w:pPr>
        <w:pStyle w:val="Heading1"/>
        <w:rPr>
          <w:rtl/>
        </w:rPr>
      </w:pPr>
      <w:r>
        <w:rPr>
          <w:rFonts w:hint="cs"/>
          <w:rtl/>
        </w:rPr>
        <w:t>ویدئوی 54</w:t>
      </w:r>
    </w:p>
    <w:p w14:paraId="37CD29DF" w14:textId="6875A278" w:rsidR="00F67322" w:rsidRDefault="00F67322" w:rsidP="00F67322">
      <w:pPr>
        <w:rPr>
          <w:rtl/>
        </w:rPr>
      </w:pPr>
      <w:r>
        <w:rPr>
          <w:rFonts w:hint="cs"/>
          <w:rtl/>
        </w:rPr>
        <w:t xml:space="preserve">اسپایک پولبک خود شروع پولبک یک کف است که میتوان به آن پولبک زد. </w:t>
      </w:r>
    </w:p>
    <w:p w14:paraId="480F827B" w14:textId="3BA5C0AC" w:rsidR="00F67322" w:rsidRDefault="0027051C" w:rsidP="00F67322">
      <w:pPr>
        <w:rPr>
          <w:rtl/>
        </w:rPr>
      </w:pPr>
      <w:r>
        <w:rPr>
          <w:rFonts w:hint="cs"/>
          <w:rtl/>
        </w:rPr>
        <w:t xml:space="preserve">خط روند میتواند اورشوت کند. </w:t>
      </w:r>
    </w:p>
    <w:p w14:paraId="26CDECF3" w14:textId="4EE0F296" w:rsidR="0027051C" w:rsidRDefault="0027051C" w:rsidP="00F67322">
      <w:pPr>
        <w:rPr>
          <w:rtl/>
        </w:rPr>
      </w:pPr>
      <w:r>
        <w:rPr>
          <w:rFonts w:hint="cs"/>
          <w:rtl/>
        </w:rPr>
        <w:t>پولبک ممکن است خط روند را اور شوت کند .</w:t>
      </w:r>
    </w:p>
    <w:p w14:paraId="47A032AB" w14:textId="01DD5784" w:rsidR="0027051C" w:rsidRDefault="0071524B" w:rsidP="00F67322">
      <w:pPr>
        <w:rPr>
          <w:rtl/>
        </w:rPr>
      </w:pPr>
      <w:r>
        <w:rPr>
          <w:rFonts w:hint="cs"/>
          <w:rtl/>
        </w:rPr>
        <w:t xml:space="preserve">احتمال برگشت قیمت به پولبک ها زیاد است. </w:t>
      </w:r>
    </w:p>
    <w:p w14:paraId="1349D374" w14:textId="6FA09CF1" w:rsidR="0071524B" w:rsidRDefault="00184F0C" w:rsidP="00F67322">
      <w:pPr>
        <w:rPr>
          <w:rtl/>
        </w:rPr>
      </w:pPr>
      <w:r>
        <w:rPr>
          <w:rFonts w:hint="cs"/>
          <w:rtl/>
        </w:rPr>
        <w:t xml:space="preserve">اسپایک بعد از تراکم رخ میدهد. </w:t>
      </w:r>
    </w:p>
    <w:p w14:paraId="6000A09A" w14:textId="56F927E2" w:rsidR="00184F0C" w:rsidRDefault="00EC76B0" w:rsidP="00F67322">
      <w:pPr>
        <w:rPr>
          <w:rtl/>
        </w:rPr>
      </w:pPr>
      <w:r>
        <w:rPr>
          <w:rFonts w:hint="cs"/>
          <w:rtl/>
        </w:rPr>
        <w:t xml:space="preserve">با دیدن اسپایک و روند تند و تیز وارد پوزیشن نمیشویم و منتظر پولبک میمانیم. </w:t>
      </w:r>
    </w:p>
    <w:p w14:paraId="3EC988B5" w14:textId="43547B31" w:rsidR="00EC76B0" w:rsidRDefault="005446F1" w:rsidP="00F67322">
      <w:pPr>
        <w:rPr>
          <w:rtl/>
        </w:rPr>
      </w:pPr>
      <w:r>
        <w:rPr>
          <w:rFonts w:hint="cs"/>
          <w:rtl/>
        </w:rPr>
        <w:t>جاهایی که بریک اوت داریم پولبک هم خواهیم داشت.</w:t>
      </w:r>
    </w:p>
    <w:p w14:paraId="7307182F" w14:textId="73725DCD" w:rsidR="005446F1" w:rsidRDefault="004711F6" w:rsidP="00F67322">
      <w:pPr>
        <w:rPr>
          <w:rtl/>
        </w:rPr>
      </w:pPr>
      <w:r>
        <w:rPr>
          <w:rFonts w:hint="cs"/>
          <w:rtl/>
        </w:rPr>
        <w:t xml:space="preserve">بعد از رنج منتظر ادامه روند قبلی باشیم. </w:t>
      </w:r>
    </w:p>
    <w:p w14:paraId="69ADAAFB" w14:textId="19E731D6" w:rsidR="004711F6" w:rsidRDefault="007701F8" w:rsidP="00F67322">
      <w:pPr>
        <w:rPr>
          <w:rtl/>
        </w:rPr>
      </w:pPr>
      <w:r>
        <w:rPr>
          <w:rFonts w:hint="cs"/>
          <w:rtl/>
        </w:rPr>
        <w:t>نشانه های بریک آوت های قوی:</w:t>
      </w:r>
    </w:p>
    <w:p w14:paraId="343800CB" w14:textId="16149A6A" w:rsidR="007701F8" w:rsidRDefault="007701F8" w:rsidP="007701F8">
      <w:pPr>
        <w:pStyle w:val="ListParagraph"/>
        <w:numPr>
          <w:ilvl w:val="0"/>
          <w:numId w:val="57"/>
        </w:numPr>
      </w:pPr>
      <w:r>
        <w:rPr>
          <w:rFonts w:hint="cs"/>
          <w:rtl/>
        </w:rPr>
        <w:t>کندل های روند دار قوی</w:t>
      </w:r>
    </w:p>
    <w:p w14:paraId="2765FFA1" w14:textId="01621F4E" w:rsidR="007701F8" w:rsidRDefault="007701F8" w:rsidP="007701F8">
      <w:pPr>
        <w:pStyle w:val="ListParagraph"/>
        <w:numPr>
          <w:ilvl w:val="0"/>
          <w:numId w:val="57"/>
        </w:numPr>
      </w:pPr>
      <w:r>
        <w:rPr>
          <w:rFonts w:hint="cs"/>
          <w:rtl/>
        </w:rPr>
        <w:t>چندین کندل پشت سر هم</w:t>
      </w:r>
    </w:p>
    <w:p w14:paraId="542860BB" w14:textId="681E83FF" w:rsidR="007701F8" w:rsidRDefault="007701F8" w:rsidP="007701F8">
      <w:pPr>
        <w:pStyle w:val="ListParagraph"/>
        <w:numPr>
          <w:ilvl w:val="0"/>
          <w:numId w:val="57"/>
        </w:numPr>
      </w:pPr>
      <w:r>
        <w:rPr>
          <w:rFonts w:hint="cs"/>
          <w:rtl/>
        </w:rPr>
        <w:t>شدو های کم</w:t>
      </w:r>
    </w:p>
    <w:p w14:paraId="1A802264" w14:textId="0C67E3F4" w:rsidR="007701F8" w:rsidRDefault="007701F8" w:rsidP="007701F8">
      <w:pPr>
        <w:pStyle w:val="ListParagraph"/>
        <w:numPr>
          <w:ilvl w:val="0"/>
          <w:numId w:val="57"/>
        </w:numPr>
      </w:pPr>
      <w:r>
        <w:rPr>
          <w:rFonts w:hint="cs"/>
          <w:rtl/>
        </w:rPr>
        <w:t>کلوز ها بالای سقف کندل قبل</w:t>
      </w:r>
    </w:p>
    <w:p w14:paraId="1928E038" w14:textId="7C288A95" w:rsidR="007701F8" w:rsidRDefault="007701F8" w:rsidP="007701F8">
      <w:pPr>
        <w:pStyle w:val="ListParagraph"/>
        <w:numPr>
          <w:ilvl w:val="0"/>
          <w:numId w:val="57"/>
        </w:numPr>
      </w:pPr>
      <w:r>
        <w:rPr>
          <w:rFonts w:hint="cs"/>
          <w:rtl/>
        </w:rPr>
        <w:t>کلوز اطراف مقاومت ها</w:t>
      </w:r>
    </w:p>
    <w:p w14:paraId="119C94FA" w14:textId="7A7ED1EE" w:rsidR="007701F8" w:rsidRDefault="007701F8" w:rsidP="007701F8">
      <w:pPr>
        <w:pStyle w:val="ListParagraph"/>
        <w:numPr>
          <w:ilvl w:val="0"/>
          <w:numId w:val="57"/>
        </w:numPr>
      </w:pPr>
      <w:r>
        <w:rPr>
          <w:rFonts w:hint="cs"/>
          <w:rtl/>
        </w:rPr>
        <w:t>اورلپ های کوچک بین کندل ها</w:t>
      </w:r>
    </w:p>
    <w:p w14:paraId="722E63A8" w14:textId="06EADD3F" w:rsidR="007701F8" w:rsidRDefault="007701F8" w:rsidP="007701F8">
      <w:pPr>
        <w:pStyle w:val="ListParagraph"/>
        <w:numPr>
          <w:ilvl w:val="0"/>
          <w:numId w:val="57"/>
        </w:numPr>
      </w:pPr>
      <w:r>
        <w:rPr>
          <w:rFonts w:hint="cs"/>
          <w:rtl/>
        </w:rPr>
        <w:lastRenderedPageBreak/>
        <w:t>شکاف ها</w:t>
      </w:r>
    </w:p>
    <w:p w14:paraId="7416A30C" w14:textId="6C72F81A" w:rsidR="007701F8" w:rsidRDefault="009300CC" w:rsidP="007701F8">
      <w:pPr>
        <w:rPr>
          <w:rtl/>
        </w:rPr>
      </w:pPr>
      <w:r>
        <w:rPr>
          <w:rFonts w:hint="cs"/>
          <w:rtl/>
        </w:rPr>
        <w:t xml:space="preserve">نقطه قوت بریک آوت ریوارد خوب آنها است. </w:t>
      </w:r>
    </w:p>
    <w:p w14:paraId="7EAF9CFC" w14:textId="61E217D2" w:rsidR="009300CC" w:rsidRDefault="004660BD" w:rsidP="007701F8">
      <w:pPr>
        <w:rPr>
          <w:rtl/>
        </w:rPr>
      </w:pPr>
      <w:r>
        <w:rPr>
          <w:rFonts w:hint="cs"/>
          <w:rtl/>
        </w:rPr>
        <w:t xml:space="preserve">بالای اسپایک بای نمیزنیم. </w:t>
      </w:r>
    </w:p>
    <w:p w14:paraId="7CF91B1B" w14:textId="0BB0E2C2" w:rsidR="004660BD" w:rsidRDefault="004660BD" w:rsidP="007701F8">
      <w:pPr>
        <w:rPr>
          <w:rtl/>
        </w:rPr>
      </w:pPr>
      <w:r>
        <w:rPr>
          <w:rFonts w:hint="cs"/>
          <w:rtl/>
        </w:rPr>
        <w:t>بعد از تمرین میتوان اتوماتیک کف و سقف رنج بای و سل زد و نصف رنج استاپ گذاشت و وسط رنج پوزیشن را میبندیم.</w:t>
      </w:r>
    </w:p>
    <w:p w14:paraId="11A78AAD" w14:textId="2E62FED6" w:rsidR="004660BD" w:rsidRDefault="00376378" w:rsidP="007701F8">
      <w:pPr>
        <w:rPr>
          <w:rtl/>
        </w:rPr>
      </w:pPr>
      <w:r>
        <w:rPr>
          <w:rFonts w:hint="cs"/>
          <w:rtl/>
        </w:rPr>
        <w:t xml:space="preserve">باید جایی تریدکنیم که نظر خریدار و فروشنده عوض میشود باید ترید کنیم. </w:t>
      </w:r>
    </w:p>
    <w:p w14:paraId="23E748BB" w14:textId="62C2C4F0" w:rsidR="00376378" w:rsidRDefault="00376378" w:rsidP="007701F8">
      <w:pPr>
        <w:rPr>
          <w:rtl/>
        </w:rPr>
      </w:pPr>
      <w:r>
        <w:rPr>
          <w:rFonts w:hint="cs"/>
          <w:rtl/>
        </w:rPr>
        <w:t xml:space="preserve">هر بریک بالاخره شکست میخورد بنابراین وسط روند وارد نمیشویم. </w:t>
      </w:r>
    </w:p>
    <w:p w14:paraId="4D3EA5E7" w14:textId="7E2BEA1F" w:rsidR="00376378" w:rsidRDefault="002E684C" w:rsidP="002E684C">
      <w:pPr>
        <w:pStyle w:val="Heading1"/>
        <w:rPr>
          <w:rtl/>
        </w:rPr>
      </w:pPr>
      <w:r>
        <w:rPr>
          <w:rFonts w:hint="cs"/>
          <w:rtl/>
        </w:rPr>
        <w:t xml:space="preserve">ویدئوی 55 میکرو کانال ها </w:t>
      </w:r>
    </w:p>
    <w:p w14:paraId="22FCFE10" w14:textId="3BBFE482" w:rsidR="002E684C" w:rsidRDefault="002F7FA8" w:rsidP="002E684C">
      <w:pPr>
        <w:rPr>
          <w:rtl/>
        </w:rPr>
      </w:pPr>
      <w:r>
        <w:rPr>
          <w:rFonts w:hint="cs"/>
          <w:rtl/>
        </w:rPr>
        <w:t xml:space="preserve">در تایم فریم 4 ساعته روند بازار را مشخص کن. اگر 4 ساعته کلا صعودیه و 5 دقیقه نزولی داریم 70 درصد این نزول باید شکست بخورد. بنابراین به محض آنکه سقف روند نزولی 5 دقیقه به سمت بالا شکست بای باید گرفت. </w:t>
      </w:r>
    </w:p>
    <w:p w14:paraId="73D1BE30" w14:textId="50B133E8" w:rsidR="002F7FA8" w:rsidRDefault="0062757E" w:rsidP="002E684C">
      <w:pPr>
        <w:rPr>
          <w:rtl/>
        </w:rPr>
      </w:pPr>
      <w:r>
        <w:rPr>
          <w:rFonts w:hint="cs"/>
          <w:rtl/>
        </w:rPr>
        <w:t xml:space="preserve">وقتی روند صعودی است منتظر لانگ هستیم. </w:t>
      </w:r>
    </w:p>
    <w:p w14:paraId="45EABB55" w14:textId="404AFCF7" w:rsidR="0062757E" w:rsidRDefault="00C64A4B" w:rsidP="002E684C">
      <w:pPr>
        <w:rPr>
          <w:rtl/>
        </w:rPr>
      </w:pPr>
      <w:r>
        <w:rPr>
          <w:rFonts w:hint="cs"/>
          <w:rtl/>
        </w:rPr>
        <w:t xml:space="preserve">اگر میکروکانالها به ادامه روند قبلی منجر نمیشود نشانه پایان روند قبل است. </w:t>
      </w:r>
    </w:p>
    <w:p w14:paraId="3D4D5F79" w14:textId="3E2E921B" w:rsidR="00C64A4B" w:rsidRDefault="00573EFB" w:rsidP="00573EFB">
      <w:pPr>
        <w:pStyle w:val="Heading1"/>
        <w:rPr>
          <w:rtl/>
        </w:rPr>
      </w:pPr>
      <w:r>
        <w:rPr>
          <w:rFonts w:hint="cs"/>
          <w:rtl/>
        </w:rPr>
        <w:t>ویدئوی 56</w:t>
      </w:r>
    </w:p>
    <w:p w14:paraId="3753B6F1" w14:textId="69D8BA17" w:rsidR="00573EFB" w:rsidRDefault="00573EFB" w:rsidP="00573EFB">
      <w:pPr>
        <w:rPr>
          <w:rtl/>
        </w:rPr>
      </w:pPr>
      <w:r>
        <w:rPr>
          <w:rFonts w:hint="cs"/>
          <w:rtl/>
        </w:rPr>
        <w:t xml:space="preserve">میکرو کانال دوتا لگ دارد. </w:t>
      </w:r>
    </w:p>
    <w:p w14:paraId="41252EE9" w14:textId="754D1908" w:rsidR="00573EFB" w:rsidRDefault="00864BBF" w:rsidP="00573EFB">
      <w:pPr>
        <w:rPr>
          <w:rtl/>
        </w:rPr>
      </w:pPr>
      <w:r>
        <w:rPr>
          <w:rFonts w:hint="cs"/>
          <w:rtl/>
        </w:rPr>
        <w:t xml:space="preserve">در روند نزولی روی میکروکانال نزولی روی کندلی که کف کندل قبلی را زده شورت میگیرد. استاپ باید خیلی بالا گذاشته شود. </w:t>
      </w:r>
    </w:p>
    <w:p w14:paraId="3678AF8A" w14:textId="43B6AA02" w:rsidR="00864BBF" w:rsidRDefault="00536686" w:rsidP="00573EFB">
      <w:pPr>
        <w:rPr>
          <w:rtl/>
        </w:rPr>
      </w:pPr>
      <w:r>
        <w:rPr>
          <w:rFonts w:hint="cs"/>
          <w:rtl/>
        </w:rPr>
        <w:t xml:space="preserve">میکرو کانال در تایم فریم کوچکتر کانال است و در تایم فریم بالاتر اسپایک است. </w:t>
      </w:r>
    </w:p>
    <w:p w14:paraId="3CB788A7" w14:textId="22A98013" w:rsidR="00536686" w:rsidRDefault="005428DE" w:rsidP="005428DE">
      <w:pPr>
        <w:pStyle w:val="Heading1"/>
        <w:rPr>
          <w:rtl/>
        </w:rPr>
      </w:pPr>
      <w:r>
        <w:rPr>
          <w:rFonts w:hint="cs"/>
          <w:rtl/>
        </w:rPr>
        <w:t>ویدئو 57</w:t>
      </w:r>
      <w:r>
        <w:t xml:space="preserve"> </w:t>
      </w:r>
      <w:r>
        <w:rPr>
          <w:rFonts w:hint="cs"/>
          <w:rtl/>
        </w:rPr>
        <w:t xml:space="preserve"> </w:t>
      </w:r>
      <w:r>
        <w:t>MTR</w:t>
      </w:r>
      <w:r>
        <w:rPr>
          <w:rFonts w:hint="cs"/>
          <w:rtl/>
        </w:rPr>
        <w:t xml:space="preserve"> معکوس کننده های روند اصلی</w:t>
      </w:r>
    </w:p>
    <w:p w14:paraId="1A078C70" w14:textId="641952E9" w:rsidR="005428DE" w:rsidRDefault="0047433F" w:rsidP="005428DE">
      <w:pPr>
        <w:rPr>
          <w:rtl/>
        </w:rPr>
      </w:pPr>
      <w:r>
        <w:rPr>
          <w:rFonts w:hint="cs"/>
          <w:rtl/>
        </w:rPr>
        <w:lastRenderedPageBreak/>
        <w:t xml:space="preserve">بازار صعودی است و همه بانکی ها منتظر یک موقعیت برای ورود به این لانگ هستند. بازار که نزولی میشود موقعیت خرید مناسبی به این بانکی ها می دهد زیرا که میدانند که بازار نمیتواند در اولین تلاش ها برای ریزش بریزد. </w:t>
      </w:r>
    </w:p>
    <w:p w14:paraId="09FA1CDA" w14:textId="26B967BB" w:rsidR="0047433F" w:rsidRDefault="00A173F0" w:rsidP="005428DE">
      <w:pPr>
        <w:rPr>
          <w:rtl/>
        </w:rPr>
      </w:pPr>
      <w:r>
        <w:t>MTR</w:t>
      </w:r>
      <w:r>
        <w:rPr>
          <w:rFonts w:hint="cs"/>
          <w:rtl/>
        </w:rPr>
        <w:t>:</w:t>
      </w:r>
    </w:p>
    <w:p w14:paraId="2AD18A14" w14:textId="258AFB49" w:rsidR="00A173F0" w:rsidRDefault="00A173F0" w:rsidP="00A173F0">
      <w:pPr>
        <w:pStyle w:val="ListParagraph"/>
        <w:numPr>
          <w:ilvl w:val="0"/>
          <w:numId w:val="58"/>
        </w:numPr>
      </w:pPr>
      <w:r>
        <w:rPr>
          <w:rFonts w:hint="cs"/>
          <w:rtl/>
        </w:rPr>
        <w:t>یک روند واضح روی نمودار داریم</w:t>
      </w:r>
    </w:p>
    <w:p w14:paraId="533D8635" w14:textId="25AA1E3F" w:rsidR="00A173F0" w:rsidRDefault="00A173F0" w:rsidP="00A173F0">
      <w:pPr>
        <w:pStyle w:val="ListParagraph"/>
        <w:numPr>
          <w:ilvl w:val="0"/>
          <w:numId w:val="58"/>
        </w:numPr>
      </w:pPr>
      <w:r>
        <w:rPr>
          <w:rFonts w:hint="cs"/>
          <w:rtl/>
        </w:rPr>
        <w:t xml:space="preserve">حرکت ضد روند بقدری قوی است که خط روند و </w:t>
      </w:r>
      <w:r>
        <w:t>EMA</w:t>
      </w:r>
      <w:r>
        <w:rPr>
          <w:rFonts w:hint="cs"/>
          <w:rtl/>
        </w:rPr>
        <w:t xml:space="preserve"> را میشکند. </w:t>
      </w:r>
    </w:p>
    <w:p w14:paraId="49DBF072" w14:textId="0E557D4E" w:rsidR="00A173F0" w:rsidRDefault="00A173F0" w:rsidP="00A173F0">
      <w:pPr>
        <w:pStyle w:val="ListParagraph"/>
        <w:numPr>
          <w:ilvl w:val="0"/>
          <w:numId w:val="58"/>
        </w:numPr>
      </w:pPr>
      <w:r>
        <w:rPr>
          <w:rFonts w:hint="cs"/>
          <w:rtl/>
        </w:rPr>
        <w:t>ضد روند به سقف و کف قیمت ها نیز باید برخورد داشته باشد</w:t>
      </w:r>
    </w:p>
    <w:p w14:paraId="318FAB57" w14:textId="7677813F" w:rsidR="00A173F0" w:rsidRDefault="00A173F0" w:rsidP="00A173F0">
      <w:pPr>
        <w:pStyle w:val="ListParagraph"/>
        <w:numPr>
          <w:ilvl w:val="0"/>
          <w:numId w:val="58"/>
        </w:numPr>
      </w:pPr>
      <w:r>
        <w:rPr>
          <w:rFonts w:hint="cs"/>
          <w:rtl/>
        </w:rPr>
        <w:t xml:space="preserve">حرکت ضد روند ادامه دار باشد و همه بازار را قانع کند که روند برگشته است. </w:t>
      </w:r>
    </w:p>
    <w:p w14:paraId="40E6DE85" w14:textId="03484F2D" w:rsidR="00A173F0" w:rsidRDefault="00A57FC6" w:rsidP="00A173F0">
      <w:pPr>
        <w:rPr>
          <w:rtl/>
        </w:rPr>
      </w:pPr>
      <w:r>
        <w:rPr>
          <w:rFonts w:hint="cs"/>
          <w:rtl/>
        </w:rPr>
        <w:t xml:space="preserve">هد اند شولدر در روند صعودی یک معکوس کننده روند است. </w:t>
      </w:r>
    </w:p>
    <w:p w14:paraId="3A5AECFE" w14:textId="75CB3949" w:rsidR="00A57FC6" w:rsidRDefault="007D2784" w:rsidP="00A173F0">
      <w:pPr>
        <w:rPr>
          <w:rtl/>
        </w:rPr>
      </w:pPr>
      <w:r>
        <w:rPr>
          <w:rFonts w:hint="cs"/>
          <w:rtl/>
        </w:rPr>
        <w:t xml:space="preserve">ترند لاین بشکند آخرین سقف و اولین کف ناحیه ایی میسازد که به آن پولبک خواهیم زد. </w:t>
      </w:r>
    </w:p>
    <w:p w14:paraId="0DEE72A5" w14:textId="1FF7B84D" w:rsidR="007D2784" w:rsidRDefault="00B90D82" w:rsidP="00A173F0">
      <w:pPr>
        <w:rPr>
          <w:rtl/>
        </w:rPr>
      </w:pPr>
      <w:r>
        <w:rPr>
          <w:rFonts w:hint="cs"/>
          <w:rtl/>
        </w:rPr>
        <w:t xml:space="preserve">برخورد مداوم به یک نقطه میتواند شکست آن نقطه را راحتتر کند. </w:t>
      </w:r>
    </w:p>
    <w:p w14:paraId="51E9DC16" w14:textId="53FE90EF" w:rsidR="00B90D82" w:rsidRDefault="000566AB" w:rsidP="000566AB">
      <w:pPr>
        <w:pStyle w:val="Heading1"/>
        <w:rPr>
          <w:rtl/>
        </w:rPr>
      </w:pPr>
      <w:r>
        <w:rPr>
          <w:rFonts w:hint="cs"/>
          <w:rtl/>
        </w:rPr>
        <w:t>ویدئوی 58 ستاپ های معاملاتی البروکس</w:t>
      </w:r>
    </w:p>
    <w:p w14:paraId="09952E0B" w14:textId="69C42B1E" w:rsidR="000566AB" w:rsidRDefault="001A3B4F" w:rsidP="000566AB">
      <w:pPr>
        <w:rPr>
          <w:rtl/>
        </w:rPr>
      </w:pPr>
      <w:r>
        <w:t>MTR</w:t>
      </w:r>
      <w:r>
        <w:rPr>
          <w:rFonts w:hint="cs"/>
          <w:rtl/>
        </w:rPr>
        <w:t xml:space="preserve">: </w:t>
      </w:r>
    </w:p>
    <w:p w14:paraId="32F2C47C" w14:textId="65826793" w:rsidR="001A3B4F" w:rsidRDefault="001A3B4F" w:rsidP="00FF7A6B">
      <w:pPr>
        <w:rPr>
          <w:rtl/>
        </w:rPr>
      </w:pPr>
      <w:r>
        <w:rPr>
          <w:rFonts w:hint="cs"/>
          <w:rtl/>
        </w:rPr>
        <w:t xml:space="preserve">در روند ریزشی یک کف پایینتر و بعد تغییر جهت روند قیمت میبیند. </w:t>
      </w:r>
      <w:r w:rsidR="00FF7A6B">
        <w:rPr>
          <w:rFonts w:hint="cs"/>
          <w:rtl/>
        </w:rPr>
        <w:t xml:space="preserve">این حالت تنها وقتی کانال باریک است رخ میدهد. </w:t>
      </w:r>
    </w:p>
    <w:p w14:paraId="77C66A7C" w14:textId="0B206283" w:rsidR="00FF7A6B" w:rsidRDefault="00810A85" w:rsidP="00FF7A6B">
      <w:pPr>
        <w:rPr>
          <w:rtl/>
        </w:rPr>
      </w:pPr>
      <w:r>
        <w:rPr>
          <w:rFonts w:hint="cs"/>
          <w:rtl/>
        </w:rPr>
        <w:t xml:space="preserve">بعد از کانال نازک یک رنج داریم که کف پایینتر دارد. اما این یک ریورسال است. </w:t>
      </w:r>
    </w:p>
    <w:p w14:paraId="03C62147" w14:textId="6C1733A9" w:rsidR="00810A85" w:rsidRDefault="00810A85" w:rsidP="00810A85">
      <w:pPr>
        <w:pStyle w:val="ListParagraph"/>
        <w:numPr>
          <w:ilvl w:val="0"/>
          <w:numId w:val="59"/>
        </w:numPr>
      </w:pPr>
      <w:r>
        <w:rPr>
          <w:rFonts w:hint="cs"/>
          <w:rtl/>
        </w:rPr>
        <w:t xml:space="preserve">در روند صعودی سقف پایینتر نشانه برگشت روند است. </w:t>
      </w:r>
    </w:p>
    <w:p w14:paraId="31F2ABEB" w14:textId="7A738B2A" w:rsidR="00810A85" w:rsidRDefault="00810A85" w:rsidP="00810A85">
      <w:pPr>
        <w:rPr>
          <w:rtl/>
        </w:rPr>
      </w:pPr>
      <w:r>
        <w:rPr>
          <w:rFonts w:hint="cs"/>
          <w:rtl/>
        </w:rPr>
        <w:t xml:space="preserve">شکست ودج صعودی در صعود خیلی شدید و شکست ودج نزولی در جهت نزول خیلی شدید است . زیرا شکست ودج ها خلاف جهت نمایش دهنده قدرت روند است. </w:t>
      </w:r>
    </w:p>
    <w:p w14:paraId="7501898A" w14:textId="28876D3F" w:rsidR="00810A85" w:rsidRDefault="00AF7B82" w:rsidP="00AF7B82">
      <w:pPr>
        <w:pStyle w:val="Heading2"/>
        <w:rPr>
          <w:rtl/>
        </w:rPr>
      </w:pPr>
      <w:r>
        <w:rPr>
          <w:rFonts w:hint="cs"/>
          <w:rtl/>
        </w:rPr>
        <w:t>الگوی مثلث بازشونده</w:t>
      </w:r>
    </w:p>
    <w:p w14:paraId="08CA9DE2" w14:textId="769EA4A9" w:rsidR="00AF7B82" w:rsidRDefault="00AF7B82" w:rsidP="00AF7B82">
      <w:pPr>
        <w:rPr>
          <w:rtl/>
        </w:rPr>
      </w:pPr>
      <w:r>
        <w:rPr>
          <w:rFonts w:hint="cs"/>
          <w:rtl/>
        </w:rPr>
        <w:lastRenderedPageBreak/>
        <w:t xml:space="preserve">جزء معکوس کننده های روند است یعنی  اگر روند داخل مثلث باز شونده صعودی است بعد از آن نزولی و در صورتی که صعودی است بعد از مثلث نزولی خواهد بود. </w:t>
      </w:r>
    </w:p>
    <w:p w14:paraId="46D960C2" w14:textId="3FE26C43" w:rsidR="00AF7B82" w:rsidRDefault="00DC78D2" w:rsidP="00AF7B82">
      <w:pPr>
        <w:rPr>
          <w:rtl/>
        </w:rPr>
      </w:pPr>
      <w:r>
        <w:rPr>
          <w:rFonts w:hint="cs"/>
          <w:rtl/>
        </w:rPr>
        <w:t xml:space="preserve">در مثلث بار شونده سه کف را تری پوش گرفته و بعد از آن انتظار لانگ دارد. </w:t>
      </w:r>
    </w:p>
    <w:p w14:paraId="40A80066" w14:textId="025EEBEB" w:rsidR="00DC78D2" w:rsidRDefault="00FA42FB" w:rsidP="00AF7B82">
      <w:pPr>
        <w:rPr>
          <w:rtl/>
        </w:rPr>
      </w:pPr>
      <w:r>
        <w:rPr>
          <w:rFonts w:hint="cs"/>
          <w:rtl/>
        </w:rPr>
        <w:t xml:space="preserve">در کف ها هم واگرایی </w:t>
      </w:r>
      <w:r>
        <w:t>RSI</w:t>
      </w:r>
      <w:r>
        <w:rPr>
          <w:rFonts w:hint="cs"/>
          <w:rtl/>
        </w:rPr>
        <w:t xml:space="preserve"> میبیند. </w:t>
      </w:r>
    </w:p>
    <w:p w14:paraId="5B8DD011" w14:textId="21EC2759" w:rsidR="00FA42FB" w:rsidRDefault="00415AA5" w:rsidP="00AF7B82">
      <w:pPr>
        <w:rPr>
          <w:rtl/>
        </w:rPr>
      </w:pPr>
      <w:r>
        <w:rPr>
          <w:rFonts w:hint="cs"/>
          <w:rtl/>
        </w:rPr>
        <w:t xml:space="preserve">در مثلث باز شونده در کف در تایم پایین یک رنج میسازد کف آن میتوان ورود زد. </w:t>
      </w:r>
    </w:p>
    <w:p w14:paraId="6585D6DC" w14:textId="5C63FFC2" w:rsidR="00415AA5" w:rsidRDefault="008407BE" w:rsidP="008407BE">
      <w:pPr>
        <w:pStyle w:val="Heading2"/>
        <w:rPr>
          <w:rtl/>
        </w:rPr>
      </w:pPr>
      <w:r>
        <w:rPr>
          <w:rFonts w:hint="cs"/>
          <w:rtl/>
        </w:rPr>
        <w:t>فاینال فلگ:</w:t>
      </w:r>
    </w:p>
    <w:p w14:paraId="540A669A" w14:textId="44B85AF4" w:rsidR="008407BE" w:rsidRDefault="008407BE" w:rsidP="008407BE">
      <w:pPr>
        <w:rPr>
          <w:rtl/>
        </w:rPr>
      </w:pPr>
      <w:r>
        <w:rPr>
          <w:rFonts w:hint="cs"/>
          <w:rtl/>
        </w:rPr>
        <w:t xml:space="preserve">در روند ها مدام ما فلک و بعد ادامه روند داریم. اگر بعد از فلگ روند قبلی ادامه پیدا نکرد روند معکوس شده است. </w:t>
      </w:r>
    </w:p>
    <w:p w14:paraId="0683D1EC" w14:textId="4A9D9CCA" w:rsidR="008407BE" w:rsidRDefault="00EF4409" w:rsidP="00EF4409">
      <w:pPr>
        <w:pStyle w:val="Heading2"/>
        <w:rPr>
          <w:rtl/>
        </w:rPr>
      </w:pPr>
      <w:r>
        <w:rPr>
          <w:rFonts w:hint="cs"/>
          <w:rtl/>
        </w:rPr>
        <w:t>بریک آوت:</w:t>
      </w:r>
    </w:p>
    <w:p w14:paraId="097C604E" w14:textId="1E9425AB" w:rsidR="00EF4409" w:rsidRDefault="00EF4409" w:rsidP="00EF4409">
      <w:pPr>
        <w:rPr>
          <w:rtl/>
        </w:rPr>
      </w:pPr>
      <w:r>
        <w:rPr>
          <w:rFonts w:hint="cs"/>
          <w:rtl/>
        </w:rPr>
        <w:t xml:space="preserve">یک خط روند میشکند و کندل بریک آوت بالای </w:t>
      </w:r>
      <w:r>
        <w:t>EMA</w:t>
      </w:r>
      <w:r>
        <w:rPr>
          <w:rFonts w:hint="cs"/>
          <w:rtl/>
        </w:rPr>
        <w:t xml:space="preserve"> میبندد. این اوضاع روند نزولی قبلی را معکوس خواهد کرد. </w:t>
      </w:r>
    </w:p>
    <w:p w14:paraId="26EF7D24" w14:textId="0EA7FED2" w:rsidR="00EF4409" w:rsidRDefault="00AB47BD" w:rsidP="00EF4409">
      <w:pPr>
        <w:rPr>
          <w:rtl/>
        </w:rPr>
      </w:pPr>
      <w:r>
        <w:rPr>
          <w:rFonts w:hint="cs"/>
          <w:rtl/>
        </w:rPr>
        <w:t xml:space="preserve">میتواند بعد از آن یک فلگ هم رو به بالا بشکند و پوزیشن را تایید کند. </w:t>
      </w:r>
    </w:p>
    <w:p w14:paraId="128003D4" w14:textId="046B8EFA" w:rsidR="00AB47BD" w:rsidRDefault="00AB47BD" w:rsidP="00AB47BD">
      <w:pPr>
        <w:pStyle w:val="Heading2"/>
        <w:rPr>
          <w:rtl/>
        </w:rPr>
      </w:pPr>
      <w:r>
        <w:rPr>
          <w:rFonts w:hint="cs"/>
          <w:rtl/>
        </w:rPr>
        <w:t>ودج ها و سه سقف ودج:</w:t>
      </w:r>
    </w:p>
    <w:p w14:paraId="40CA75CC" w14:textId="3D417832" w:rsidR="00AB47BD" w:rsidRDefault="00AB47BD" w:rsidP="00AB47BD">
      <w:pPr>
        <w:rPr>
          <w:rtl/>
        </w:rPr>
      </w:pPr>
      <w:r>
        <w:rPr>
          <w:rFonts w:hint="cs"/>
          <w:rtl/>
        </w:rPr>
        <w:t xml:space="preserve">در سقف ودج اگر واگرایی ببیند نشانه معکوس شدن روند است. </w:t>
      </w:r>
    </w:p>
    <w:p w14:paraId="6A66A037" w14:textId="57CD5529" w:rsidR="00AB47BD" w:rsidRDefault="0072740F" w:rsidP="00AB47BD">
      <w:pPr>
        <w:rPr>
          <w:rtl/>
        </w:rPr>
      </w:pPr>
      <w:r>
        <w:rPr>
          <w:rFonts w:hint="cs"/>
          <w:rtl/>
        </w:rPr>
        <w:t xml:space="preserve">کف های ضعیف را بعنوان کف کانال نزولی قبول ندارد. و خط کانال ودج نزولی را از وسط کندل پوش دوم رد میکند. </w:t>
      </w:r>
    </w:p>
    <w:p w14:paraId="36ECB343" w14:textId="154953E9" w:rsidR="0072740F" w:rsidRDefault="00833547" w:rsidP="00833547">
      <w:pPr>
        <w:pStyle w:val="Heading2"/>
        <w:rPr>
          <w:rtl/>
        </w:rPr>
      </w:pPr>
      <w:r>
        <w:rPr>
          <w:rFonts w:hint="cs"/>
          <w:rtl/>
        </w:rPr>
        <w:t>کنج پارابولیک:</w:t>
      </w:r>
    </w:p>
    <w:p w14:paraId="54B91044" w14:textId="49544533" w:rsidR="00833547" w:rsidRDefault="00833547" w:rsidP="00833547">
      <w:pPr>
        <w:rPr>
          <w:rtl/>
        </w:rPr>
      </w:pPr>
      <w:r>
        <w:rPr>
          <w:rFonts w:hint="cs"/>
          <w:rtl/>
        </w:rPr>
        <w:t xml:space="preserve">یک کانال روزانه باریک که پولبک ندارد در سقف سوم میتواند روند را برگرداند. </w:t>
      </w:r>
    </w:p>
    <w:p w14:paraId="41B7D6AF" w14:textId="236C1D01" w:rsidR="00833547" w:rsidRDefault="00EE12CD" w:rsidP="00EE12CD">
      <w:pPr>
        <w:pStyle w:val="Heading2"/>
        <w:rPr>
          <w:rtl/>
        </w:rPr>
      </w:pPr>
      <w:r>
        <w:rPr>
          <w:rFonts w:hint="cs"/>
          <w:rtl/>
        </w:rPr>
        <w:t>اورشوت کانال ها :</w:t>
      </w:r>
    </w:p>
    <w:p w14:paraId="200E0D98" w14:textId="0CE76BA8" w:rsidR="00EE12CD" w:rsidRDefault="00EE12CD" w:rsidP="00EE12CD">
      <w:pPr>
        <w:rPr>
          <w:rtl/>
        </w:rPr>
      </w:pPr>
      <w:r>
        <w:rPr>
          <w:rFonts w:hint="cs"/>
          <w:rtl/>
        </w:rPr>
        <w:lastRenderedPageBreak/>
        <w:t>بعد از اورشوت شدن کف و سقف کانال در جهت ورود به کانال پوزیشن میگیرد.</w:t>
      </w:r>
    </w:p>
    <w:p w14:paraId="68560A14" w14:textId="292AE86C" w:rsidR="00EE12CD" w:rsidRDefault="00BB6EA0" w:rsidP="00EE12CD">
      <w:pPr>
        <w:rPr>
          <w:rtl/>
        </w:rPr>
      </w:pPr>
      <w:r>
        <w:rPr>
          <w:rFonts w:hint="cs"/>
          <w:rtl/>
        </w:rPr>
        <w:t xml:space="preserve">80 درصد بریکآوت ها فیک است و به روند قبلی بازمیگیردد. </w:t>
      </w:r>
    </w:p>
    <w:p w14:paraId="59AB3170" w14:textId="447259ED" w:rsidR="00BB6EA0" w:rsidRDefault="00BB6EA0" w:rsidP="00EE12CD">
      <w:pPr>
        <w:rPr>
          <w:rtl/>
        </w:rPr>
      </w:pPr>
      <w:r>
        <w:rPr>
          <w:rFonts w:hint="cs"/>
          <w:rtl/>
        </w:rPr>
        <w:t>وقتی یک روند بشدت نزولی است و پولبک هم ندارد بعد از آن رنج خواهیم داشت.</w:t>
      </w:r>
    </w:p>
    <w:p w14:paraId="44A41B19" w14:textId="1ED3E9F8" w:rsidR="00BE7B1B" w:rsidRDefault="00BE7B1B" w:rsidP="00BE7B1B">
      <w:pPr>
        <w:rPr>
          <w:rtl/>
        </w:rPr>
      </w:pPr>
      <w:r>
        <w:rPr>
          <w:rFonts w:hint="cs"/>
          <w:rtl/>
        </w:rPr>
        <w:t xml:space="preserve">ودج صعودی در روند صعودی به بالا بشکند خیلی سود میدهد. </w:t>
      </w:r>
    </w:p>
    <w:p w14:paraId="658E1D81" w14:textId="27EEE870" w:rsidR="00BE7B1B" w:rsidRDefault="00BE7B1B" w:rsidP="00BE7B1B">
      <w:pPr>
        <w:pStyle w:val="Heading2"/>
        <w:rPr>
          <w:rtl/>
        </w:rPr>
      </w:pPr>
      <w:r>
        <w:rPr>
          <w:rFonts w:hint="cs"/>
          <w:rtl/>
        </w:rPr>
        <w:t>دو لگ:</w:t>
      </w:r>
    </w:p>
    <w:p w14:paraId="2B719563" w14:textId="1F5E5352" w:rsidR="00BE7B1B" w:rsidRDefault="00BE7B1B" w:rsidP="00BE7B1B">
      <w:pPr>
        <w:rPr>
          <w:rtl/>
        </w:rPr>
      </w:pPr>
      <w:r>
        <w:rPr>
          <w:rFonts w:hint="cs"/>
          <w:rtl/>
        </w:rPr>
        <w:t xml:space="preserve">وقتی یک لگ میریزیم احتمالا بعد از یک پولبک لگ دوم را میرزیم و پولبک خودش هم معمولاً دو لگ است. </w:t>
      </w:r>
    </w:p>
    <w:p w14:paraId="5B5C875F" w14:textId="633939FE" w:rsidR="00BE7B1B" w:rsidRDefault="00695EFE" w:rsidP="00BE7B1B">
      <w:pPr>
        <w:rPr>
          <w:rtl/>
        </w:rPr>
      </w:pPr>
      <w:r>
        <w:rPr>
          <w:rFonts w:hint="cs"/>
          <w:rtl/>
        </w:rPr>
        <w:t xml:space="preserve">شکست تریدینگ رنج اندازه تریدینگ رنج بالا خواهد رفت. </w:t>
      </w:r>
    </w:p>
    <w:p w14:paraId="3B237821" w14:textId="132692C3" w:rsidR="00695EFE" w:rsidRDefault="003C513F" w:rsidP="003C513F">
      <w:pPr>
        <w:pStyle w:val="Heading1"/>
        <w:rPr>
          <w:rtl/>
        </w:rPr>
      </w:pPr>
      <w:r>
        <w:rPr>
          <w:rFonts w:hint="cs"/>
          <w:rtl/>
        </w:rPr>
        <w:t xml:space="preserve">ویدئوی 59 </w:t>
      </w:r>
    </w:p>
    <w:p w14:paraId="6B3F664E" w14:textId="24E99639" w:rsidR="003C513F" w:rsidRDefault="003C513F" w:rsidP="003C513F">
      <w:pPr>
        <w:rPr>
          <w:rtl/>
        </w:rPr>
      </w:pPr>
      <w:r>
        <w:rPr>
          <w:rFonts w:hint="cs"/>
          <w:rtl/>
        </w:rPr>
        <w:t xml:space="preserve">بازار را باید مدام در نظر داشت و نمیشود هروقت دلمان خواست ترید کنیم. </w:t>
      </w:r>
    </w:p>
    <w:p w14:paraId="76C47376" w14:textId="58738ED8" w:rsidR="003C513F" w:rsidRDefault="003C513F" w:rsidP="003C513F">
      <w:pPr>
        <w:rPr>
          <w:rtl/>
        </w:rPr>
      </w:pPr>
      <w:r>
        <w:rPr>
          <w:rFonts w:hint="cs"/>
          <w:rtl/>
        </w:rPr>
        <w:t xml:space="preserve">در چهارساعته و یک ساعته روند اصلی بازار را پیدا میکند. </w:t>
      </w:r>
    </w:p>
    <w:p w14:paraId="518DD9B4" w14:textId="6F7915BF" w:rsidR="00907A99" w:rsidRDefault="00907A99" w:rsidP="003C513F">
      <w:pPr>
        <w:rPr>
          <w:rtl/>
        </w:rPr>
      </w:pPr>
      <w:r>
        <w:rPr>
          <w:rFonts w:hint="cs"/>
          <w:rtl/>
        </w:rPr>
        <w:t xml:space="preserve">از اول هر روز تحلیل را شروع میکند. </w:t>
      </w:r>
    </w:p>
    <w:p w14:paraId="3C159689" w14:textId="7A23A668" w:rsidR="00907A99" w:rsidRDefault="009D49DB" w:rsidP="003C513F">
      <w:pPr>
        <w:rPr>
          <w:rtl/>
        </w:rPr>
      </w:pPr>
      <w:r>
        <w:rPr>
          <w:rFonts w:hint="cs"/>
          <w:rtl/>
        </w:rPr>
        <w:t xml:space="preserve">در روند تا جاییکه صعودی است مدام لانگ میگیرد و وقتی نزولی شد دیگر فقط شورت میگیرد. </w:t>
      </w:r>
    </w:p>
    <w:p w14:paraId="42528255" w14:textId="59630181" w:rsidR="009D49DB" w:rsidRDefault="008E2A5D" w:rsidP="003C513F">
      <w:pPr>
        <w:rPr>
          <w:rtl/>
        </w:rPr>
      </w:pPr>
      <w:r>
        <w:rPr>
          <w:rFonts w:hint="cs"/>
          <w:rtl/>
        </w:rPr>
        <w:t xml:space="preserve">در روند نزولی شکست ها را هم نمیگیرد و بیشتر دنبال شورت کردن است. </w:t>
      </w:r>
    </w:p>
    <w:p w14:paraId="41451426" w14:textId="3DBB2049" w:rsidR="008E2A5D" w:rsidRDefault="00782A5E" w:rsidP="003C513F">
      <w:pPr>
        <w:rPr>
          <w:rtl/>
        </w:rPr>
      </w:pPr>
      <w:r>
        <w:rPr>
          <w:rFonts w:hint="cs"/>
          <w:rtl/>
        </w:rPr>
        <w:t xml:space="preserve">خط های پرشیب احتمالا اشتبا0 است. </w:t>
      </w:r>
    </w:p>
    <w:p w14:paraId="76503F3C" w14:textId="6016AC60" w:rsidR="00782A5E" w:rsidRDefault="00046C53" w:rsidP="003C513F">
      <w:pPr>
        <w:rPr>
          <w:rtl/>
        </w:rPr>
      </w:pPr>
      <w:r>
        <w:rPr>
          <w:rFonts w:hint="cs"/>
          <w:rtl/>
        </w:rPr>
        <w:t xml:space="preserve">اگر بخواهد خلاف روند بگیرد روی پولبک ها خواهد گرفت. </w:t>
      </w:r>
    </w:p>
    <w:p w14:paraId="0239B098" w14:textId="4F2E67E0" w:rsidR="00046C53" w:rsidRDefault="00AF6B24" w:rsidP="003C513F">
      <w:pPr>
        <w:rPr>
          <w:rtl/>
        </w:rPr>
      </w:pPr>
      <w:r>
        <w:rPr>
          <w:rFonts w:hint="cs"/>
          <w:rtl/>
        </w:rPr>
        <w:t xml:space="preserve">وسط رنج یک کانال و یک ودج صعودی کشیده و روی آن شورت میگیرد. </w:t>
      </w:r>
    </w:p>
    <w:p w14:paraId="24CC7379" w14:textId="148A53B0" w:rsidR="00AF6B24" w:rsidRDefault="00DB0641" w:rsidP="003C513F">
      <w:pPr>
        <w:rPr>
          <w:rtl/>
        </w:rPr>
      </w:pPr>
      <w:r>
        <w:rPr>
          <w:rFonts w:hint="cs"/>
          <w:rtl/>
        </w:rPr>
        <w:t xml:space="preserve">کف رنج در تایم فریم های مختلف دنبال </w:t>
      </w:r>
      <w:r w:rsidR="00977E4F">
        <w:rPr>
          <w:rFonts w:hint="cs"/>
          <w:rtl/>
        </w:rPr>
        <w:t xml:space="preserve">پینبار </w:t>
      </w:r>
      <w:r>
        <w:rPr>
          <w:rFonts w:hint="cs"/>
          <w:rtl/>
        </w:rPr>
        <w:t>میگردد.</w:t>
      </w:r>
    </w:p>
    <w:p w14:paraId="0C586147" w14:textId="77777777" w:rsidR="00DB0641" w:rsidRPr="003C513F" w:rsidRDefault="00DB0641" w:rsidP="003C513F">
      <w:pPr>
        <w:rPr>
          <w:rtl/>
        </w:rPr>
      </w:pPr>
    </w:p>
    <w:p w14:paraId="19094FDB" w14:textId="77777777" w:rsidR="00833547" w:rsidRPr="00833547" w:rsidRDefault="00833547" w:rsidP="00833547">
      <w:pPr>
        <w:rPr>
          <w:rFonts w:hint="cs"/>
          <w:rtl/>
        </w:rPr>
      </w:pPr>
    </w:p>
    <w:p w14:paraId="7FA8150B" w14:textId="77777777" w:rsidR="000566AB" w:rsidRPr="000566AB" w:rsidRDefault="000566AB" w:rsidP="000566AB">
      <w:pPr>
        <w:rPr>
          <w:rFonts w:hint="cs"/>
          <w:rtl/>
        </w:rPr>
      </w:pPr>
    </w:p>
    <w:p w14:paraId="55BA8C37" w14:textId="77777777" w:rsidR="005428DE" w:rsidRPr="005428DE" w:rsidRDefault="005428DE" w:rsidP="005428DE"/>
    <w:p w14:paraId="46978157" w14:textId="77777777" w:rsidR="00C13D01" w:rsidRPr="0090772F" w:rsidRDefault="00C13D01" w:rsidP="0090772F">
      <w:pPr>
        <w:rPr>
          <w:rFonts w:hint="cs"/>
          <w:rtl/>
        </w:rPr>
      </w:pPr>
    </w:p>
    <w:p w14:paraId="0AC943EE" w14:textId="77777777" w:rsidR="00EE2542" w:rsidRPr="00EE2542" w:rsidRDefault="00EE2542" w:rsidP="00EE2542">
      <w:pPr>
        <w:rPr>
          <w:rtl/>
        </w:rPr>
      </w:pPr>
    </w:p>
    <w:p w14:paraId="574C47C3" w14:textId="77777777" w:rsidR="0095711E" w:rsidRPr="0095711E" w:rsidRDefault="0095711E" w:rsidP="0095711E">
      <w:pPr>
        <w:rPr>
          <w:rtl/>
        </w:rPr>
      </w:pPr>
    </w:p>
    <w:p w14:paraId="361D3F64" w14:textId="77777777" w:rsidR="00E31332" w:rsidRPr="00E44762" w:rsidRDefault="00E31332" w:rsidP="00E31332">
      <w:pPr>
        <w:ind w:left="360"/>
        <w:rPr>
          <w:rtl/>
        </w:rPr>
      </w:pPr>
    </w:p>
    <w:p w14:paraId="4C221C23" w14:textId="77777777" w:rsidR="00EA2371" w:rsidRDefault="00EA2371" w:rsidP="00EA2371">
      <w:pPr>
        <w:rPr>
          <w:rtl/>
        </w:rPr>
      </w:pPr>
    </w:p>
    <w:p w14:paraId="0A42AADB" w14:textId="77777777" w:rsidR="00EA2371" w:rsidRDefault="00EA2371" w:rsidP="00EA2371">
      <w:pPr>
        <w:rPr>
          <w:rtl/>
        </w:rPr>
      </w:pPr>
    </w:p>
    <w:p w14:paraId="6C33C2AB" w14:textId="77777777" w:rsidR="00EA2371" w:rsidRPr="00EA2371" w:rsidRDefault="00EA2371" w:rsidP="00EA2371">
      <w:pPr>
        <w:rPr>
          <w:rtl/>
        </w:rPr>
      </w:pPr>
    </w:p>
    <w:sectPr w:rsidR="00EA2371" w:rsidRPr="00EA2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SansWeb(FaNum) Light">
    <w:panose1 w:val="02040503050201020203"/>
    <w:charset w:val="00"/>
    <w:family w:val="roman"/>
    <w:pitch w:val="variable"/>
    <w:sig w:usb0="80002063" w:usb1="8000004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1C3"/>
    <w:multiLevelType w:val="hybridMultilevel"/>
    <w:tmpl w:val="992A8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6159B"/>
    <w:multiLevelType w:val="hybridMultilevel"/>
    <w:tmpl w:val="3886F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733FE"/>
    <w:multiLevelType w:val="hybridMultilevel"/>
    <w:tmpl w:val="A73E7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B3A67"/>
    <w:multiLevelType w:val="hybridMultilevel"/>
    <w:tmpl w:val="9802153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20E8E"/>
    <w:multiLevelType w:val="hybridMultilevel"/>
    <w:tmpl w:val="8E2A738C"/>
    <w:lvl w:ilvl="0" w:tplc="5A365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55B06"/>
    <w:multiLevelType w:val="hybridMultilevel"/>
    <w:tmpl w:val="A0205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7386B"/>
    <w:multiLevelType w:val="hybridMultilevel"/>
    <w:tmpl w:val="5406F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B1848"/>
    <w:multiLevelType w:val="hybridMultilevel"/>
    <w:tmpl w:val="76BA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B3482F"/>
    <w:multiLevelType w:val="hybridMultilevel"/>
    <w:tmpl w:val="D8863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623FE"/>
    <w:multiLevelType w:val="hybridMultilevel"/>
    <w:tmpl w:val="0072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F2AFA"/>
    <w:multiLevelType w:val="hybridMultilevel"/>
    <w:tmpl w:val="0ACE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83474D"/>
    <w:multiLevelType w:val="hybridMultilevel"/>
    <w:tmpl w:val="2D441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30EEC"/>
    <w:multiLevelType w:val="hybridMultilevel"/>
    <w:tmpl w:val="2A9C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5F173F"/>
    <w:multiLevelType w:val="hybridMultilevel"/>
    <w:tmpl w:val="9A540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567E37"/>
    <w:multiLevelType w:val="hybridMultilevel"/>
    <w:tmpl w:val="B27E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901605"/>
    <w:multiLevelType w:val="hybridMultilevel"/>
    <w:tmpl w:val="F5E05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862A30"/>
    <w:multiLevelType w:val="hybridMultilevel"/>
    <w:tmpl w:val="3CBE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3A76CC"/>
    <w:multiLevelType w:val="hybridMultilevel"/>
    <w:tmpl w:val="8F88D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EC110A"/>
    <w:multiLevelType w:val="hybridMultilevel"/>
    <w:tmpl w:val="9A7A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E1A8A"/>
    <w:multiLevelType w:val="hybridMultilevel"/>
    <w:tmpl w:val="CE58B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3049F3"/>
    <w:multiLevelType w:val="hybridMultilevel"/>
    <w:tmpl w:val="A984B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D400EE"/>
    <w:multiLevelType w:val="hybridMultilevel"/>
    <w:tmpl w:val="C32E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E15775"/>
    <w:multiLevelType w:val="hybridMultilevel"/>
    <w:tmpl w:val="F72C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452D69"/>
    <w:multiLevelType w:val="hybridMultilevel"/>
    <w:tmpl w:val="96EC5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25D33"/>
    <w:multiLevelType w:val="hybridMultilevel"/>
    <w:tmpl w:val="71BE2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DD1348"/>
    <w:multiLevelType w:val="hybridMultilevel"/>
    <w:tmpl w:val="A5C88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7A51CF"/>
    <w:multiLevelType w:val="hybridMultilevel"/>
    <w:tmpl w:val="D272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D202FD"/>
    <w:multiLevelType w:val="hybridMultilevel"/>
    <w:tmpl w:val="87AE9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750A78"/>
    <w:multiLevelType w:val="hybridMultilevel"/>
    <w:tmpl w:val="93C2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540E17"/>
    <w:multiLevelType w:val="hybridMultilevel"/>
    <w:tmpl w:val="67CA31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53437C"/>
    <w:multiLevelType w:val="hybridMultilevel"/>
    <w:tmpl w:val="683C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1E00A7"/>
    <w:multiLevelType w:val="hybridMultilevel"/>
    <w:tmpl w:val="E4483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5820DC"/>
    <w:multiLevelType w:val="hybridMultilevel"/>
    <w:tmpl w:val="C26C6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743D2D"/>
    <w:multiLevelType w:val="hybridMultilevel"/>
    <w:tmpl w:val="32E26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7A5205"/>
    <w:multiLevelType w:val="hybridMultilevel"/>
    <w:tmpl w:val="86481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A93D4A"/>
    <w:multiLevelType w:val="hybridMultilevel"/>
    <w:tmpl w:val="1E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4F72EE"/>
    <w:multiLevelType w:val="hybridMultilevel"/>
    <w:tmpl w:val="B9D0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A71A90"/>
    <w:multiLevelType w:val="hybridMultilevel"/>
    <w:tmpl w:val="77C43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DE555B"/>
    <w:multiLevelType w:val="hybridMultilevel"/>
    <w:tmpl w:val="935A4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8D7A07"/>
    <w:multiLevelType w:val="hybridMultilevel"/>
    <w:tmpl w:val="5A6E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DB0E59"/>
    <w:multiLevelType w:val="hybridMultilevel"/>
    <w:tmpl w:val="2ACC3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C60D5B"/>
    <w:multiLevelType w:val="hybridMultilevel"/>
    <w:tmpl w:val="1DC2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A95F72"/>
    <w:multiLevelType w:val="hybridMultilevel"/>
    <w:tmpl w:val="BC9C5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D64BFE"/>
    <w:multiLevelType w:val="hybridMultilevel"/>
    <w:tmpl w:val="03D0A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BAC0EAE"/>
    <w:multiLevelType w:val="hybridMultilevel"/>
    <w:tmpl w:val="9692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9443C2"/>
    <w:multiLevelType w:val="hybridMultilevel"/>
    <w:tmpl w:val="6624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077CBC"/>
    <w:multiLevelType w:val="hybridMultilevel"/>
    <w:tmpl w:val="083AFF48"/>
    <w:lvl w:ilvl="0" w:tplc="7528E5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EE7C2A"/>
    <w:multiLevelType w:val="hybridMultilevel"/>
    <w:tmpl w:val="2940F4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A067FA"/>
    <w:multiLevelType w:val="hybridMultilevel"/>
    <w:tmpl w:val="500E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2B4D1E"/>
    <w:multiLevelType w:val="hybridMultilevel"/>
    <w:tmpl w:val="5A70E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8F3E5B"/>
    <w:multiLevelType w:val="hybridMultilevel"/>
    <w:tmpl w:val="D62E5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83756B"/>
    <w:multiLevelType w:val="hybridMultilevel"/>
    <w:tmpl w:val="AF5CD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5D4B78"/>
    <w:multiLevelType w:val="hybridMultilevel"/>
    <w:tmpl w:val="89A04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777D8C"/>
    <w:multiLevelType w:val="hybridMultilevel"/>
    <w:tmpl w:val="E6C82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80545E"/>
    <w:multiLevelType w:val="hybridMultilevel"/>
    <w:tmpl w:val="D01E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E5563C"/>
    <w:multiLevelType w:val="hybridMultilevel"/>
    <w:tmpl w:val="F42CD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2B7D04"/>
    <w:multiLevelType w:val="hybridMultilevel"/>
    <w:tmpl w:val="C4B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CB7879"/>
    <w:multiLevelType w:val="hybridMultilevel"/>
    <w:tmpl w:val="316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332868"/>
    <w:multiLevelType w:val="hybridMultilevel"/>
    <w:tmpl w:val="01824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32647">
    <w:abstractNumId w:val="8"/>
  </w:num>
  <w:num w:numId="2" w16cid:durableId="307975043">
    <w:abstractNumId w:val="16"/>
  </w:num>
  <w:num w:numId="3" w16cid:durableId="141820152">
    <w:abstractNumId w:val="39"/>
  </w:num>
  <w:num w:numId="4" w16cid:durableId="208762637">
    <w:abstractNumId w:val="58"/>
  </w:num>
  <w:num w:numId="5" w16cid:durableId="1418594141">
    <w:abstractNumId w:val="29"/>
  </w:num>
  <w:num w:numId="6" w16cid:durableId="1742632019">
    <w:abstractNumId w:val="47"/>
  </w:num>
  <w:num w:numId="7" w16cid:durableId="377244208">
    <w:abstractNumId w:val="40"/>
  </w:num>
  <w:num w:numId="8" w16cid:durableId="1814172823">
    <w:abstractNumId w:val="9"/>
  </w:num>
  <w:num w:numId="9" w16cid:durableId="304087139">
    <w:abstractNumId w:val="1"/>
  </w:num>
  <w:num w:numId="10" w16cid:durableId="1755316504">
    <w:abstractNumId w:val="10"/>
  </w:num>
  <w:num w:numId="11" w16cid:durableId="1517311131">
    <w:abstractNumId w:val="54"/>
  </w:num>
  <w:num w:numId="12" w16cid:durableId="1519007581">
    <w:abstractNumId w:val="23"/>
  </w:num>
  <w:num w:numId="13" w16cid:durableId="1086271028">
    <w:abstractNumId w:val="26"/>
  </w:num>
  <w:num w:numId="14" w16cid:durableId="418720124">
    <w:abstractNumId w:val="33"/>
  </w:num>
  <w:num w:numId="15" w16cid:durableId="2109150907">
    <w:abstractNumId w:val="34"/>
  </w:num>
  <w:num w:numId="16" w16cid:durableId="1846166846">
    <w:abstractNumId w:val="13"/>
  </w:num>
  <w:num w:numId="17" w16cid:durableId="831333304">
    <w:abstractNumId w:val="3"/>
  </w:num>
  <w:num w:numId="18" w16cid:durableId="189340215">
    <w:abstractNumId w:val="56"/>
  </w:num>
  <w:num w:numId="19" w16cid:durableId="2053075072">
    <w:abstractNumId w:val="20"/>
  </w:num>
  <w:num w:numId="20" w16cid:durableId="1567955791">
    <w:abstractNumId w:val="51"/>
  </w:num>
  <w:num w:numId="21" w16cid:durableId="1966082184">
    <w:abstractNumId w:val="2"/>
  </w:num>
  <w:num w:numId="22" w16cid:durableId="736394415">
    <w:abstractNumId w:val="19"/>
  </w:num>
  <w:num w:numId="23" w16cid:durableId="2015375824">
    <w:abstractNumId w:val="31"/>
  </w:num>
  <w:num w:numId="24" w16cid:durableId="618612571">
    <w:abstractNumId w:val="27"/>
  </w:num>
  <w:num w:numId="25" w16cid:durableId="766081916">
    <w:abstractNumId w:val="14"/>
  </w:num>
  <w:num w:numId="26" w16cid:durableId="130679525">
    <w:abstractNumId w:val="24"/>
  </w:num>
  <w:num w:numId="27" w16cid:durableId="1780560115">
    <w:abstractNumId w:val="25"/>
  </w:num>
  <w:num w:numId="28" w16cid:durableId="277493293">
    <w:abstractNumId w:val="5"/>
  </w:num>
  <w:num w:numId="29" w16cid:durableId="1891649734">
    <w:abstractNumId w:val="17"/>
  </w:num>
  <w:num w:numId="30" w16cid:durableId="50539082">
    <w:abstractNumId w:val="0"/>
  </w:num>
  <w:num w:numId="31" w16cid:durableId="138814367">
    <w:abstractNumId w:val="36"/>
  </w:num>
  <w:num w:numId="32" w16cid:durableId="494300916">
    <w:abstractNumId w:val="44"/>
  </w:num>
  <w:num w:numId="33" w16cid:durableId="1806048362">
    <w:abstractNumId w:val="37"/>
  </w:num>
  <w:num w:numId="34" w16cid:durableId="972519391">
    <w:abstractNumId w:val="53"/>
  </w:num>
  <w:num w:numId="35" w16cid:durableId="1688024100">
    <w:abstractNumId w:val="12"/>
  </w:num>
  <w:num w:numId="36" w16cid:durableId="888030523">
    <w:abstractNumId w:val="15"/>
  </w:num>
  <w:num w:numId="37" w16cid:durableId="727266487">
    <w:abstractNumId w:val="57"/>
  </w:num>
  <w:num w:numId="38" w16cid:durableId="2131511301">
    <w:abstractNumId w:val="30"/>
  </w:num>
  <w:num w:numId="39" w16cid:durableId="901872144">
    <w:abstractNumId w:val="11"/>
  </w:num>
  <w:num w:numId="40" w16cid:durableId="387998672">
    <w:abstractNumId w:val="49"/>
  </w:num>
  <w:num w:numId="41" w16cid:durableId="1190945432">
    <w:abstractNumId w:val="28"/>
  </w:num>
  <w:num w:numId="42" w16cid:durableId="1520847665">
    <w:abstractNumId w:val="48"/>
  </w:num>
  <w:num w:numId="43" w16cid:durableId="243804714">
    <w:abstractNumId w:val="42"/>
  </w:num>
  <w:num w:numId="44" w16cid:durableId="30493558">
    <w:abstractNumId w:val="35"/>
  </w:num>
  <w:num w:numId="45" w16cid:durableId="3871805">
    <w:abstractNumId w:val="6"/>
  </w:num>
  <w:num w:numId="46" w16cid:durableId="443576188">
    <w:abstractNumId w:val="22"/>
  </w:num>
  <w:num w:numId="47" w16cid:durableId="1297644404">
    <w:abstractNumId w:val="55"/>
  </w:num>
  <w:num w:numId="48" w16cid:durableId="1310816943">
    <w:abstractNumId w:val="43"/>
  </w:num>
  <w:num w:numId="49" w16cid:durableId="1964920595">
    <w:abstractNumId w:val="41"/>
  </w:num>
  <w:num w:numId="50" w16cid:durableId="1790007624">
    <w:abstractNumId w:val="50"/>
  </w:num>
  <w:num w:numId="51" w16cid:durableId="1661301604">
    <w:abstractNumId w:val="7"/>
  </w:num>
  <w:num w:numId="52" w16cid:durableId="2066098090">
    <w:abstractNumId w:val="52"/>
  </w:num>
  <w:num w:numId="53" w16cid:durableId="2069958757">
    <w:abstractNumId w:val="18"/>
  </w:num>
  <w:num w:numId="54" w16cid:durableId="128279223">
    <w:abstractNumId w:val="38"/>
  </w:num>
  <w:num w:numId="55" w16cid:durableId="249047650">
    <w:abstractNumId w:val="21"/>
  </w:num>
  <w:num w:numId="56" w16cid:durableId="577517993">
    <w:abstractNumId w:val="32"/>
  </w:num>
  <w:num w:numId="57" w16cid:durableId="1020861919">
    <w:abstractNumId w:val="4"/>
  </w:num>
  <w:num w:numId="58" w16cid:durableId="123743349">
    <w:abstractNumId w:val="46"/>
  </w:num>
  <w:num w:numId="59" w16cid:durableId="1333993542">
    <w:abstractNumId w:val="4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59"/>
    <w:rsid w:val="000017D1"/>
    <w:rsid w:val="000116B4"/>
    <w:rsid w:val="000119FB"/>
    <w:rsid w:val="00013D94"/>
    <w:rsid w:val="000241E8"/>
    <w:rsid w:val="000274E2"/>
    <w:rsid w:val="000313F0"/>
    <w:rsid w:val="00035F28"/>
    <w:rsid w:val="00037FE5"/>
    <w:rsid w:val="00040CF8"/>
    <w:rsid w:val="0004342A"/>
    <w:rsid w:val="00043A43"/>
    <w:rsid w:val="00046C53"/>
    <w:rsid w:val="000566AB"/>
    <w:rsid w:val="00060E1B"/>
    <w:rsid w:val="00062E4A"/>
    <w:rsid w:val="00071E16"/>
    <w:rsid w:val="000778B6"/>
    <w:rsid w:val="00084673"/>
    <w:rsid w:val="00085A69"/>
    <w:rsid w:val="00087303"/>
    <w:rsid w:val="00091F6F"/>
    <w:rsid w:val="00092A4E"/>
    <w:rsid w:val="0009594A"/>
    <w:rsid w:val="000A0261"/>
    <w:rsid w:val="000A3349"/>
    <w:rsid w:val="000B0624"/>
    <w:rsid w:val="000B1BD0"/>
    <w:rsid w:val="000B21DE"/>
    <w:rsid w:val="000C3A66"/>
    <w:rsid w:val="000D5C67"/>
    <w:rsid w:val="000D7333"/>
    <w:rsid w:val="000F6A6A"/>
    <w:rsid w:val="00113858"/>
    <w:rsid w:val="0011636C"/>
    <w:rsid w:val="00116F3C"/>
    <w:rsid w:val="0012208B"/>
    <w:rsid w:val="00124C4F"/>
    <w:rsid w:val="001271DE"/>
    <w:rsid w:val="0013237C"/>
    <w:rsid w:val="00135000"/>
    <w:rsid w:val="00136989"/>
    <w:rsid w:val="00141F19"/>
    <w:rsid w:val="00143425"/>
    <w:rsid w:val="00143810"/>
    <w:rsid w:val="00147B70"/>
    <w:rsid w:val="00150C38"/>
    <w:rsid w:val="00160544"/>
    <w:rsid w:val="00175E7A"/>
    <w:rsid w:val="00182199"/>
    <w:rsid w:val="00184F0C"/>
    <w:rsid w:val="00186FE3"/>
    <w:rsid w:val="00195013"/>
    <w:rsid w:val="001A3B4F"/>
    <w:rsid w:val="001B488F"/>
    <w:rsid w:val="001C1D86"/>
    <w:rsid w:val="001C46C8"/>
    <w:rsid w:val="001D145A"/>
    <w:rsid w:val="001D5BAC"/>
    <w:rsid w:val="001F481F"/>
    <w:rsid w:val="002150A9"/>
    <w:rsid w:val="002164AB"/>
    <w:rsid w:val="00221052"/>
    <w:rsid w:val="00222DB4"/>
    <w:rsid w:val="0022553C"/>
    <w:rsid w:val="00227D06"/>
    <w:rsid w:val="0023111E"/>
    <w:rsid w:val="00236321"/>
    <w:rsid w:val="00236443"/>
    <w:rsid w:val="002374D7"/>
    <w:rsid w:val="00240418"/>
    <w:rsid w:val="00242063"/>
    <w:rsid w:val="002462AE"/>
    <w:rsid w:val="00253D57"/>
    <w:rsid w:val="002541F8"/>
    <w:rsid w:val="002557CC"/>
    <w:rsid w:val="0025756D"/>
    <w:rsid w:val="00265D14"/>
    <w:rsid w:val="00265DB8"/>
    <w:rsid w:val="0026679A"/>
    <w:rsid w:val="0027051C"/>
    <w:rsid w:val="00270576"/>
    <w:rsid w:val="0027487F"/>
    <w:rsid w:val="00282C76"/>
    <w:rsid w:val="002850A0"/>
    <w:rsid w:val="00287025"/>
    <w:rsid w:val="00290C3A"/>
    <w:rsid w:val="0029206C"/>
    <w:rsid w:val="002A1396"/>
    <w:rsid w:val="002D0119"/>
    <w:rsid w:val="002D746A"/>
    <w:rsid w:val="002E1861"/>
    <w:rsid w:val="002E342E"/>
    <w:rsid w:val="002E684C"/>
    <w:rsid w:val="002F3309"/>
    <w:rsid w:val="002F7705"/>
    <w:rsid w:val="002F7FA8"/>
    <w:rsid w:val="00303AAF"/>
    <w:rsid w:val="00305608"/>
    <w:rsid w:val="00307473"/>
    <w:rsid w:val="0031574B"/>
    <w:rsid w:val="0031718D"/>
    <w:rsid w:val="00321E59"/>
    <w:rsid w:val="003345CE"/>
    <w:rsid w:val="00342B54"/>
    <w:rsid w:val="00350B0C"/>
    <w:rsid w:val="00351B12"/>
    <w:rsid w:val="00353DDB"/>
    <w:rsid w:val="003562CD"/>
    <w:rsid w:val="003600C4"/>
    <w:rsid w:val="00360552"/>
    <w:rsid w:val="00365924"/>
    <w:rsid w:val="00371792"/>
    <w:rsid w:val="003725F8"/>
    <w:rsid w:val="00376378"/>
    <w:rsid w:val="0037688E"/>
    <w:rsid w:val="00382552"/>
    <w:rsid w:val="003854E7"/>
    <w:rsid w:val="00394544"/>
    <w:rsid w:val="003B4011"/>
    <w:rsid w:val="003C23E3"/>
    <w:rsid w:val="003C3BA7"/>
    <w:rsid w:val="003C513F"/>
    <w:rsid w:val="003E7776"/>
    <w:rsid w:val="003F4466"/>
    <w:rsid w:val="00402985"/>
    <w:rsid w:val="0041008B"/>
    <w:rsid w:val="00412652"/>
    <w:rsid w:val="00413035"/>
    <w:rsid w:val="004156A0"/>
    <w:rsid w:val="00415AA5"/>
    <w:rsid w:val="00415CE3"/>
    <w:rsid w:val="004166BD"/>
    <w:rsid w:val="00430B95"/>
    <w:rsid w:val="00441DF4"/>
    <w:rsid w:val="00443EB6"/>
    <w:rsid w:val="00446BEB"/>
    <w:rsid w:val="0045577A"/>
    <w:rsid w:val="00456D23"/>
    <w:rsid w:val="004573DE"/>
    <w:rsid w:val="004660BD"/>
    <w:rsid w:val="0047000E"/>
    <w:rsid w:val="00470C93"/>
    <w:rsid w:val="004711F6"/>
    <w:rsid w:val="004733A8"/>
    <w:rsid w:val="0047433F"/>
    <w:rsid w:val="0047588A"/>
    <w:rsid w:val="00481F7F"/>
    <w:rsid w:val="0048488D"/>
    <w:rsid w:val="00490F13"/>
    <w:rsid w:val="00492212"/>
    <w:rsid w:val="004925D7"/>
    <w:rsid w:val="00492894"/>
    <w:rsid w:val="004972F7"/>
    <w:rsid w:val="004A3589"/>
    <w:rsid w:val="004B13C8"/>
    <w:rsid w:val="004B633E"/>
    <w:rsid w:val="004C0BB7"/>
    <w:rsid w:val="004C6707"/>
    <w:rsid w:val="004D618A"/>
    <w:rsid w:val="004D698D"/>
    <w:rsid w:val="004E5D6F"/>
    <w:rsid w:val="004F4886"/>
    <w:rsid w:val="00526321"/>
    <w:rsid w:val="00536686"/>
    <w:rsid w:val="005403D7"/>
    <w:rsid w:val="005411AC"/>
    <w:rsid w:val="005413A9"/>
    <w:rsid w:val="005428DE"/>
    <w:rsid w:val="00543AED"/>
    <w:rsid w:val="005446F1"/>
    <w:rsid w:val="005513A6"/>
    <w:rsid w:val="005517BA"/>
    <w:rsid w:val="00552143"/>
    <w:rsid w:val="00553D43"/>
    <w:rsid w:val="00554873"/>
    <w:rsid w:val="00556755"/>
    <w:rsid w:val="00562C3A"/>
    <w:rsid w:val="00564FB8"/>
    <w:rsid w:val="00573EFB"/>
    <w:rsid w:val="005742B8"/>
    <w:rsid w:val="00577842"/>
    <w:rsid w:val="005831C8"/>
    <w:rsid w:val="00590AA6"/>
    <w:rsid w:val="00591851"/>
    <w:rsid w:val="005953FA"/>
    <w:rsid w:val="00596D32"/>
    <w:rsid w:val="005A0204"/>
    <w:rsid w:val="005A1134"/>
    <w:rsid w:val="005A2307"/>
    <w:rsid w:val="005A2A3D"/>
    <w:rsid w:val="005A4E79"/>
    <w:rsid w:val="005A70A5"/>
    <w:rsid w:val="005C1C38"/>
    <w:rsid w:val="005C1CC2"/>
    <w:rsid w:val="005C2678"/>
    <w:rsid w:val="005C65C3"/>
    <w:rsid w:val="005C72AB"/>
    <w:rsid w:val="005D6032"/>
    <w:rsid w:val="005E52C7"/>
    <w:rsid w:val="005E6573"/>
    <w:rsid w:val="005E72D5"/>
    <w:rsid w:val="005F149C"/>
    <w:rsid w:val="00615E54"/>
    <w:rsid w:val="00621A45"/>
    <w:rsid w:val="00625C51"/>
    <w:rsid w:val="0062757E"/>
    <w:rsid w:val="006408CF"/>
    <w:rsid w:val="006418D2"/>
    <w:rsid w:val="00642A41"/>
    <w:rsid w:val="006446A3"/>
    <w:rsid w:val="006476E3"/>
    <w:rsid w:val="00647B5B"/>
    <w:rsid w:val="00651A3D"/>
    <w:rsid w:val="00652F47"/>
    <w:rsid w:val="00656647"/>
    <w:rsid w:val="006664C9"/>
    <w:rsid w:val="00667689"/>
    <w:rsid w:val="00670031"/>
    <w:rsid w:val="00674386"/>
    <w:rsid w:val="00675938"/>
    <w:rsid w:val="0068716D"/>
    <w:rsid w:val="0069023D"/>
    <w:rsid w:val="00695EFE"/>
    <w:rsid w:val="006C200B"/>
    <w:rsid w:val="006C2CB2"/>
    <w:rsid w:val="006C2F82"/>
    <w:rsid w:val="006C5785"/>
    <w:rsid w:val="006D037C"/>
    <w:rsid w:val="006E280A"/>
    <w:rsid w:val="006E7781"/>
    <w:rsid w:val="006F19B9"/>
    <w:rsid w:val="0070068D"/>
    <w:rsid w:val="007026DE"/>
    <w:rsid w:val="0071524B"/>
    <w:rsid w:val="007210FD"/>
    <w:rsid w:val="0072408A"/>
    <w:rsid w:val="00724952"/>
    <w:rsid w:val="0072740F"/>
    <w:rsid w:val="00732A71"/>
    <w:rsid w:val="00746F74"/>
    <w:rsid w:val="007473FA"/>
    <w:rsid w:val="007606E0"/>
    <w:rsid w:val="00760DC4"/>
    <w:rsid w:val="00762030"/>
    <w:rsid w:val="00765C25"/>
    <w:rsid w:val="007701F8"/>
    <w:rsid w:val="0077327B"/>
    <w:rsid w:val="00775942"/>
    <w:rsid w:val="007807A2"/>
    <w:rsid w:val="00782A5E"/>
    <w:rsid w:val="00785A47"/>
    <w:rsid w:val="0079170D"/>
    <w:rsid w:val="00794A90"/>
    <w:rsid w:val="007A1DBB"/>
    <w:rsid w:val="007B0C2B"/>
    <w:rsid w:val="007B2733"/>
    <w:rsid w:val="007B438B"/>
    <w:rsid w:val="007B56FB"/>
    <w:rsid w:val="007B74D8"/>
    <w:rsid w:val="007C4830"/>
    <w:rsid w:val="007C6AB3"/>
    <w:rsid w:val="007D2784"/>
    <w:rsid w:val="007D2A24"/>
    <w:rsid w:val="007E146E"/>
    <w:rsid w:val="007E2A0A"/>
    <w:rsid w:val="007E3454"/>
    <w:rsid w:val="007E475A"/>
    <w:rsid w:val="007F08A2"/>
    <w:rsid w:val="007F0C89"/>
    <w:rsid w:val="008038F5"/>
    <w:rsid w:val="008057B1"/>
    <w:rsid w:val="008058D9"/>
    <w:rsid w:val="00805BC5"/>
    <w:rsid w:val="00807E75"/>
    <w:rsid w:val="00810A85"/>
    <w:rsid w:val="008208C3"/>
    <w:rsid w:val="00820E08"/>
    <w:rsid w:val="00833547"/>
    <w:rsid w:val="0083587D"/>
    <w:rsid w:val="008407BE"/>
    <w:rsid w:val="00840930"/>
    <w:rsid w:val="00840D37"/>
    <w:rsid w:val="0084704C"/>
    <w:rsid w:val="00850703"/>
    <w:rsid w:val="00851249"/>
    <w:rsid w:val="00852E4A"/>
    <w:rsid w:val="008621F0"/>
    <w:rsid w:val="00864BBF"/>
    <w:rsid w:val="00865BC0"/>
    <w:rsid w:val="00865F84"/>
    <w:rsid w:val="00866787"/>
    <w:rsid w:val="00871910"/>
    <w:rsid w:val="00884FFA"/>
    <w:rsid w:val="008A1BC9"/>
    <w:rsid w:val="008A2127"/>
    <w:rsid w:val="008A4429"/>
    <w:rsid w:val="008B0151"/>
    <w:rsid w:val="008C57D8"/>
    <w:rsid w:val="008C7FF7"/>
    <w:rsid w:val="008D44E1"/>
    <w:rsid w:val="008E03CF"/>
    <w:rsid w:val="008E2A5D"/>
    <w:rsid w:val="008E7FE6"/>
    <w:rsid w:val="008F746F"/>
    <w:rsid w:val="0090772F"/>
    <w:rsid w:val="00907A99"/>
    <w:rsid w:val="00907CF9"/>
    <w:rsid w:val="00927B4B"/>
    <w:rsid w:val="009300CC"/>
    <w:rsid w:val="00930AFC"/>
    <w:rsid w:val="00933445"/>
    <w:rsid w:val="00935222"/>
    <w:rsid w:val="00941FE1"/>
    <w:rsid w:val="0095329C"/>
    <w:rsid w:val="009545DA"/>
    <w:rsid w:val="00956053"/>
    <w:rsid w:val="0095711E"/>
    <w:rsid w:val="009618C9"/>
    <w:rsid w:val="00964EB8"/>
    <w:rsid w:val="00977E4F"/>
    <w:rsid w:val="00983873"/>
    <w:rsid w:val="00985F64"/>
    <w:rsid w:val="009918AC"/>
    <w:rsid w:val="009961AA"/>
    <w:rsid w:val="009A0895"/>
    <w:rsid w:val="009A13D0"/>
    <w:rsid w:val="009A2368"/>
    <w:rsid w:val="009B057A"/>
    <w:rsid w:val="009B3B53"/>
    <w:rsid w:val="009B4F31"/>
    <w:rsid w:val="009B5E50"/>
    <w:rsid w:val="009C47E3"/>
    <w:rsid w:val="009C560B"/>
    <w:rsid w:val="009D4575"/>
    <w:rsid w:val="009D49DB"/>
    <w:rsid w:val="009F1F41"/>
    <w:rsid w:val="009F4FD8"/>
    <w:rsid w:val="00A0116A"/>
    <w:rsid w:val="00A012BA"/>
    <w:rsid w:val="00A028DE"/>
    <w:rsid w:val="00A04743"/>
    <w:rsid w:val="00A053A7"/>
    <w:rsid w:val="00A108A4"/>
    <w:rsid w:val="00A14256"/>
    <w:rsid w:val="00A15CB6"/>
    <w:rsid w:val="00A173F0"/>
    <w:rsid w:val="00A21233"/>
    <w:rsid w:val="00A217B9"/>
    <w:rsid w:val="00A31437"/>
    <w:rsid w:val="00A36F47"/>
    <w:rsid w:val="00A37F43"/>
    <w:rsid w:val="00A405C0"/>
    <w:rsid w:val="00A421D1"/>
    <w:rsid w:val="00A46130"/>
    <w:rsid w:val="00A4666E"/>
    <w:rsid w:val="00A47293"/>
    <w:rsid w:val="00A522E2"/>
    <w:rsid w:val="00A57FC6"/>
    <w:rsid w:val="00A62185"/>
    <w:rsid w:val="00A65E8C"/>
    <w:rsid w:val="00A66430"/>
    <w:rsid w:val="00A734B7"/>
    <w:rsid w:val="00A83375"/>
    <w:rsid w:val="00A91D50"/>
    <w:rsid w:val="00A93EC8"/>
    <w:rsid w:val="00A970AD"/>
    <w:rsid w:val="00A97F15"/>
    <w:rsid w:val="00AA1C53"/>
    <w:rsid w:val="00AA3E3C"/>
    <w:rsid w:val="00AB149F"/>
    <w:rsid w:val="00AB47BD"/>
    <w:rsid w:val="00AC1177"/>
    <w:rsid w:val="00AC41C9"/>
    <w:rsid w:val="00AD1B87"/>
    <w:rsid w:val="00AD69BE"/>
    <w:rsid w:val="00AE3BBC"/>
    <w:rsid w:val="00AE3E8B"/>
    <w:rsid w:val="00AE4241"/>
    <w:rsid w:val="00AE5ACC"/>
    <w:rsid w:val="00AF35A8"/>
    <w:rsid w:val="00AF462E"/>
    <w:rsid w:val="00AF6B24"/>
    <w:rsid w:val="00AF7B82"/>
    <w:rsid w:val="00B02432"/>
    <w:rsid w:val="00B1359D"/>
    <w:rsid w:val="00B300D6"/>
    <w:rsid w:val="00B3611A"/>
    <w:rsid w:val="00B37729"/>
    <w:rsid w:val="00B5347B"/>
    <w:rsid w:val="00B64FCC"/>
    <w:rsid w:val="00B65AF6"/>
    <w:rsid w:val="00B7010C"/>
    <w:rsid w:val="00B70814"/>
    <w:rsid w:val="00B768C7"/>
    <w:rsid w:val="00B778A2"/>
    <w:rsid w:val="00B82311"/>
    <w:rsid w:val="00B83379"/>
    <w:rsid w:val="00B8402D"/>
    <w:rsid w:val="00B90D03"/>
    <w:rsid w:val="00B90D82"/>
    <w:rsid w:val="00B92FF5"/>
    <w:rsid w:val="00BB1CB0"/>
    <w:rsid w:val="00BB6EA0"/>
    <w:rsid w:val="00BD0D0D"/>
    <w:rsid w:val="00BE468B"/>
    <w:rsid w:val="00BE7B1B"/>
    <w:rsid w:val="00BF1DD1"/>
    <w:rsid w:val="00BF33AB"/>
    <w:rsid w:val="00BF4167"/>
    <w:rsid w:val="00BF4F7E"/>
    <w:rsid w:val="00C002C8"/>
    <w:rsid w:val="00C06E7E"/>
    <w:rsid w:val="00C13D01"/>
    <w:rsid w:val="00C15951"/>
    <w:rsid w:val="00C16EA4"/>
    <w:rsid w:val="00C2556B"/>
    <w:rsid w:val="00C33880"/>
    <w:rsid w:val="00C40A4D"/>
    <w:rsid w:val="00C50CB1"/>
    <w:rsid w:val="00C60296"/>
    <w:rsid w:val="00C637DB"/>
    <w:rsid w:val="00C64A4B"/>
    <w:rsid w:val="00C73842"/>
    <w:rsid w:val="00C75D51"/>
    <w:rsid w:val="00C82D22"/>
    <w:rsid w:val="00C85602"/>
    <w:rsid w:val="00C85F35"/>
    <w:rsid w:val="00C8691A"/>
    <w:rsid w:val="00C91660"/>
    <w:rsid w:val="00C91CF6"/>
    <w:rsid w:val="00CA361C"/>
    <w:rsid w:val="00CA4023"/>
    <w:rsid w:val="00CA52B3"/>
    <w:rsid w:val="00CA5F6F"/>
    <w:rsid w:val="00CB03BA"/>
    <w:rsid w:val="00CB6E01"/>
    <w:rsid w:val="00CD7982"/>
    <w:rsid w:val="00CE2BD1"/>
    <w:rsid w:val="00CE6193"/>
    <w:rsid w:val="00CF4360"/>
    <w:rsid w:val="00CF61E8"/>
    <w:rsid w:val="00CF6EE7"/>
    <w:rsid w:val="00D0434E"/>
    <w:rsid w:val="00D0581E"/>
    <w:rsid w:val="00D14EE5"/>
    <w:rsid w:val="00D2173D"/>
    <w:rsid w:val="00D22FE5"/>
    <w:rsid w:val="00D234B9"/>
    <w:rsid w:val="00D2639A"/>
    <w:rsid w:val="00D309F9"/>
    <w:rsid w:val="00D3223F"/>
    <w:rsid w:val="00D65A2E"/>
    <w:rsid w:val="00D71784"/>
    <w:rsid w:val="00D76E55"/>
    <w:rsid w:val="00D83011"/>
    <w:rsid w:val="00D84CD2"/>
    <w:rsid w:val="00D8626E"/>
    <w:rsid w:val="00DA172A"/>
    <w:rsid w:val="00DA403D"/>
    <w:rsid w:val="00DA4D65"/>
    <w:rsid w:val="00DB0403"/>
    <w:rsid w:val="00DB0641"/>
    <w:rsid w:val="00DB4102"/>
    <w:rsid w:val="00DC3B48"/>
    <w:rsid w:val="00DC78D2"/>
    <w:rsid w:val="00DD063B"/>
    <w:rsid w:val="00DD10B3"/>
    <w:rsid w:val="00DD317B"/>
    <w:rsid w:val="00DD59C0"/>
    <w:rsid w:val="00DF1A19"/>
    <w:rsid w:val="00DF2678"/>
    <w:rsid w:val="00DF39ED"/>
    <w:rsid w:val="00E1114B"/>
    <w:rsid w:val="00E16820"/>
    <w:rsid w:val="00E3078D"/>
    <w:rsid w:val="00E31332"/>
    <w:rsid w:val="00E335AD"/>
    <w:rsid w:val="00E34100"/>
    <w:rsid w:val="00E44762"/>
    <w:rsid w:val="00E4541F"/>
    <w:rsid w:val="00E5235B"/>
    <w:rsid w:val="00E5378D"/>
    <w:rsid w:val="00E54C16"/>
    <w:rsid w:val="00E56656"/>
    <w:rsid w:val="00E65C7C"/>
    <w:rsid w:val="00E66E89"/>
    <w:rsid w:val="00E71910"/>
    <w:rsid w:val="00E731FF"/>
    <w:rsid w:val="00E74B6B"/>
    <w:rsid w:val="00E7644E"/>
    <w:rsid w:val="00E81C37"/>
    <w:rsid w:val="00E84A6C"/>
    <w:rsid w:val="00E94FFF"/>
    <w:rsid w:val="00E95728"/>
    <w:rsid w:val="00E97AB4"/>
    <w:rsid w:val="00EA2371"/>
    <w:rsid w:val="00EA30E3"/>
    <w:rsid w:val="00EA335E"/>
    <w:rsid w:val="00EB08EB"/>
    <w:rsid w:val="00EB2CC3"/>
    <w:rsid w:val="00EC6A33"/>
    <w:rsid w:val="00EC6BA3"/>
    <w:rsid w:val="00EC76B0"/>
    <w:rsid w:val="00ED5A39"/>
    <w:rsid w:val="00EE08CD"/>
    <w:rsid w:val="00EE12CD"/>
    <w:rsid w:val="00EE2542"/>
    <w:rsid w:val="00EE35DE"/>
    <w:rsid w:val="00EE38FF"/>
    <w:rsid w:val="00EE5714"/>
    <w:rsid w:val="00EF3C73"/>
    <w:rsid w:val="00EF4409"/>
    <w:rsid w:val="00F15924"/>
    <w:rsid w:val="00F16880"/>
    <w:rsid w:val="00F2592D"/>
    <w:rsid w:val="00F3076E"/>
    <w:rsid w:val="00F3157C"/>
    <w:rsid w:val="00F3516B"/>
    <w:rsid w:val="00F3631D"/>
    <w:rsid w:val="00F36676"/>
    <w:rsid w:val="00F42CED"/>
    <w:rsid w:val="00F44ACC"/>
    <w:rsid w:val="00F45D69"/>
    <w:rsid w:val="00F50B61"/>
    <w:rsid w:val="00F53723"/>
    <w:rsid w:val="00F54226"/>
    <w:rsid w:val="00F569C1"/>
    <w:rsid w:val="00F6042C"/>
    <w:rsid w:val="00F60D9D"/>
    <w:rsid w:val="00F638B6"/>
    <w:rsid w:val="00F660E5"/>
    <w:rsid w:val="00F67322"/>
    <w:rsid w:val="00F70FF3"/>
    <w:rsid w:val="00F83FD2"/>
    <w:rsid w:val="00F84FE0"/>
    <w:rsid w:val="00F856C2"/>
    <w:rsid w:val="00F857FB"/>
    <w:rsid w:val="00F8603F"/>
    <w:rsid w:val="00F91152"/>
    <w:rsid w:val="00F9176B"/>
    <w:rsid w:val="00F95651"/>
    <w:rsid w:val="00FA026D"/>
    <w:rsid w:val="00FA11BB"/>
    <w:rsid w:val="00FA42FB"/>
    <w:rsid w:val="00FA7764"/>
    <w:rsid w:val="00FB5510"/>
    <w:rsid w:val="00FB6E0C"/>
    <w:rsid w:val="00FC00BD"/>
    <w:rsid w:val="00FD0D47"/>
    <w:rsid w:val="00FD0E20"/>
    <w:rsid w:val="00FD164F"/>
    <w:rsid w:val="00FD1D6A"/>
    <w:rsid w:val="00FD7687"/>
    <w:rsid w:val="00FD7CF1"/>
    <w:rsid w:val="00FE2FF7"/>
    <w:rsid w:val="00FE58A1"/>
    <w:rsid w:val="00FF7A6B"/>
    <w:rsid w:val="00FF7B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B588"/>
  <w15:chartTrackingRefBased/>
  <w15:docId w15:val="{9FB19697-2EB3-4E2D-9E41-10556458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26D"/>
    <w:pPr>
      <w:bidi/>
    </w:pPr>
    <w:rPr>
      <w:rFonts w:ascii="IRANSansWeb(FaNum) Light" w:hAnsi="IRANSansWeb(FaNum) Light" w:cs="IRANSansWeb(FaNum) Light"/>
      <w:sz w:val="28"/>
      <w:szCs w:val="28"/>
      <w:lang w:bidi="fa-IR"/>
    </w:rPr>
  </w:style>
  <w:style w:type="paragraph" w:styleId="Heading1">
    <w:name w:val="heading 1"/>
    <w:basedOn w:val="Normal"/>
    <w:next w:val="Normal"/>
    <w:link w:val="Heading1Char"/>
    <w:uiPriority w:val="9"/>
    <w:qFormat/>
    <w:rsid w:val="00FA026D"/>
    <w:pPr>
      <w:outlineLvl w:val="0"/>
    </w:pPr>
    <w:rPr>
      <w:sz w:val="40"/>
      <w:szCs w:val="40"/>
    </w:rPr>
  </w:style>
  <w:style w:type="paragraph" w:styleId="Heading2">
    <w:name w:val="heading 2"/>
    <w:basedOn w:val="Heading1"/>
    <w:next w:val="Normal"/>
    <w:link w:val="Heading2Char"/>
    <w:uiPriority w:val="9"/>
    <w:unhideWhenUsed/>
    <w:qFormat/>
    <w:rsid w:val="00FA026D"/>
    <w:pPr>
      <w:outlineLvl w:val="1"/>
    </w:pPr>
    <w:rPr>
      <w:sz w:val="36"/>
      <w:szCs w:val="36"/>
    </w:rPr>
  </w:style>
  <w:style w:type="paragraph" w:styleId="Heading3">
    <w:name w:val="heading 3"/>
    <w:basedOn w:val="Heading2"/>
    <w:next w:val="Normal"/>
    <w:link w:val="Heading3Char"/>
    <w:uiPriority w:val="9"/>
    <w:unhideWhenUsed/>
    <w:qFormat/>
    <w:rsid w:val="00FA026D"/>
    <w:pPr>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6D"/>
    <w:rPr>
      <w:rFonts w:ascii="IRANSansWeb(FaNum) Light" w:hAnsi="IRANSansWeb(FaNum) Light" w:cs="IRANSansWeb(FaNum) Light"/>
      <w:sz w:val="40"/>
      <w:szCs w:val="40"/>
      <w:lang w:bidi="fa-IR"/>
    </w:rPr>
  </w:style>
  <w:style w:type="character" w:customStyle="1" w:styleId="Heading2Char">
    <w:name w:val="Heading 2 Char"/>
    <w:basedOn w:val="DefaultParagraphFont"/>
    <w:link w:val="Heading2"/>
    <w:uiPriority w:val="9"/>
    <w:rsid w:val="00FA026D"/>
    <w:rPr>
      <w:rFonts w:ascii="IRANSansWeb(FaNum) Light" w:hAnsi="IRANSansWeb(FaNum) Light" w:cs="IRANSansWeb(FaNum) Light"/>
      <w:sz w:val="36"/>
      <w:szCs w:val="36"/>
      <w:lang w:bidi="fa-IR"/>
    </w:rPr>
  </w:style>
  <w:style w:type="character" w:customStyle="1" w:styleId="Heading3Char">
    <w:name w:val="Heading 3 Char"/>
    <w:basedOn w:val="DefaultParagraphFont"/>
    <w:link w:val="Heading3"/>
    <w:uiPriority w:val="9"/>
    <w:rsid w:val="00FA026D"/>
    <w:rPr>
      <w:rFonts w:ascii="IRANSansWeb(FaNum) Light" w:hAnsi="IRANSansWeb(FaNum) Light" w:cs="IRANSansWeb(FaNum) Light"/>
      <w:sz w:val="32"/>
      <w:szCs w:val="32"/>
      <w:lang w:bidi="fa-IR"/>
    </w:rPr>
  </w:style>
  <w:style w:type="paragraph" w:styleId="ListParagraph">
    <w:name w:val="List Paragraph"/>
    <w:basedOn w:val="Normal"/>
    <w:uiPriority w:val="34"/>
    <w:qFormat/>
    <w:rsid w:val="000D7333"/>
    <w:pPr>
      <w:ind w:left="720"/>
      <w:contextualSpacing/>
    </w:pPr>
  </w:style>
  <w:style w:type="paragraph" w:styleId="NoSpacing">
    <w:name w:val="No Spacing"/>
    <w:uiPriority w:val="1"/>
    <w:qFormat/>
    <w:rsid w:val="00F9176B"/>
    <w:pPr>
      <w:bidi/>
      <w:spacing w:after="0" w:line="240" w:lineRule="auto"/>
    </w:pPr>
    <w:rPr>
      <w:rFonts w:ascii="IRANSansWeb(FaNum) Light" w:hAnsi="IRANSansWeb(FaNum) Light" w:cs="IRANSansWeb(FaNum) Light"/>
      <w:sz w:val="28"/>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l\Documents\Custom%20Office%20Templates\book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books.dotx</Template>
  <TotalTime>3340</TotalTime>
  <Pages>53</Pages>
  <Words>8642</Words>
  <Characters>49266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sambal</dc:creator>
  <cp:keywords/>
  <dc:description/>
  <cp:lastModifiedBy>sam bal</cp:lastModifiedBy>
  <cp:revision>494</cp:revision>
  <dcterms:created xsi:type="dcterms:W3CDTF">2023-12-03T05:55:00Z</dcterms:created>
  <dcterms:modified xsi:type="dcterms:W3CDTF">2024-02-06T17:08:00Z</dcterms:modified>
</cp:coreProperties>
</file>