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A026D" w:rsidRDefault="00940216" w:rsidP="00940216">
      <w:pPr>
        <w:pStyle w:val="Heading1"/>
      </w:pPr>
      <w:r>
        <w:rPr>
          <w:rFonts w:hint="cs"/>
          <w:rtl/>
        </w:rPr>
        <w:t>آمواج الیوت</w:t>
      </w:r>
    </w:p>
    <w:p w:rsidR="007B385F" w:rsidRDefault="007B385F" w:rsidP="007B385F">
      <w:pPr>
        <w:rPr>
          <w:rtl/>
        </w:rPr>
      </w:pPr>
      <w:r>
        <w:rPr>
          <w:rFonts w:hint="cs"/>
          <w:rtl/>
        </w:rPr>
        <w:t xml:space="preserve">نکته در روند صعودی با </w:t>
      </w:r>
      <w:r>
        <w:t>Fibo extention</w:t>
      </w:r>
      <w:r>
        <w:rPr>
          <w:rFonts w:hint="cs"/>
          <w:rtl/>
        </w:rPr>
        <w:t xml:space="preserve"> از ابتدا تا اولین دره یک فیبو رسم کنید و نقطه 1.61</w:t>
      </w:r>
      <w:r>
        <w:t xml:space="preserve">  </w:t>
      </w:r>
      <w:r>
        <w:rPr>
          <w:rFonts w:hint="cs"/>
          <w:rtl/>
        </w:rPr>
        <w:t xml:space="preserve"> تی پی الیوت شماره 3 و نقطه 2.61</w:t>
      </w:r>
      <w:r>
        <w:t xml:space="preserve"> </w:t>
      </w:r>
      <w:r>
        <w:rPr>
          <w:rFonts w:hint="cs"/>
          <w:rtl/>
        </w:rPr>
        <w:t xml:space="preserve"> تی پی الیوت 5 است. </w:t>
      </w:r>
    </w:p>
    <w:p w:rsidR="00E01E76" w:rsidRDefault="00E01E76" w:rsidP="007B385F">
      <w:pPr>
        <w:rPr>
          <w:rFonts w:hint="cs"/>
          <w:rtl/>
        </w:rPr>
      </w:pPr>
      <w:r>
        <w:rPr>
          <w:rFonts w:hint="cs"/>
          <w:rtl/>
        </w:rPr>
        <w:t xml:space="preserve">در روند نزولی از ابتدای روند نزولی تا اولین دره و بعد تا قله بعدی میکشیم نقطه </w:t>
      </w:r>
      <w:r>
        <w:t xml:space="preserve">1.61 </w:t>
      </w:r>
      <w:r>
        <w:rPr>
          <w:rFonts w:hint="cs"/>
          <w:rtl/>
        </w:rPr>
        <w:t xml:space="preserve"> استاپ مناسب شما است. </w:t>
      </w:r>
    </w:p>
    <w:p w:rsidR="008A19E4" w:rsidRDefault="008A19E4" w:rsidP="007B385F">
      <w:pPr>
        <w:rPr>
          <w:rtl/>
        </w:rPr>
      </w:pPr>
      <w:r>
        <w:rPr>
          <w:rFonts w:hint="cs"/>
          <w:rtl/>
        </w:rPr>
        <w:t xml:space="preserve">برای بای کردن الیوت روی موج چهار بای را میکارند و استاپ را زیر قله اول میگذارند. </w:t>
      </w:r>
    </w:p>
    <w:p w:rsidR="008A19E4" w:rsidRDefault="008A19E4" w:rsidP="007B385F">
      <w:pPr>
        <w:rPr>
          <w:rtl/>
        </w:rPr>
      </w:pPr>
      <w:r>
        <w:rPr>
          <w:rFonts w:hint="cs"/>
          <w:rtl/>
        </w:rPr>
        <w:t xml:space="preserve">برای بدست آوردن نقطه 4 از انتهای دو تا قله 3 با </w:t>
      </w:r>
      <w:r>
        <w:rPr>
          <w:rtl/>
        </w:rPr>
        <w:tab/>
      </w:r>
      <w:r>
        <w:t>fibo retracement</w:t>
      </w:r>
      <w:r>
        <w:rPr>
          <w:rFonts w:hint="cs"/>
          <w:rtl/>
        </w:rPr>
        <w:t xml:space="preserve"> میکشیم و نقطه 0.2 تا نقطه 0.5 هم نقطه ای است که 4 در آن رخ خواهد داد و میتوان روی آن خرید زد. </w:t>
      </w:r>
    </w:p>
    <w:p w:rsidR="008A19E4" w:rsidRDefault="008A19E4" w:rsidP="007B385F">
      <w:pPr>
        <w:rPr>
          <w:rtl/>
        </w:rPr>
      </w:pPr>
      <w:r>
        <w:rPr>
          <w:rFonts w:hint="cs"/>
          <w:rtl/>
        </w:rPr>
        <w:t xml:space="preserve">اگر با </w:t>
      </w:r>
      <w:r>
        <w:t>Fibo extention</w:t>
      </w:r>
      <w:r>
        <w:rPr>
          <w:rFonts w:hint="cs"/>
          <w:rtl/>
        </w:rPr>
        <w:t xml:space="preserve"> از ابتدای یک تا قله یک و تا دره 4 بکشیم قله 5 روی 1.61 خواهد بود.</w:t>
      </w:r>
    </w:p>
    <w:p w:rsidR="008A19E4" w:rsidRDefault="008A19E4" w:rsidP="007B385F">
      <w:pPr>
        <w:rPr>
          <w:rtl/>
        </w:rPr>
      </w:pPr>
      <w:r>
        <w:rPr>
          <w:rFonts w:hint="cs"/>
          <w:rtl/>
        </w:rPr>
        <w:t xml:space="preserve">نقطه 5 میتواند از 1 تا 1.61 باشد. </w:t>
      </w:r>
    </w:p>
    <w:p w:rsidR="008A19E4" w:rsidRDefault="008A19E4" w:rsidP="007B385F">
      <w:pPr>
        <w:rPr>
          <w:rtl/>
        </w:rPr>
      </w:pPr>
      <w:r>
        <w:rPr>
          <w:rFonts w:hint="cs"/>
          <w:rtl/>
        </w:rPr>
        <w:t xml:space="preserve">برای سنجش میزان اصلاح الیوت 5 موجه از ابتدای موج یک تا انتهای 5 بکشید و نقطه </w:t>
      </w:r>
      <w:r w:rsidR="006E7D8D">
        <w:rPr>
          <w:rFonts w:hint="cs"/>
          <w:rtl/>
        </w:rPr>
        <w:t xml:space="preserve">0.5 یک تی پی مناسب برای شورت کردن الیوت است. </w:t>
      </w:r>
    </w:p>
    <w:p w:rsidR="001A756E" w:rsidRDefault="001A756E" w:rsidP="007B385F">
      <w:pPr>
        <w:rPr>
          <w:rtl/>
        </w:rPr>
      </w:pPr>
      <w:r>
        <w:rPr>
          <w:rFonts w:hint="cs"/>
          <w:rtl/>
        </w:rPr>
        <w:t xml:space="preserve">فیبوناچی </w:t>
      </w:r>
      <w:r>
        <w:t>retracement</w:t>
      </w:r>
      <w:r>
        <w:rPr>
          <w:rFonts w:hint="cs"/>
          <w:rtl/>
        </w:rPr>
        <w:t xml:space="preserve"> پولبک ها را اندازه میگیرد.  فیبوناچی </w:t>
      </w:r>
      <w:r>
        <w:t>extention</w:t>
      </w:r>
      <w:r>
        <w:rPr>
          <w:rFonts w:hint="cs"/>
          <w:rtl/>
        </w:rPr>
        <w:t xml:space="preserve"> روند اصلی را اندازه میگیرد. </w:t>
      </w:r>
    </w:p>
    <w:p w:rsidR="001A756E" w:rsidRDefault="001A756E" w:rsidP="007B385F">
      <w:pPr>
        <w:rPr>
          <w:rtl/>
        </w:rPr>
      </w:pPr>
      <w:r>
        <w:rPr>
          <w:rFonts w:hint="cs"/>
          <w:rtl/>
        </w:rPr>
        <w:t>یکی از نقاط 1.272 در روند های اصلی است و نقطه دیگر 1.61</w:t>
      </w:r>
      <w:r>
        <w:t xml:space="preserve"> </w:t>
      </w:r>
      <w:r>
        <w:rPr>
          <w:rFonts w:hint="cs"/>
          <w:rtl/>
        </w:rPr>
        <w:t xml:space="preserve"> است. </w:t>
      </w:r>
    </w:p>
    <w:p w:rsidR="001A756E" w:rsidRDefault="001A756E" w:rsidP="007B385F">
      <w:pPr>
        <w:rPr>
          <w:rtl/>
        </w:rPr>
      </w:pPr>
      <w:r>
        <w:rPr>
          <w:rFonts w:hint="cs"/>
          <w:rtl/>
        </w:rPr>
        <w:t xml:space="preserve">موج اول الیوت یک روند و ترند جدید است که شروع شده است. </w:t>
      </w:r>
    </w:p>
    <w:p w:rsidR="001A756E" w:rsidRDefault="001A756E" w:rsidP="007B385F">
      <w:pPr>
        <w:rPr>
          <w:rtl/>
        </w:rPr>
      </w:pPr>
      <w:r>
        <w:rPr>
          <w:rFonts w:hint="cs"/>
          <w:rtl/>
        </w:rPr>
        <w:t xml:space="preserve">نکته: بازار یک روند نزولی داشته و میشکند و صعودی میشود. ما موج 1 داریم برای بدست آوردن تارگت موج 2 از </w:t>
      </w:r>
      <w:r>
        <w:t>Fibo retracement</w:t>
      </w:r>
      <w:r>
        <w:rPr>
          <w:rFonts w:hint="cs"/>
          <w:rtl/>
        </w:rPr>
        <w:t xml:space="preserve"> استفاده میشود. از ابتدا تا انتهای موج اول و نقطه های 0.3</w:t>
      </w:r>
      <w:r>
        <w:t xml:space="preserve"> </w:t>
      </w:r>
      <w:r>
        <w:rPr>
          <w:rFonts w:hint="cs"/>
          <w:rtl/>
        </w:rPr>
        <w:t xml:space="preserve"> فیبو یکی از نقاط پول بک است. </w:t>
      </w:r>
    </w:p>
    <w:p w:rsidR="00472602" w:rsidRDefault="00472602" w:rsidP="007B385F">
      <w:pPr>
        <w:rPr>
          <w:rtl/>
        </w:rPr>
      </w:pPr>
      <w:r>
        <w:rPr>
          <w:rFonts w:hint="cs"/>
          <w:rtl/>
        </w:rPr>
        <w:lastRenderedPageBreak/>
        <w:t xml:space="preserve">فیبوناچی </w:t>
      </w:r>
      <w:r w:rsidR="00955C4A">
        <w:t>extention</w:t>
      </w:r>
      <w:r>
        <w:rPr>
          <w:rFonts w:hint="cs"/>
          <w:rtl/>
        </w:rPr>
        <w:t xml:space="preserve"> از آخرین لو تا اولین های تا اولین پولبک را اندازه میگیرد. </w:t>
      </w:r>
    </w:p>
    <w:p w:rsidR="00472602" w:rsidRDefault="00472602" w:rsidP="007B385F">
      <w:pPr>
        <w:rPr>
          <w:rtl/>
        </w:rPr>
      </w:pPr>
      <w:r>
        <w:rPr>
          <w:rFonts w:hint="cs"/>
          <w:rtl/>
        </w:rPr>
        <w:t xml:space="preserve">موج صعودی تا 1.272 یا تا 1.61 ادامه میابد. </w:t>
      </w:r>
    </w:p>
    <w:p w:rsidR="00955C4A" w:rsidRDefault="00955C4A" w:rsidP="007B385F">
      <w:pPr>
        <w:rPr>
          <w:rtl/>
        </w:rPr>
      </w:pPr>
      <w:r>
        <w:rPr>
          <w:rFonts w:hint="cs"/>
          <w:rtl/>
        </w:rPr>
        <w:t>از دو تا 3 برای گرفتن 4 با فیبوناچی ریتریسمنت استفاده میشود و بار دیگر احتمالا موج 4 روی نقطه 0.32</w:t>
      </w:r>
      <w:r>
        <w:t xml:space="preserve"> </w:t>
      </w:r>
      <w:r>
        <w:rPr>
          <w:rFonts w:hint="cs"/>
          <w:rtl/>
        </w:rPr>
        <w:t xml:space="preserve"> اولین احتمال نقطه بازگشت است که برای پوزیشن 5 میتوان روی آن بای گرفت. </w:t>
      </w:r>
    </w:p>
    <w:p w:rsidR="00955C4A" w:rsidRDefault="00551189" w:rsidP="007B385F">
      <w:pPr>
        <w:rPr>
          <w:rtl/>
        </w:rPr>
      </w:pPr>
      <w:r>
        <w:rPr>
          <w:rFonts w:hint="cs"/>
          <w:rtl/>
        </w:rPr>
        <w:t xml:space="preserve">برای گرفتن موج 5 از کف موج 3 تا سقف موج 3 و تا کف موج 4 با فیبو اسکتنشن میکشیم و نقطه 1.272 یا 1.61 را به ما میدهد. </w:t>
      </w:r>
    </w:p>
    <w:p w:rsidR="00551189" w:rsidRDefault="00551189" w:rsidP="007B385F">
      <w:pPr>
        <w:rPr>
          <w:rtl/>
        </w:rPr>
      </w:pPr>
      <w:r>
        <w:rPr>
          <w:rFonts w:hint="cs"/>
          <w:rtl/>
        </w:rPr>
        <w:t xml:space="preserve">موج 3  احتمال 1.61 بیشتر است. </w:t>
      </w:r>
    </w:p>
    <w:p w:rsidR="00551189" w:rsidRDefault="00B1056A" w:rsidP="007B385F">
      <w:pPr>
        <w:rPr>
          <w:rtl/>
        </w:rPr>
      </w:pPr>
      <w:r>
        <w:rPr>
          <w:rFonts w:hint="cs"/>
          <w:rtl/>
        </w:rPr>
        <w:t xml:space="preserve">موج 5 ممکن است تا قله موج 3 بیشتر صعود نکند. </w:t>
      </w:r>
    </w:p>
    <w:p w:rsidR="00B1056A" w:rsidRPr="007B385F" w:rsidRDefault="00B1056A" w:rsidP="007B385F">
      <w:pPr>
        <w:rPr>
          <w:rFonts w:hint="cs"/>
          <w:rtl/>
        </w:rPr>
      </w:pPr>
    </w:p>
    <w:p w:rsidR="00940216" w:rsidRDefault="00940216" w:rsidP="00940216">
      <w:pPr>
        <w:pStyle w:val="Heading2"/>
        <w:rPr>
          <w:rtl/>
        </w:rPr>
      </w:pPr>
      <w:r>
        <w:rPr>
          <w:rFonts w:hint="cs"/>
          <w:rtl/>
        </w:rPr>
        <w:t>ویدئوی 1:</w:t>
      </w:r>
    </w:p>
    <w:p w:rsidR="00662BBB" w:rsidRDefault="00662BBB" w:rsidP="00662BBB">
      <w:pPr>
        <w:rPr>
          <w:rtl/>
        </w:rPr>
      </w:pPr>
      <w:r>
        <w:rPr>
          <w:rFonts w:hint="cs"/>
          <w:rtl/>
        </w:rPr>
        <w:t>در روند اصلی 5 موج و در موج اصلاحی سه موج داریم.</w:t>
      </w:r>
    </w:p>
    <w:p w:rsidR="00662BBB" w:rsidRDefault="00662BBB" w:rsidP="00662BBB">
      <w:pPr>
        <w:rPr>
          <w:rtl/>
        </w:rPr>
      </w:pPr>
      <w:r>
        <w:rPr>
          <w:rFonts w:hint="cs"/>
          <w:rtl/>
        </w:rPr>
        <w:t xml:space="preserve">امواج اصلی در موج قرار دارند و نه ریز موج ها . موج اصلی یعنی در روند صعودی ما کف های قوی را شروع موج میگیرییم و در روند نزولی ما سقف های قوی را شروع موج اصلی در نظر میگیریم. </w:t>
      </w:r>
    </w:p>
    <w:p w:rsidR="00662BBB" w:rsidRDefault="00C72DF6" w:rsidP="00662BBB">
      <w:pPr>
        <w:rPr>
          <w:rtl/>
        </w:rPr>
      </w:pPr>
      <w:r>
        <w:rPr>
          <w:rFonts w:hint="cs"/>
          <w:rtl/>
        </w:rPr>
        <w:t xml:space="preserve">ساختار سه تایی اصلاحی یک کف یک سقف و یک کف دارد و سه موج در آن وجود دارد. همان اصل بازار در دو لگ میریزد کلاسیک </w:t>
      </w:r>
    </w:p>
    <w:p w:rsidR="00C72DF6" w:rsidRDefault="001B729E" w:rsidP="00662BBB">
      <w:pPr>
        <w:rPr>
          <w:rtl/>
        </w:rPr>
      </w:pPr>
      <w:r>
        <w:rPr>
          <w:rFonts w:hint="cs"/>
          <w:rtl/>
        </w:rPr>
        <w:t xml:space="preserve">انتهای روند ما یک اصلاح داریم و احتمالا ادامه روند. </w:t>
      </w:r>
    </w:p>
    <w:p w:rsidR="001B729E" w:rsidRDefault="0096343E" w:rsidP="00662BBB">
      <w:pPr>
        <w:rPr>
          <w:rtl/>
        </w:rPr>
      </w:pPr>
      <w:r>
        <w:rPr>
          <w:rFonts w:hint="cs"/>
          <w:rtl/>
        </w:rPr>
        <w:t xml:space="preserve">امواج اصلاحی میتوانند اکستند شوند و بیش از سه موج داشته باشند. تمام الگوهای ودج و رنج را اصلاحی میدانیم. </w:t>
      </w:r>
    </w:p>
    <w:p w:rsidR="0096343E" w:rsidRDefault="008C7E51" w:rsidP="00662BBB">
      <w:pPr>
        <w:rPr>
          <w:b/>
          <w:bCs/>
          <w:rtl/>
        </w:rPr>
      </w:pPr>
      <w:r w:rsidRPr="00B43BE9">
        <w:rPr>
          <w:rFonts w:hint="cs"/>
          <w:b/>
          <w:bCs/>
          <w:highlight w:val="yellow"/>
          <w:rtl/>
        </w:rPr>
        <w:lastRenderedPageBreak/>
        <w:t>اگر کف ها در روند صعودی خیلی پایین بروند دیگر روند صعودی نداریم و موج الیوت نداریم.</w:t>
      </w:r>
      <w:r w:rsidRPr="00B43BE9">
        <w:rPr>
          <w:rFonts w:hint="cs"/>
          <w:b/>
          <w:bCs/>
          <w:rtl/>
        </w:rPr>
        <w:t xml:space="preserve"> </w:t>
      </w:r>
    </w:p>
    <w:p w:rsidR="00B43BE9" w:rsidRPr="00745B7F" w:rsidRDefault="00947E43" w:rsidP="00662BBB">
      <w:pPr>
        <w:rPr>
          <w:rtl/>
        </w:rPr>
      </w:pPr>
      <w:r w:rsidRPr="00745B7F">
        <w:rPr>
          <w:rFonts w:hint="cs"/>
          <w:rtl/>
        </w:rPr>
        <w:t xml:space="preserve">امواج اصلاحی یک بخشی از موج اصلی هستند و نباید تمام آن را اصلاح کنند. </w:t>
      </w:r>
    </w:p>
    <w:p w:rsidR="00947E43" w:rsidRPr="00745B7F" w:rsidRDefault="00947E43" w:rsidP="00662BBB">
      <w:pPr>
        <w:rPr>
          <w:rtl/>
        </w:rPr>
      </w:pPr>
      <w:r w:rsidRPr="00745B7F">
        <w:rPr>
          <w:rFonts w:hint="cs"/>
          <w:rtl/>
        </w:rPr>
        <w:t xml:space="preserve">منظورش اینکه رنج جزء الیوت صعودی نیست. </w:t>
      </w:r>
    </w:p>
    <w:p w:rsidR="00947E43" w:rsidRPr="00745B7F" w:rsidRDefault="00947E43" w:rsidP="00662BBB">
      <w:pPr>
        <w:rPr>
          <w:rtl/>
        </w:rPr>
      </w:pPr>
      <w:r w:rsidRPr="00745B7F">
        <w:rPr>
          <w:rFonts w:hint="cs"/>
          <w:rtl/>
        </w:rPr>
        <w:t xml:space="preserve">موج سوم الیوت خیلی مهم است. و معمولا موجی بلند است. ممکن است بلندترین موج الیتوت باشد. </w:t>
      </w:r>
    </w:p>
    <w:p w:rsidR="002B5D3A" w:rsidRPr="00745B7F" w:rsidRDefault="00947E43" w:rsidP="00C27579">
      <w:pPr>
        <w:rPr>
          <w:rtl/>
        </w:rPr>
      </w:pPr>
      <w:r w:rsidRPr="00745B7F">
        <w:rPr>
          <w:rFonts w:hint="cs"/>
          <w:rtl/>
        </w:rPr>
        <w:t xml:space="preserve">اگر کف ها از سطح افقی سقف ها پایینتر برود موج صعودی قوی نیست. همان قاعده سقف قوی و ضعیف تکنیکال کلاسیک. در الیوت اگر قدرت روند زیاد نباشد یعنی اگر کف ها سقف های قبلی را سوراخ کنند الیوت نمیکشیم. </w:t>
      </w:r>
    </w:p>
    <w:p w:rsidR="00C27579" w:rsidRPr="00745B7F" w:rsidRDefault="00C27579" w:rsidP="00C27579">
      <w:pPr>
        <w:rPr>
          <w:rtl/>
        </w:rPr>
      </w:pPr>
      <w:r w:rsidRPr="00745B7F">
        <w:rPr>
          <w:rFonts w:hint="cs"/>
          <w:rtl/>
        </w:rPr>
        <w:t xml:space="preserve">اگر موج ا و 2 با 2 و 3 برابر و موج 4 تا 5 بزرگتر از 2 تا 3 باشد موج 2 تا 3 را یک تا دو میگیرد. </w:t>
      </w:r>
    </w:p>
    <w:p w:rsidR="00C27579" w:rsidRDefault="00745B7F" w:rsidP="00C27579">
      <w:pPr>
        <w:rPr>
          <w:rtl/>
        </w:rPr>
      </w:pPr>
      <w:r w:rsidRPr="00745B7F">
        <w:rPr>
          <w:rFonts w:hint="cs"/>
          <w:rtl/>
        </w:rPr>
        <w:t xml:space="preserve">اگر در پایان روند </w:t>
      </w:r>
      <w:r>
        <w:rPr>
          <w:rFonts w:hint="cs"/>
          <w:rtl/>
        </w:rPr>
        <w:t>باشیم امواج میتواند داخل هم فرو روند و مشکلی نیست.</w:t>
      </w:r>
    </w:p>
    <w:p w:rsidR="00745B7F" w:rsidRDefault="008812F0" w:rsidP="00C27579">
      <w:pPr>
        <w:rPr>
          <w:rtl/>
        </w:rPr>
      </w:pPr>
      <w:r>
        <w:rPr>
          <w:rFonts w:hint="cs"/>
          <w:rtl/>
        </w:rPr>
        <w:t xml:space="preserve">یعنی آخر روند که ما الگوی مثلث داریم از الیوت استفاده میکنیم ولی وسط روند اگر الگوی مثلث ببینیم از الیوت استفاده نمیکنیم. که اگر تایم فریم را عوض کنیم بالاخره آن مثلث انتهای روند در یک تایم فریم است. </w:t>
      </w:r>
    </w:p>
    <w:p w:rsidR="008812F0" w:rsidRDefault="00D033B9" w:rsidP="00C27579">
      <w:pPr>
        <w:rPr>
          <w:rtl/>
        </w:rPr>
      </w:pPr>
      <w:r>
        <w:rPr>
          <w:rFonts w:hint="cs"/>
          <w:rtl/>
        </w:rPr>
        <w:t xml:space="preserve">در الگوی مثلث قائده موج 3 موج بلند است میتواند نقض شود. </w:t>
      </w:r>
    </w:p>
    <w:p w:rsidR="00D033B9" w:rsidRPr="00745B7F" w:rsidRDefault="00D033B9" w:rsidP="00C27579">
      <w:pPr>
        <w:rPr>
          <w:rFonts w:hint="cs"/>
          <w:rtl/>
        </w:rPr>
      </w:pPr>
    </w:p>
    <w:p w:rsidR="00947E43" w:rsidRDefault="00947E43" w:rsidP="00662BBB">
      <w:pPr>
        <w:rPr>
          <w:b/>
          <w:bCs/>
          <w:rtl/>
        </w:rPr>
      </w:pPr>
    </w:p>
    <w:p w:rsidR="00947E43" w:rsidRDefault="00947E43" w:rsidP="00662BBB">
      <w:pPr>
        <w:rPr>
          <w:b/>
          <w:bCs/>
          <w:rtl/>
        </w:rPr>
      </w:pPr>
    </w:p>
    <w:p w:rsidR="00947E43" w:rsidRPr="00B43BE9" w:rsidRDefault="00947E43" w:rsidP="00662BBB">
      <w:pPr>
        <w:rPr>
          <w:b/>
          <w:bCs/>
          <w:rtl/>
        </w:rPr>
      </w:pPr>
    </w:p>
    <w:p w:rsidR="008C7E51" w:rsidRPr="00662BBB" w:rsidRDefault="008C7E51" w:rsidP="00662BBB">
      <w:pPr>
        <w:rPr>
          <w:rtl/>
        </w:rPr>
      </w:pPr>
    </w:p>
    <w:sectPr w:rsidR="008C7E51" w:rsidRPr="00662B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RANSansWeb(FaNum) Light">
    <w:panose1 w:val="02040503050201020203"/>
    <w:charset w:val="00"/>
    <w:family w:val="roman"/>
    <w:pitch w:val="variable"/>
    <w:sig w:usb0="80002063" w:usb1="8000004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216"/>
    <w:rsid w:val="001A756E"/>
    <w:rsid w:val="001B729E"/>
    <w:rsid w:val="002B5D3A"/>
    <w:rsid w:val="00472602"/>
    <w:rsid w:val="00551189"/>
    <w:rsid w:val="006024C6"/>
    <w:rsid w:val="00621A45"/>
    <w:rsid w:val="00662BBB"/>
    <w:rsid w:val="006E7D8D"/>
    <w:rsid w:val="00745B7F"/>
    <w:rsid w:val="007B385F"/>
    <w:rsid w:val="00852B53"/>
    <w:rsid w:val="008812F0"/>
    <w:rsid w:val="008A19E4"/>
    <w:rsid w:val="008C7E51"/>
    <w:rsid w:val="00940216"/>
    <w:rsid w:val="00947E43"/>
    <w:rsid w:val="00955C4A"/>
    <w:rsid w:val="0096343E"/>
    <w:rsid w:val="00B1056A"/>
    <w:rsid w:val="00B43BE9"/>
    <w:rsid w:val="00C27579"/>
    <w:rsid w:val="00C72DF6"/>
    <w:rsid w:val="00D033B9"/>
    <w:rsid w:val="00E01E76"/>
    <w:rsid w:val="00FA02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DC6DF"/>
  <w15:chartTrackingRefBased/>
  <w15:docId w15:val="{507CFF53-388F-4BDB-9255-C8FC4C528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26D"/>
    <w:pPr>
      <w:bidi/>
    </w:pPr>
    <w:rPr>
      <w:rFonts w:ascii="IRANSansWeb(FaNum) Light" w:hAnsi="IRANSansWeb(FaNum) Light" w:cs="IRANSansWeb(FaNum) Light"/>
      <w:sz w:val="28"/>
      <w:szCs w:val="28"/>
      <w:lang w:bidi="fa-IR"/>
    </w:rPr>
  </w:style>
  <w:style w:type="paragraph" w:styleId="Heading1">
    <w:name w:val="heading 1"/>
    <w:basedOn w:val="Normal"/>
    <w:next w:val="Normal"/>
    <w:link w:val="Heading1Char"/>
    <w:uiPriority w:val="9"/>
    <w:qFormat/>
    <w:rsid w:val="00FA026D"/>
    <w:pPr>
      <w:outlineLvl w:val="0"/>
    </w:pPr>
    <w:rPr>
      <w:sz w:val="40"/>
      <w:szCs w:val="40"/>
    </w:rPr>
  </w:style>
  <w:style w:type="paragraph" w:styleId="Heading2">
    <w:name w:val="heading 2"/>
    <w:basedOn w:val="Heading1"/>
    <w:next w:val="Normal"/>
    <w:link w:val="Heading2Char"/>
    <w:uiPriority w:val="9"/>
    <w:unhideWhenUsed/>
    <w:qFormat/>
    <w:rsid w:val="00FA026D"/>
    <w:pPr>
      <w:outlineLvl w:val="1"/>
    </w:pPr>
    <w:rPr>
      <w:sz w:val="36"/>
      <w:szCs w:val="36"/>
    </w:rPr>
  </w:style>
  <w:style w:type="paragraph" w:styleId="Heading3">
    <w:name w:val="heading 3"/>
    <w:basedOn w:val="Heading2"/>
    <w:next w:val="Normal"/>
    <w:link w:val="Heading3Char"/>
    <w:uiPriority w:val="9"/>
    <w:unhideWhenUsed/>
    <w:qFormat/>
    <w:rsid w:val="00FA026D"/>
    <w:pPr>
      <w:outlineLvl w:val="2"/>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26D"/>
    <w:rPr>
      <w:rFonts w:ascii="IRANSansWeb(FaNum) Light" w:hAnsi="IRANSansWeb(FaNum) Light" w:cs="IRANSansWeb(FaNum) Light"/>
      <w:sz w:val="40"/>
      <w:szCs w:val="40"/>
      <w:lang w:bidi="fa-IR"/>
    </w:rPr>
  </w:style>
  <w:style w:type="character" w:customStyle="1" w:styleId="Heading2Char">
    <w:name w:val="Heading 2 Char"/>
    <w:basedOn w:val="DefaultParagraphFont"/>
    <w:link w:val="Heading2"/>
    <w:uiPriority w:val="9"/>
    <w:rsid w:val="00FA026D"/>
    <w:rPr>
      <w:rFonts w:ascii="IRANSansWeb(FaNum) Light" w:hAnsi="IRANSansWeb(FaNum) Light" w:cs="IRANSansWeb(FaNum) Light"/>
      <w:sz w:val="36"/>
      <w:szCs w:val="36"/>
      <w:lang w:bidi="fa-IR"/>
    </w:rPr>
  </w:style>
  <w:style w:type="character" w:customStyle="1" w:styleId="Heading3Char">
    <w:name w:val="Heading 3 Char"/>
    <w:basedOn w:val="DefaultParagraphFont"/>
    <w:link w:val="Heading3"/>
    <w:uiPriority w:val="9"/>
    <w:rsid w:val="00FA026D"/>
    <w:rPr>
      <w:rFonts w:ascii="IRANSansWeb(FaNum) Light" w:hAnsi="IRANSansWeb(FaNum) Light" w:cs="IRANSansWeb(FaNum) Light"/>
      <w:sz w:val="32"/>
      <w:szCs w:val="32"/>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bal\Documents\Custom%20Office%20Templates\book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books.dotx</Template>
  <TotalTime>304</TotalTime>
  <Pages>3</Pages>
  <Words>458</Words>
  <Characters>2617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sambal</dc:creator>
  <cp:keywords/>
  <dc:description/>
  <cp:lastModifiedBy>sam bal</cp:lastModifiedBy>
  <cp:revision>15</cp:revision>
  <dcterms:created xsi:type="dcterms:W3CDTF">2024-10-03T08:04:00Z</dcterms:created>
  <dcterms:modified xsi:type="dcterms:W3CDTF">2024-10-03T19:07:00Z</dcterms:modified>
</cp:coreProperties>
</file>